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934651C"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r w:rsidR="007D4EE6">
        <w:rPr>
          <w:b/>
          <w:bCs/>
          <w:sz w:val="36"/>
          <w:szCs w:val="36"/>
        </w:rPr>
        <w:t>Advanced</w:t>
      </w:r>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r w:rsidRPr="008901CF">
        <w:rPr>
          <w:b/>
          <w:bCs/>
          <w:sz w:val="44"/>
          <w:szCs w:val="44"/>
        </w:rPr>
        <w:t>Weeping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11663D6F"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6459FF">
        <w:rPr>
          <w:noProof/>
          <w:sz w:val="22"/>
        </w:rPr>
        <w:t>30.05.2021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0475EBBE" w14:textId="77777777" w:rsidR="00934138"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3AE18C67" w14:textId="0830E34B" w:rsidR="00934138" w:rsidRDefault="00934138">
      <w:pPr>
        <w:pStyle w:val="Verzeichnis1"/>
        <w:rPr>
          <w:rFonts w:asciiTheme="minorHAnsi" w:eastAsiaTheme="minorEastAsia" w:hAnsiTheme="minorHAnsi" w:cstheme="minorBidi"/>
          <w:b w:val="0"/>
          <w:sz w:val="22"/>
          <w:szCs w:val="22"/>
          <w:lang w:val="en-GB" w:eastAsia="en-GB"/>
        </w:rPr>
      </w:pPr>
      <w:hyperlink w:anchor="_Toc73290259" w:history="1">
        <w:r w:rsidRPr="00F846C1">
          <w:rPr>
            <w:rStyle w:val="Hyperlink"/>
          </w:rPr>
          <w:t>Abkürzungsverzeichnis / Glossar</w:t>
        </w:r>
        <w:r>
          <w:rPr>
            <w:webHidden/>
          </w:rPr>
          <w:tab/>
        </w:r>
        <w:r>
          <w:rPr>
            <w:webHidden/>
          </w:rPr>
          <w:fldChar w:fldCharType="begin"/>
        </w:r>
        <w:r>
          <w:rPr>
            <w:webHidden/>
          </w:rPr>
          <w:instrText xml:space="preserve"> PAGEREF _Toc73290259 \h </w:instrText>
        </w:r>
        <w:r>
          <w:rPr>
            <w:webHidden/>
          </w:rPr>
        </w:r>
        <w:r>
          <w:rPr>
            <w:webHidden/>
          </w:rPr>
          <w:fldChar w:fldCharType="separate"/>
        </w:r>
        <w:r>
          <w:rPr>
            <w:webHidden/>
          </w:rPr>
          <w:t>IV</w:t>
        </w:r>
        <w:r>
          <w:rPr>
            <w:webHidden/>
          </w:rPr>
          <w:fldChar w:fldCharType="end"/>
        </w:r>
      </w:hyperlink>
    </w:p>
    <w:p w14:paraId="79D4149C" w14:textId="31A73AB5" w:rsidR="00934138" w:rsidRDefault="00934138">
      <w:pPr>
        <w:pStyle w:val="Verzeichnis1"/>
        <w:rPr>
          <w:rFonts w:asciiTheme="minorHAnsi" w:eastAsiaTheme="minorEastAsia" w:hAnsiTheme="minorHAnsi" w:cstheme="minorBidi"/>
          <w:b w:val="0"/>
          <w:sz w:val="22"/>
          <w:szCs w:val="22"/>
          <w:lang w:val="en-GB" w:eastAsia="en-GB"/>
        </w:rPr>
      </w:pPr>
      <w:hyperlink w:anchor="_Toc73290260" w:history="1">
        <w:r w:rsidRPr="00F846C1">
          <w:rPr>
            <w:rStyle w:val="Hyperlink"/>
          </w:rPr>
          <w:t>Verzeichnisse</w:t>
        </w:r>
        <w:r>
          <w:rPr>
            <w:webHidden/>
          </w:rPr>
          <w:tab/>
        </w:r>
        <w:r>
          <w:rPr>
            <w:webHidden/>
          </w:rPr>
          <w:fldChar w:fldCharType="begin"/>
        </w:r>
        <w:r>
          <w:rPr>
            <w:webHidden/>
          </w:rPr>
          <w:instrText xml:space="preserve"> PAGEREF _Toc73290260 \h </w:instrText>
        </w:r>
        <w:r>
          <w:rPr>
            <w:webHidden/>
          </w:rPr>
        </w:r>
        <w:r>
          <w:rPr>
            <w:webHidden/>
          </w:rPr>
          <w:fldChar w:fldCharType="separate"/>
        </w:r>
        <w:r>
          <w:rPr>
            <w:webHidden/>
          </w:rPr>
          <w:t>V</w:t>
        </w:r>
        <w:r>
          <w:rPr>
            <w:webHidden/>
          </w:rPr>
          <w:fldChar w:fldCharType="end"/>
        </w:r>
      </w:hyperlink>
    </w:p>
    <w:p w14:paraId="5827A758" w14:textId="45F00172" w:rsidR="00934138" w:rsidRDefault="00934138">
      <w:pPr>
        <w:pStyle w:val="Verzeichnis1"/>
        <w:rPr>
          <w:rFonts w:asciiTheme="minorHAnsi" w:eastAsiaTheme="minorEastAsia" w:hAnsiTheme="minorHAnsi" w:cstheme="minorBidi"/>
          <w:b w:val="0"/>
          <w:sz w:val="22"/>
          <w:szCs w:val="22"/>
          <w:lang w:val="en-GB" w:eastAsia="en-GB"/>
        </w:rPr>
      </w:pPr>
      <w:hyperlink w:anchor="_Toc73290261" w:history="1">
        <w:r w:rsidRPr="00F846C1">
          <w:rPr>
            <w:rStyle w:val="Hyperlink"/>
          </w:rPr>
          <w:t>1 Projektbeschreibung</w:t>
        </w:r>
        <w:r>
          <w:rPr>
            <w:webHidden/>
          </w:rPr>
          <w:tab/>
        </w:r>
        <w:r>
          <w:rPr>
            <w:webHidden/>
          </w:rPr>
          <w:fldChar w:fldCharType="begin"/>
        </w:r>
        <w:r>
          <w:rPr>
            <w:webHidden/>
          </w:rPr>
          <w:instrText xml:space="preserve"> PAGEREF _Toc73290261 \h </w:instrText>
        </w:r>
        <w:r>
          <w:rPr>
            <w:webHidden/>
          </w:rPr>
        </w:r>
        <w:r>
          <w:rPr>
            <w:webHidden/>
          </w:rPr>
          <w:fldChar w:fldCharType="separate"/>
        </w:r>
        <w:r>
          <w:rPr>
            <w:webHidden/>
          </w:rPr>
          <w:t>1</w:t>
        </w:r>
        <w:r>
          <w:rPr>
            <w:webHidden/>
          </w:rPr>
          <w:fldChar w:fldCharType="end"/>
        </w:r>
      </w:hyperlink>
    </w:p>
    <w:p w14:paraId="044BD2C8" w14:textId="69BC68FF"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2" w:history="1">
        <w:r w:rsidRPr="00F846C1">
          <w:rPr>
            <w:rStyle w:val="Hyperlink"/>
            <w:noProof/>
            <w14:scene3d>
              <w14:camera w14:prst="orthographicFront"/>
              <w14:lightRig w14:rig="threePt" w14:dir="t">
                <w14:rot w14:lat="0" w14:lon="0" w14:rev="0"/>
              </w14:lightRig>
            </w14:scene3d>
          </w:rPr>
          <w:t>1.1</w:t>
        </w:r>
        <w:r w:rsidRPr="00F846C1">
          <w:rPr>
            <w:rStyle w:val="Hyperlink"/>
            <w:noProof/>
          </w:rPr>
          <w:t xml:space="preserve"> Funktionsumfang</w:t>
        </w:r>
        <w:r>
          <w:rPr>
            <w:noProof/>
            <w:webHidden/>
          </w:rPr>
          <w:tab/>
        </w:r>
        <w:r>
          <w:rPr>
            <w:noProof/>
            <w:webHidden/>
          </w:rPr>
          <w:fldChar w:fldCharType="begin"/>
        </w:r>
        <w:r>
          <w:rPr>
            <w:noProof/>
            <w:webHidden/>
          </w:rPr>
          <w:instrText xml:space="preserve"> PAGEREF _Toc73290262 \h </w:instrText>
        </w:r>
        <w:r>
          <w:rPr>
            <w:noProof/>
            <w:webHidden/>
          </w:rPr>
        </w:r>
        <w:r>
          <w:rPr>
            <w:noProof/>
            <w:webHidden/>
          </w:rPr>
          <w:fldChar w:fldCharType="separate"/>
        </w:r>
        <w:r>
          <w:rPr>
            <w:noProof/>
            <w:webHidden/>
          </w:rPr>
          <w:t>2</w:t>
        </w:r>
        <w:r>
          <w:rPr>
            <w:noProof/>
            <w:webHidden/>
          </w:rPr>
          <w:fldChar w:fldCharType="end"/>
        </w:r>
      </w:hyperlink>
    </w:p>
    <w:p w14:paraId="6BE20723" w14:textId="507EC436"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3" w:history="1">
        <w:r w:rsidRPr="00F846C1">
          <w:rPr>
            <w:rStyle w:val="Hyperlink"/>
            <w:noProof/>
            <w14:scene3d>
              <w14:camera w14:prst="orthographicFront"/>
              <w14:lightRig w14:rig="threePt" w14:dir="t">
                <w14:rot w14:lat="0" w14:lon="0" w14:rev="0"/>
              </w14:lightRig>
            </w14:scene3d>
          </w:rPr>
          <w:t>1.2</w:t>
        </w:r>
        <w:r w:rsidRPr="00F846C1">
          <w:rPr>
            <w:rStyle w:val="Hyperlink"/>
            <w:noProof/>
          </w:rPr>
          <w:t xml:space="preserve"> Code-Struktur</w:t>
        </w:r>
        <w:r>
          <w:rPr>
            <w:noProof/>
            <w:webHidden/>
          </w:rPr>
          <w:tab/>
        </w:r>
        <w:r>
          <w:rPr>
            <w:noProof/>
            <w:webHidden/>
          </w:rPr>
          <w:fldChar w:fldCharType="begin"/>
        </w:r>
        <w:r>
          <w:rPr>
            <w:noProof/>
            <w:webHidden/>
          </w:rPr>
          <w:instrText xml:space="preserve"> PAGEREF _Toc73290263 \h </w:instrText>
        </w:r>
        <w:r>
          <w:rPr>
            <w:noProof/>
            <w:webHidden/>
          </w:rPr>
        </w:r>
        <w:r>
          <w:rPr>
            <w:noProof/>
            <w:webHidden/>
          </w:rPr>
          <w:fldChar w:fldCharType="separate"/>
        </w:r>
        <w:r>
          <w:rPr>
            <w:noProof/>
            <w:webHidden/>
          </w:rPr>
          <w:t>3</w:t>
        </w:r>
        <w:r>
          <w:rPr>
            <w:noProof/>
            <w:webHidden/>
          </w:rPr>
          <w:fldChar w:fldCharType="end"/>
        </w:r>
      </w:hyperlink>
    </w:p>
    <w:p w14:paraId="5938CAAA" w14:textId="7D73EE7C"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64" w:history="1">
        <w:r w:rsidRPr="00F846C1">
          <w:rPr>
            <w:rStyle w:val="Hyperlink"/>
            <w:noProof/>
          </w:rPr>
          <w:t>1.2.1 LOC</w:t>
        </w:r>
        <w:r>
          <w:rPr>
            <w:noProof/>
            <w:webHidden/>
          </w:rPr>
          <w:tab/>
        </w:r>
        <w:r>
          <w:rPr>
            <w:noProof/>
            <w:webHidden/>
          </w:rPr>
          <w:fldChar w:fldCharType="begin"/>
        </w:r>
        <w:r>
          <w:rPr>
            <w:noProof/>
            <w:webHidden/>
          </w:rPr>
          <w:instrText xml:space="preserve"> PAGEREF _Toc73290264 \h </w:instrText>
        </w:r>
        <w:r>
          <w:rPr>
            <w:noProof/>
            <w:webHidden/>
          </w:rPr>
        </w:r>
        <w:r>
          <w:rPr>
            <w:noProof/>
            <w:webHidden/>
          </w:rPr>
          <w:fldChar w:fldCharType="separate"/>
        </w:r>
        <w:r>
          <w:rPr>
            <w:noProof/>
            <w:webHidden/>
          </w:rPr>
          <w:t>4</w:t>
        </w:r>
        <w:r>
          <w:rPr>
            <w:noProof/>
            <w:webHidden/>
          </w:rPr>
          <w:fldChar w:fldCharType="end"/>
        </w:r>
      </w:hyperlink>
    </w:p>
    <w:p w14:paraId="72C3CCD2" w14:textId="42898148"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5" w:history="1">
        <w:r w:rsidRPr="00F846C1">
          <w:rPr>
            <w:rStyle w:val="Hyperlink"/>
            <w:noProof/>
            <w14:scene3d>
              <w14:camera w14:prst="orthographicFront"/>
              <w14:lightRig w14:rig="threePt" w14:dir="t">
                <w14:rot w14:lat="0" w14:lon="0" w14:rev="0"/>
              </w14:lightRig>
            </w14:scene3d>
          </w:rPr>
          <w:t>1.3</w:t>
        </w:r>
        <w:r w:rsidRPr="00F846C1">
          <w:rPr>
            <w:rStyle w:val="Hyperlink"/>
            <w:noProof/>
          </w:rPr>
          <w:t xml:space="preserve"> Kompilieren, </w:t>
        </w:r>
        <w:r w:rsidR="007D4EE6">
          <w:rPr>
            <w:rStyle w:val="Hyperlink"/>
            <w:noProof/>
          </w:rPr>
          <w:t>testen &amp;</w:t>
        </w:r>
        <w:r w:rsidRPr="00F846C1">
          <w:rPr>
            <w:rStyle w:val="Hyperlink"/>
            <w:noProof/>
          </w:rPr>
          <w:t xml:space="preserve"> ausführen</w:t>
        </w:r>
        <w:r>
          <w:rPr>
            <w:noProof/>
            <w:webHidden/>
          </w:rPr>
          <w:tab/>
        </w:r>
        <w:r>
          <w:rPr>
            <w:noProof/>
            <w:webHidden/>
          </w:rPr>
          <w:fldChar w:fldCharType="begin"/>
        </w:r>
        <w:r>
          <w:rPr>
            <w:noProof/>
            <w:webHidden/>
          </w:rPr>
          <w:instrText xml:space="preserve"> PAGEREF _Toc73290265 \h </w:instrText>
        </w:r>
        <w:r>
          <w:rPr>
            <w:noProof/>
            <w:webHidden/>
          </w:rPr>
        </w:r>
        <w:r>
          <w:rPr>
            <w:noProof/>
            <w:webHidden/>
          </w:rPr>
          <w:fldChar w:fldCharType="separate"/>
        </w:r>
        <w:r>
          <w:rPr>
            <w:noProof/>
            <w:webHidden/>
          </w:rPr>
          <w:t>5</w:t>
        </w:r>
        <w:r>
          <w:rPr>
            <w:noProof/>
            <w:webHidden/>
          </w:rPr>
          <w:fldChar w:fldCharType="end"/>
        </w:r>
      </w:hyperlink>
    </w:p>
    <w:p w14:paraId="5C959829" w14:textId="7ADA8464" w:rsidR="00934138" w:rsidRDefault="00934138">
      <w:pPr>
        <w:pStyle w:val="Verzeichnis1"/>
        <w:rPr>
          <w:rFonts w:asciiTheme="minorHAnsi" w:eastAsiaTheme="minorEastAsia" w:hAnsiTheme="minorHAnsi" w:cstheme="minorBidi"/>
          <w:b w:val="0"/>
          <w:sz w:val="22"/>
          <w:szCs w:val="22"/>
          <w:lang w:val="en-GB" w:eastAsia="en-GB"/>
        </w:rPr>
      </w:pPr>
      <w:hyperlink w:anchor="_Toc73290266" w:history="1">
        <w:r w:rsidRPr="00F846C1">
          <w:rPr>
            <w:rStyle w:val="Hyperlink"/>
          </w:rPr>
          <w:t>2 Domain Driven Design</w:t>
        </w:r>
        <w:r>
          <w:rPr>
            <w:webHidden/>
          </w:rPr>
          <w:tab/>
        </w:r>
        <w:r>
          <w:rPr>
            <w:webHidden/>
          </w:rPr>
          <w:fldChar w:fldCharType="begin"/>
        </w:r>
        <w:r>
          <w:rPr>
            <w:webHidden/>
          </w:rPr>
          <w:instrText xml:space="preserve"> PAGEREF _Toc73290266 \h </w:instrText>
        </w:r>
        <w:r>
          <w:rPr>
            <w:webHidden/>
          </w:rPr>
        </w:r>
        <w:r>
          <w:rPr>
            <w:webHidden/>
          </w:rPr>
          <w:fldChar w:fldCharType="separate"/>
        </w:r>
        <w:r>
          <w:rPr>
            <w:webHidden/>
          </w:rPr>
          <w:t>6</w:t>
        </w:r>
        <w:r>
          <w:rPr>
            <w:webHidden/>
          </w:rPr>
          <w:fldChar w:fldCharType="end"/>
        </w:r>
      </w:hyperlink>
    </w:p>
    <w:p w14:paraId="71FB511B" w14:textId="0C6E98F4"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7" w:history="1">
        <w:r w:rsidRPr="00F846C1">
          <w:rPr>
            <w:rStyle w:val="Hyperlink"/>
            <w:noProof/>
            <w14:scene3d>
              <w14:camera w14:prst="orthographicFront"/>
              <w14:lightRig w14:rig="threePt" w14:dir="t">
                <w14:rot w14:lat="0" w14:lon="0" w14:rev="0"/>
              </w14:lightRig>
            </w14:scene3d>
          </w:rPr>
          <w:t>2.1</w:t>
        </w:r>
        <w:r w:rsidRPr="00F846C1">
          <w:rPr>
            <w:rStyle w:val="Hyperlink"/>
            <w:noProof/>
          </w:rPr>
          <w:t xml:space="preserve"> Ubiquitous Language</w:t>
        </w:r>
        <w:r>
          <w:rPr>
            <w:noProof/>
            <w:webHidden/>
          </w:rPr>
          <w:tab/>
        </w:r>
        <w:r>
          <w:rPr>
            <w:noProof/>
            <w:webHidden/>
          </w:rPr>
          <w:fldChar w:fldCharType="begin"/>
        </w:r>
        <w:r>
          <w:rPr>
            <w:noProof/>
            <w:webHidden/>
          </w:rPr>
          <w:instrText xml:space="preserve"> PAGEREF _Toc73290267 \h </w:instrText>
        </w:r>
        <w:r>
          <w:rPr>
            <w:noProof/>
            <w:webHidden/>
          </w:rPr>
        </w:r>
        <w:r>
          <w:rPr>
            <w:noProof/>
            <w:webHidden/>
          </w:rPr>
          <w:fldChar w:fldCharType="separate"/>
        </w:r>
        <w:r>
          <w:rPr>
            <w:noProof/>
            <w:webHidden/>
          </w:rPr>
          <w:t>6</w:t>
        </w:r>
        <w:r>
          <w:rPr>
            <w:noProof/>
            <w:webHidden/>
          </w:rPr>
          <w:fldChar w:fldCharType="end"/>
        </w:r>
      </w:hyperlink>
    </w:p>
    <w:p w14:paraId="51636E72" w14:textId="592026DB"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8" w:history="1">
        <w:r w:rsidRPr="00F846C1">
          <w:rPr>
            <w:rStyle w:val="Hyperlink"/>
            <w:noProof/>
            <w14:scene3d>
              <w14:camera w14:prst="orthographicFront"/>
              <w14:lightRig w14:rig="threePt" w14:dir="t">
                <w14:rot w14:lat="0" w14:lon="0" w14:rev="0"/>
              </w14:lightRig>
            </w14:scene3d>
          </w:rPr>
          <w:t>2.2</w:t>
        </w:r>
        <w:r w:rsidRPr="00F846C1">
          <w:rPr>
            <w:rStyle w:val="Hyperlink"/>
            <w:noProof/>
          </w:rPr>
          <w:t xml:space="preserve"> Kontext</w:t>
        </w:r>
        <w:r>
          <w:rPr>
            <w:noProof/>
            <w:webHidden/>
          </w:rPr>
          <w:tab/>
        </w:r>
        <w:r>
          <w:rPr>
            <w:noProof/>
            <w:webHidden/>
          </w:rPr>
          <w:fldChar w:fldCharType="begin"/>
        </w:r>
        <w:r>
          <w:rPr>
            <w:noProof/>
            <w:webHidden/>
          </w:rPr>
          <w:instrText xml:space="preserve"> PAGEREF _Toc73290268 \h </w:instrText>
        </w:r>
        <w:r>
          <w:rPr>
            <w:noProof/>
            <w:webHidden/>
          </w:rPr>
        </w:r>
        <w:r>
          <w:rPr>
            <w:noProof/>
            <w:webHidden/>
          </w:rPr>
          <w:fldChar w:fldCharType="separate"/>
        </w:r>
        <w:r>
          <w:rPr>
            <w:noProof/>
            <w:webHidden/>
          </w:rPr>
          <w:t>8</w:t>
        </w:r>
        <w:r>
          <w:rPr>
            <w:noProof/>
            <w:webHidden/>
          </w:rPr>
          <w:fldChar w:fldCharType="end"/>
        </w:r>
      </w:hyperlink>
    </w:p>
    <w:p w14:paraId="6E90EC25" w14:textId="4F026203"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9" w:history="1">
        <w:r w:rsidRPr="00F846C1">
          <w:rPr>
            <w:rStyle w:val="Hyperlink"/>
            <w:noProof/>
            <w14:scene3d>
              <w14:camera w14:prst="orthographicFront"/>
              <w14:lightRig w14:rig="threePt" w14:dir="t">
                <w14:rot w14:lat="0" w14:lon="0" w14:rev="0"/>
              </w14:lightRig>
            </w14:scene3d>
          </w:rPr>
          <w:t>2.3</w:t>
        </w:r>
        <w:r w:rsidRPr="00F846C1">
          <w:rPr>
            <w:rStyle w:val="Hyperlink"/>
            <w:noProof/>
          </w:rPr>
          <w:t xml:space="preserve"> Taktisches Domain Driven Design</w:t>
        </w:r>
        <w:r>
          <w:rPr>
            <w:noProof/>
            <w:webHidden/>
          </w:rPr>
          <w:tab/>
        </w:r>
        <w:r>
          <w:rPr>
            <w:noProof/>
            <w:webHidden/>
          </w:rPr>
          <w:fldChar w:fldCharType="begin"/>
        </w:r>
        <w:r>
          <w:rPr>
            <w:noProof/>
            <w:webHidden/>
          </w:rPr>
          <w:instrText xml:space="preserve"> PAGEREF _Toc73290269 \h </w:instrText>
        </w:r>
        <w:r>
          <w:rPr>
            <w:noProof/>
            <w:webHidden/>
          </w:rPr>
        </w:r>
        <w:r>
          <w:rPr>
            <w:noProof/>
            <w:webHidden/>
          </w:rPr>
          <w:fldChar w:fldCharType="separate"/>
        </w:r>
        <w:r>
          <w:rPr>
            <w:noProof/>
            <w:webHidden/>
          </w:rPr>
          <w:t>9</w:t>
        </w:r>
        <w:r>
          <w:rPr>
            <w:noProof/>
            <w:webHidden/>
          </w:rPr>
          <w:fldChar w:fldCharType="end"/>
        </w:r>
      </w:hyperlink>
    </w:p>
    <w:p w14:paraId="48C03463" w14:textId="6E415472"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0" w:history="1">
        <w:r w:rsidRPr="00F846C1">
          <w:rPr>
            <w:rStyle w:val="Hyperlink"/>
            <w:noProof/>
          </w:rPr>
          <w:t>2.3.1 Entities</w:t>
        </w:r>
        <w:r>
          <w:rPr>
            <w:noProof/>
            <w:webHidden/>
          </w:rPr>
          <w:tab/>
        </w:r>
        <w:r>
          <w:rPr>
            <w:noProof/>
            <w:webHidden/>
          </w:rPr>
          <w:fldChar w:fldCharType="begin"/>
        </w:r>
        <w:r>
          <w:rPr>
            <w:noProof/>
            <w:webHidden/>
          </w:rPr>
          <w:instrText xml:space="preserve"> PAGEREF _Toc73290270 \h </w:instrText>
        </w:r>
        <w:r>
          <w:rPr>
            <w:noProof/>
            <w:webHidden/>
          </w:rPr>
        </w:r>
        <w:r>
          <w:rPr>
            <w:noProof/>
            <w:webHidden/>
          </w:rPr>
          <w:fldChar w:fldCharType="separate"/>
        </w:r>
        <w:r>
          <w:rPr>
            <w:noProof/>
            <w:webHidden/>
          </w:rPr>
          <w:t>9</w:t>
        </w:r>
        <w:r>
          <w:rPr>
            <w:noProof/>
            <w:webHidden/>
          </w:rPr>
          <w:fldChar w:fldCharType="end"/>
        </w:r>
      </w:hyperlink>
    </w:p>
    <w:p w14:paraId="10A69801" w14:textId="68116E97"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1" w:history="1">
        <w:r w:rsidRPr="00F846C1">
          <w:rPr>
            <w:rStyle w:val="Hyperlink"/>
            <w:noProof/>
          </w:rPr>
          <w:t>2.3.2 Value Objects</w:t>
        </w:r>
        <w:r>
          <w:rPr>
            <w:noProof/>
            <w:webHidden/>
          </w:rPr>
          <w:tab/>
        </w:r>
        <w:r>
          <w:rPr>
            <w:noProof/>
            <w:webHidden/>
          </w:rPr>
          <w:fldChar w:fldCharType="begin"/>
        </w:r>
        <w:r>
          <w:rPr>
            <w:noProof/>
            <w:webHidden/>
          </w:rPr>
          <w:instrText xml:space="preserve"> PAGEREF _Toc73290271 \h </w:instrText>
        </w:r>
        <w:r>
          <w:rPr>
            <w:noProof/>
            <w:webHidden/>
          </w:rPr>
        </w:r>
        <w:r>
          <w:rPr>
            <w:noProof/>
            <w:webHidden/>
          </w:rPr>
          <w:fldChar w:fldCharType="separate"/>
        </w:r>
        <w:r>
          <w:rPr>
            <w:noProof/>
            <w:webHidden/>
          </w:rPr>
          <w:t>11</w:t>
        </w:r>
        <w:r>
          <w:rPr>
            <w:noProof/>
            <w:webHidden/>
          </w:rPr>
          <w:fldChar w:fldCharType="end"/>
        </w:r>
      </w:hyperlink>
    </w:p>
    <w:p w14:paraId="62221044" w14:textId="1F316576"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2" w:history="1">
        <w:r w:rsidRPr="00F846C1">
          <w:rPr>
            <w:rStyle w:val="Hyperlink"/>
            <w:noProof/>
          </w:rPr>
          <w:t>2.3.3 Aggregates</w:t>
        </w:r>
        <w:r>
          <w:rPr>
            <w:noProof/>
            <w:webHidden/>
          </w:rPr>
          <w:tab/>
        </w:r>
        <w:r>
          <w:rPr>
            <w:noProof/>
            <w:webHidden/>
          </w:rPr>
          <w:fldChar w:fldCharType="begin"/>
        </w:r>
        <w:r>
          <w:rPr>
            <w:noProof/>
            <w:webHidden/>
          </w:rPr>
          <w:instrText xml:space="preserve"> PAGEREF _Toc73290272 \h </w:instrText>
        </w:r>
        <w:r>
          <w:rPr>
            <w:noProof/>
            <w:webHidden/>
          </w:rPr>
        </w:r>
        <w:r>
          <w:rPr>
            <w:noProof/>
            <w:webHidden/>
          </w:rPr>
          <w:fldChar w:fldCharType="separate"/>
        </w:r>
        <w:r>
          <w:rPr>
            <w:noProof/>
            <w:webHidden/>
          </w:rPr>
          <w:t>12</w:t>
        </w:r>
        <w:r>
          <w:rPr>
            <w:noProof/>
            <w:webHidden/>
          </w:rPr>
          <w:fldChar w:fldCharType="end"/>
        </w:r>
      </w:hyperlink>
    </w:p>
    <w:p w14:paraId="4FD6D97E" w14:textId="449542FC"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3" w:history="1">
        <w:r w:rsidRPr="00F846C1">
          <w:rPr>
            <w:rStyle w:val="Hyperlink"/>
            <w:noProof/>
          </w:rPr>
          <w:t xml:space="preserve">2.3.4 </w:t>
        </w:r>
        <w:r w:rsidR="007D4EE6">
          <w:rPr>
            <w:rStyle w:val="Hyperlink"/>
            <w:noProof/>
          </w:rPr>
          <w:t>Repositories</w:t>
        </w:r>
        <w:r>
          <w:rPr>
            <w:noProof/>
            <w:webHidden/>
          </w:rPr>
          <w:tab/>
        </w:r>
        <w:r>
          <w:rPr>
            <w:noProof/>
            <w:webHidden/>
          </w:rPr>
          <w:fldChar w:fldCharType="begin"/>
        </w:r>
        <w:r>
          <w:rPr>
            <w:noProof/>
            <w:webHidden/>
          </w:rPr>
          <w:instrText xml:space="preserve"> PAGEREF _Toc73290273 \h </w:instrText>
        </w:r>
        <w:r>
          <w:rPr>
            <w:noProof/>
            <w:webHidden/>
          </w:rPr>
        </w:r>
        <w:r>
          <w:rPr>
            <w:noProof/>
            <w:webHidden/>
          </w:rPr>
          <w:fldChar w:fldCharType="separate"/>
        </w:r>
        <w:r>
          <w:rPr>
            <w:noProof/>
            <w:webHidden/>
          </w:rPr>
          <w:t>13</w:t>
        </w:r>
        <w:r>
          <w:rPr>
            <w:noProof/>
            <w:webHidden/>
          </w:rPr>
          <w:fldChar w:fldCharType="end"/>
        </w:r>
      </w:hyperlink>
    </w:p>
    <w:p w14:paraId="006299FC" w14:textId="04DD7E52" w:rsidR="00934138" w:rsidRDefault="00934138">
      <w:pPr>
        <w:pStyle w:val="Verzeichnis1"/>
        <w:rPr>
          <w:rFonts w:asciiTheme="minorHAnsi" w:eastAsiaTheme="minorEastAsia" w:hAnsiTheme="minorHAnsi" w:cstheme="minorBidi"/>
          <w:b w:val="0"/>
          <w:sz w:val="22"/>
          <w:szCs w:val="22"/>
          <w:lang w:val="en-GB" w:eastAsia="en-GB"/>
        </w:rPr>
      </w:pPr>
      <w:hyperlink w:anchor="_Toc73290274" w:history="1">
        <w:r w:rsidRPr="00F846C1">
          <w:rPr>
            <w:rStyle w:val="Hyperlink"/>
          </w:rPr>
          <w:t>3 Programming Principles</w:t>
        </w:r>
        <w:r>
          <w:rPr>
            <w:webHidden/>
          </w:rPr>
          <w:tab/>
        </w:r>
        <w:r>
          <w:rPr>
            <w:webHidden/>
          </w:rPr>
          <w:fldChar w:fldCharType="begin"/>
        </w:r>
        <w:r>
          <w:rPr>
            <w:webHidden/>
          </w:rPr>
          <w:instrText xml:space="preserve"> PAGEREF _Toc73290274 \h </w:instrText>
        </w:r>
        <w:r>
          <w:rPr>
            <w:webHidden/>
          </w:rPr>
        </w:r>
        <w:r>
          <w:rPr>
            <w:webHidden/>
          </w:rPr>
          <w:fldChar w:fldCharType="separate"/>
        </w:r>
        <w:r>
          <w:rPr>
            <w:webHidden/>
          </w:rPr>
          <w:t>14</w:t>
        </w:r>
        <w:r>
          <w:rPr>
            <w:webHidden/>
          </w:rPr>
          <w:fldChar w:fldCharType="end"/>
        </w:r>
      </w:hyperlink>
    </w:p>
    <w:p w14:paraId="61B9F88A" w14:textId="15B1F932"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75" w:history="1">
        <w:r w:rsidRPr="00F846C1">
          <w:rPr>
            <w:rStyle w:val="Hyperlink"/>
            <w:noProof/>
            <w14:scene3d>
              <w14:camera w14:prst="orthographicFront"/>
              <w14:lightRig w14:rig="threePt" w14:dir="t">
                <w14:rot w14:lat="0" w14:lon="0" w14:rev="0"/>
              </w14:lightRig>
            </w14:scene3d>
          </w:rPr>
          <w:t>3.1</w:t>
        </w:r>
        <w:r w:rsidRPr="00F846C1">
          <w:rPr>
            <w:rStyle w:val="Hyperlink"/>
            <w:noProof/>
          </w:rPr>
          <w:t xml:space="preserve"> SOLID</w:t>
        </w:r>
        <w:r>
          <w:rPr>
            <w:noProof/>
            <w:webHidden/>
          </w:rPr>
          <w:tab/>
        </w:r>
        <w:r>
          <w:rPr>
            <w:noProof/>
            <w:webHidden/>
          </w:rPr>
          <w:fldChar w:fldCharType="begin"/>
        </w:r>
        <w:r>
          <w:rPr>
            <w:noProof/>
            <w:webHidden/>
          </w:rPr>
          <w:instrText xml:space="preserve"> PAGEREF _Toc73290275 \h </w:instrText>
        </w:r>
        <w:r>
          <w:rPr>
            <w:noProof/>
            <w:webHidden/>
          </w:rPr>
        </w:r>
        <w:r>
          <w:rPr>
            <w:noProof/>
            <w:webHidden/>
          </w:rPr>
          <w:fldChar w:fldCharType="separate"/>
        </w:r>
        <w:r>
          <w:rPr>
            <w:noProof/>
            <w:webHidden/>
          </w:rPr>
          <w:t>15</w:t>
        </w:r>
        <w:r>
          <w:rPr>
            <w:noProof/>
            <w:webHidden/>
          </w:rPr>
          <w:fldChar w:fldCharType="end"/>
        </w:r>
      </w:hyperlink>
    </w:p>
    <w:p w14:paraId="3680B57B" w14:textId="77C92330"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6" w:history="1">
        <w:r w:rsidRPr="00F846C1">
          <w:rPr>
            <w:rStyle w:val="Hyperlink"/>
            <w:noProof/>
            <w:lang w:val="en-GB"/>
          </w:rPr>
          <w:t xml:space="preserve">3.1.1 </w:t>
        </w:r>
        <w:r w:rsidR="007D4EE6">
          <w:rPr>
            <w:rStyle w:val="Hyperlink"/>
            <w:noProof/>
            <w:lang w:val="en-GB"/>
          </w:rPr>
          <w:t>Single</w:t>
        </w:r>
        <w:r w:rsidRPr="00F846C1">
          <w:rPr>
            <w:rStyle w:val="Hyperlink"/>
            <w:noProof/>
            <w:lang w:val="en-GB"/>
          </w:rPr>
          <w:t xml:space="preserve"> Responsibility </w:t>
        </w:r>
        <w:r w:rsidR="007D4EE6">
          <w:rPr>
            <w:rStyle w:val="Hyperlink"/>
            <w:noProof/>
            <w:lang w:val="en-GB"/>
          </w:rPr>
          <w:t>Principle</w:t>
        </w:r>
        <w:r>
          <w:rPr>
            <w:noProof/>
            <w:webHidden/>
          </w:rPr>
          <w:tab/>
        </w:r>
        <w:r>
          <w:rPr>
            <w:noProof/>
            <w:webHidden/>
          </w:rPr>
          <w:fldChar w:fldCharType="begin"/>
        </w:r>
        <w:r>
          <w:rPr>
            <w:noProof/>
            <w:webHidden/>
          </w:rPr>
          <w:instrText xml:space="preserve"> PAGEREF _Toc73290276 \h </w:instrText>
        </w:r>
        <w:r>
          <w:rPr>
            <w:noProof/>
            <w:webHidden/>
          </w:rPr>
        </w:r>
        <w:r>
          <w:rPr>
            <w:noProof/>
            <w:webHidden/>
          </w:rPr>
          <w:fldChar w:fldCharType="separate"/>
        </w:r>
        <w:r>
          <w:rPr>
            <w:noProof/>
            <w:webHidden/>
          </w:rPr>
          <w:t>15</w:t>
        </w:r>
        <w:r>
          <w:rPr>
            <w:noProof/>
            <w:webHidden/>
          </w:rPr>
          <w:fldChar w:fldCharType="end"/>
        </w:r>
      </w:hyperlink>
    </w:p>
    <w:p w14:paraId="02BEEE67" w14:textId="7197491B"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7" w:history="1">
        <w:r w:rsidRPr="00F846C1">
          <w:rPr>
            <w:rStyle w:val="Hyperlink"/>
            <w:noProof/>
            <w:lang w:val="en-GB"/>
          </w:rPr>
          <w:t>3.1.2 Open Closed Principle</w:t>
        </w:r>
        <w:r>
          <w:rPr>
            <w:noProof/>
            <w:webHidden/>
          </w:rPr>
          <w:tab/>
        </w:r>
        <w:r>
          <w:rPr>
            <w:noProof/>
            <w:webHidden/>
          </w:rPr>
          <w:fldChar w:fldCharType="begin"/>
        </w:r>
        <w:r>
          <w:rPr>
            <w:noProof/>
            <w:webHidden/>
          </w:rPr>
          <w:instrText xml:space="preserve"> PAGEREF _Toc73290277 \h </w:instrText>
        </w:r>
        <w:r>
          <w:rPr>
            <w:noProof/>
            <w:webHidden/>
          </w:rPr>
        </w:r>
        <w:r>
          <w:rPr>
            <w:noProof/>
            <w:webHidden/>
          </w:rPr>
          <w:fldChar w:fldCharType="separate"/>
        </w:r>
        <w:r>
          <w:rPr>
            <w:noProof/>
            <w:webHidden/>
          </w:rPr>
          <w:t>16</w:t>
        </w:r>
        <w:r>
          <w:rPr>
            <w:noProof/>
            <w:webHidden/>
          </w:rPr>
          <w:fldChar w:fldCharType="end"/>
        </w:r>
      </w:hyperlink>
    </w:p>
    <w:p w14:paraId="71CC9A2A" w14:textId="29A42617"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8" w:history="1">
        <w:r w:rsidRPr="00F846C1">
          <w:rPr>
            <w:rStyle w:val="Hyperlink"/>
            <w:noProof/>
            <w:lang w:val="en-GB"/>
          </w:rPr>
          <w:t>3.1.3 Liskov Substitution Principle</w:t>
        </w:r>
        <w:r>
          <w:rPr>
            <w:noProof/>
            <w:webHidden/>
          </w:rPr>
          <w:tab/>
        </w:r>
        <w:r>
          <w:rPr>
            <w:noProof/>
            <w:webHidden/>
          </w:rPr>
          <w:fldChar w:fldCharType="begin"/>
        </w:r>
        <w:r>
          <w:rPr>
            <w:noProof/>
            <w:webHidden/>
          </w:rPr>
          <w:instrText xml:space="preserve"> PAGEREF _Toc73290278 \h </w:instrText>
        </w:r>
        <w:r>
          <w:rPr>
            <w:noProof/>
            <w:webHidden/>
          </w:rPr>
        </w:r>
        <w:r>
          <w:rPr>
            <w:noProof/>
            <w:webHidden/>
          </w:rPr>
          <w:fldChar w:fldCharType="separate"/>
        </w:r>
        <w:r>
          <w:rPr>
            <w:noProof/>
            <w:webHidden/>
          </w:rPr>
          <w:t>17</w:t>
        </w:r>
        <w:r>
          <w:rPr>
            <w:noProof/>
            <w:webHidden/>
          </w:rPr>
          <w:fldChar w:fldCharType="end"/>
        </w:r>
      </w:hyperlink>
    </w:p>
    <w:p w14:paraId="514338AB" w14:textId="7E6AE01D"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9" w:history="1">
        <w:r w:rsidRPr="00F846C1">
          <w:rPr>
            <w:rStyle w:val="Hyperlink"/>
            <w:noProof/>
            <w:lang w:val="en-GB"/>
          </w:rPr>
          <w:t>3.1.4 Interface Segregation Principle</w:t>
        </w:r>
        <w:r>
          <w:rPr>
            <w:noProof/>
            <w:webHidden/>
          </w:rPr>
          <w:tab/>
        </w:r>
        <w:r>
          <w:rPr>
            <w:noProof/>
            <w:webHidden/>
          </w:rPr>
          <w:fldChar w:fldCharType="begin"/>
        </w:r>
        <w:r>
          <w:rPr>
            <w:noProof/>
            <w:webHidden/>
          </w:rPr>
          <w:instrText xml:space="preserve"> PAGEREF _Toc73290279 \h </w:instrText>
        </w:r>
        <w:r>
          <w:rPr>
            <w:noProof/>
            <w:webHidden/>
          </w:rPr>
        </w:r>
        <w:r>
          <w:rPr>
            <w:noProof/>
            <w:webHidden/>
          </w:rPr>
          <w:fldChar w:fldCharType="separate"/>
        </w:r>
        <w:r>
          <w:rPr>
            <w:noProof/>
            <w:webHidden/>
          </w:rPr>
          <w:t>17</w:t>
        </w:r>
        <w:r>
          <w:rPr>
            <w:noProof/>
            <w:webHidden/>
          </w:rPr>
          <w:fldChar w:fldCharType="end"/>
        </w:r>
      </w:hyperlink>
    </w:p>
    <w:p w14:paraId="1AE1C8D2" w14:textId="2A9EB0CD"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0" w:history="1">
        <w:r w:rsidRPr="00F846C1">
          <w:rPr>
            <w:rStyle w:val="Hyperlink"/>
            <w:noProof/>
            <w:lang w:val="en-GB"/>
          </w:rPr>
          <w:t>3.1.5 Dependency Inversion Principle</w:t>
        </w:r>
        <w:r>
          <w:rPr>
            <w:noProof/>
            <w:webHidden/>
          </w:rPr>
          <w:tab/>
        </w:r>
        <w:r>
          <w:rPr>
            <w:noProof/>
            <w:webHidden/>
          </w:rPr>
          <w:fldChar w:fldCharType="begin"/>
        </w:r>
        <w:r>
          <w:rPr>
            <w:noProof/>
            <w:webHidden/>
          </w:rPr>
          <w:instrText xml:space="preserve"> PAGEREF _Toc73290280 \h </w:instrText>
        </w:r>
        <w:r>
          <w:rPr>
            <w:noProof/>
            <w:webHidden/>
          </w:rPr>
        </w:r>
        <w:r>
          <w:rPr>
            <w:noProof/>
            <w:webHidden/>
          </w:rPr>
          <w:fldChar w:fldCharType="separate"/>
        </w:r>
        <w:r>
          <w:rPr>
            <w:noProof/>
            <w:webHidden/>
          </w:rPr>
          <w:t>19</w:t>
        </w:r>
        <w:r>
          <w:rPr>
            <w:noProof/>
            <w:webHidden/>
          </w:rPr>
          <w:fldChar w:fldCharType="end"/>
        </w:r>
      </w:hyperlink>
    </w:p>
    <w:p w14:paraId="62E1EBD1" w14:textId="6A2C532F"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81" w:history="1">
        <w:r w:rsidRPr="00F846C1">
          <w:rPr>
            <w:rStyle w:val="Hyperlink"/>
            <w:noProof/>
            <w14:scene3d>
              <w14:camera w14:prst="orthographicFront"/>
              <w14:lightRig w14:rig="threePt" w14:dir="t">
                <w14:rot w14:lat="0" w14:lon="0" w14:rev="0"/>
              </w14:lightRig>
            </w14:scene3d>
          </w:rPr>
          <w:t>3.2</w:t>
        </w:r>
        <w:r w:rsidRPr="00F846C1">
          <w:rPr>
            <w:rStyle w:val="Hyperlink"/>
            <w:noProof/>
          </w:rPr>
          <w:t xml:space="preserve"> GRASP</w:t>
        </w:r>
        <w:r>
          <w:rPr>
            <w:noProof/>
            <w:webHidden/>
          </w:rPr>
          <w:tab/>
        </w:r>
        <w:r>
          <w:rPr>
            <w:noProof/>
            <w:webHidden/>
          </w:rPr>
          <w:fldChar w:fldCharType="begin"/>
        </w:r>
        <w:r>
          <w:rPr>
            <w:noProof/>
            <w:webHidden/>
          </w:rPr>
          <w:instrText xml:space="preserve"> PAGEREF _Toc73290281 \h </w:instrText>
        </w:r>
        <w:r>
          <w:rPr>
            <w:noProof/>
            <w:webHidden/>
          </w:rPr>
        </w:r>
        <w:r>
          <w:rPr>
            <w:noProof/>
            <w:webHidden/>
          </w:rPr>
          <w:fldChar w:fldCharType="separate"/>
        </w:r>
        <w:r>
          <w:rPr>
            <w:noProof/>
            <w:webHidden/>
          </w:rPr>
          <w:t>20</w:t>
        </w:r>
        <w:r>
          <w:rPr>
            <w:noProof/>
            <w:webHidden/>
          </w:rPr>
          <w:fldChar w:fldCharType="end"/>
        </w:r>
      </w:hyperlink>
    </w:p>
    <w:p w14:paraId="10208E5D" w14:textId="30A17487"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2" w:history="1">
        <w:r w:rsidRPr="00F846C1">
          <w:rPr>
            <w:rStyle w:val="Hyperlink"/>
            <w:noProof/>
            <w:lang w:val="en-GB"/>
          </w:rPr>
          <w:t>3.2.1 High Cohesion</w:t>
        </w:r>
        <w:r>
          <w:rPr>
            <w:noProof/>
            <w:webHidden/>
          </w:rPr>
          <w:tab/>
        </w:r>
        <w:r>
          <w:rPr>
            <w:noProof/>
            <w:webHidden/>
          </w:rPr>
          <w:fldChar w:fldCharType="begin"/>
        </w:r>
        <w:r>
          <w:rPr>
            <w:noProof/>
            <w:webHidden/>
          </w:rPr>
          <w:instrText xml:space="preserve"> PAGEREF _Toc73290282 \h </w:instrText>
        </w:r>
        <w:r>
          <w:rPr>
            <w:noProof/>
            <w:webHidden/>
          </w:rPr>
        </w:r>
        <w:r>
          <w:rPr>
            <w:noProof/>
            <w:webHidden/>
          </w:rPr>
          <w:fldChar w:fldCharType="separate"/>
        </w:r>
        <w:r>
          <w:rPr>
            <w:noProof/>
            <w:webHidden/>
          </w:rPr>
          <w:t>20</w:t>
        </w:r>
        <w:r>
          <w:rPr>
            <w:noProof/>
            <w:webHidden/>
          </w:rPr>
          <w:fldChar w:fldCharType="end"/>
        </w:r>
      </w:hyperlink>
    </w:p>
    <w:p w14:paraId="4C024CAB" w14:textId="17ACA7FC"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3" w:history="1">
        <w:r w:rsidRPr="00F846C1">
          <w:rPr>
            <w:rStyle w:val="Hyperlink"/>
            <w:noProof/>
            <w:lang w:val="en-GB"/>
          </w:rPr>
          <w:t>3.2.2 Low Coupling</w:t>
        </w:r>
        <w:r>
          <w:rPr>
            <w:noProof/>
            <w:webHidden/>
          </w:rPr>
          <w:tab/>
        </w:r>
        <w:r>
          <w:rPr>
            <w:noProof/>
            <w:webHidden/>
          </w:rPr>
          <w:fldChar w:fldCharType="begin"/>
        </w:r>
        <w:r>
          <w:rPr>
            <w:noProof/>
            <w:webHidden/>
          </w:rPr>
          <w:instrText xml:space="preserve"> PAGEREF _Toc73290283 \h </w:instrText>
        </w:r>
        <w:r>
          <w:rPr>
            <w:noProof/>
            <w:webHidden/>
          </w:rPr>
        </w:r>
        <w:r>
          <w:rPr>
            <w:noProof/>
            <w:webHidden/>
          </w:rPr>
          <w:fldChar w:fldCharType="separate"/>
        </w:r>
        <w:r>
          <w:rPr>
            <w:noProof/>
            <w:webHidden/>
          </w:rPr>
          <w:t>21</w:t>
        </w:r>
        <w:r>
          <w:rPr>
            <w:noProof/>
            <w:webHidden/>
          </w:rPr>
          <w:fldChar w:fldCharType="end"/>
        </w:r>
      </w:hyperlink>
    </w:p>
    <w:p w14:paraId="0F440F85" w14:textId="1011DE4F"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4" w:history="1">
        <w:r w:rsidRPr="00F846C1">
          <w:rPr>
            <w:rStyle w:val="Hyperlink"/>
            <w:noProof/>
            <w:lang w:val="en-GB"/>
          </w:rPr>
          <w:t>3.2.3 Information Expert</w:t>
        </w:r>
        <w:r>
          <w:rPr>
            <w:noProof/>
            <w:webHidden/>
          </w:rPr>
          <w:tab/>
        </w:r>
        <w:r>
          <w:rPr>
            <w:noProof/>
            <w:webHidden/>
          </w:rPr>
          <w:fldChar w:fldCharType="begin"/>
        </w:r>
        <w:r>
          <w:rPr>
            <w:noProof/>
            <w:webHidden/>
          </w:rPr>
          <w:instrText xml:space="preserve"> PAGEREF _Toc73290284 \h </w:instrText>
        </w:r>
        <w:r>
          <w:rPr>
            <w:noProof/>
            <w:webHidden/>
          </w:rPr>
        </w:r>
        <w:r>
          <w:rPr>
            <w:noProof/>
            <w:webHidden/>
          </w:rPr>
          <w:fldChar w:fldCharType="separate"/>
        </w:r>
        <w:r>
          <w:rPr>
            <w:noProof/>
            <w:webHidden/>
          </w:rPr>
          <w:t>22</w:t>
        </w:r>
        <w:r>
          <w:rPr>
            <w:noProof/>
            <w:webHidden/>
          </w:rPr>
          <w:fldChar w:fldCharType="end"/>
        </w:r>
      </w:hyperlink>
    </w:p>
    <w:p w14:paraId="41141B29" w14:textId="20AAFC00"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5" w:history="1">
        <w:r w:rsidRPr="00F846C1">
          <w:rPr>
            <w:rStyle w:val="Hyperlink"/>
            <w:noProof/>
            <w:lang w:val="en-GB"/>
          </w:rPr>
          <w:t>3.2.4 Creator</w:t>
        </w:r>
        <w:r>
          <w:rPr>
            <w:noProof/>
            <w:webHidden/>
          </w:rPr>
          <w:tab/>
        </w:r>
        <w:r>
          <w:rPr>
            <w:noProof/>
            <w:webHidden/>
          </w:rPr>
          <w:fldChar w:fldCharType="begin"/>
        </w:r>
        <w:r>
          <w:rPr>
            <w:noProof/>
            <w:webHidden/>
          </w:rPr>
          <w:instrText xml:space="preserve"> PAGEREF _Toc73290285 \h </w:instrText>
        </w:r>
        <w:r>
          <w:rPr>
            <w:noProof/>
            <w:webHidden/>
          </w:rPr>
        </w:r>
        <w:r>
          <w:rPr>
            <w:noProof/>
            <w:webHidden/>
          </w:rPr>
          <w:fldChar w:fldCharType="separate"/>
        </w:r>
        <w:r>
          <w:rPr>
            <w:noProof/>
            <w:webHidden/>
          </w:rPr>
          <w:t>22</w:t>
        </w:r>
        <w:r>
          <w:rPr>
            <w:noProof/>
            <w:webHidden/>
          </w:rPr>
          <w:fldChar w:fldCharType="end"/>
        </w:r>
      </w:hyperlink>
    </w:p>
    <w:p w14:paraId="3B62D66D" w14:textId="48D22CD0"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6" w:history="1">
        <w:r w:rsidRPr="00F846C1">
          <w:rPr>
            <w:rStyle w:val="Hyperlink"/>
            <w:noProof/>
            <w:lang w:val="en-GB"/>
          </w:rPr>
          <w:t>3.2.5 Indirection</w:t>
        </w:r>
        <w:r>
          <w:rPr>
            <w:noProof/>
            <w:webHidden/>
          </w:rPr>
          <w:tab/>
        </w:r>
        <w:r>
          <w:rPr>
            <w:noProof/>
            <w:webHidden/>
          </w:rPr>
          <w:fldChar w:fldCharType="begin"/>
        </w:r>
        <w:r>
          <w:rPr>
            <w:noProof/>
            <w:webHidden/>
          </w:rPr>
          <w:instrText xml:space="preserve"> PAGEREF _Toc73290286 \h </w:instrText>
        </w:r>
        <w:r>
          <w:rPr>
            <w:noProof/>
            <w:webHidden/>
          </w:rPr>
        </w:r>
        <w:r>
          <w:rPr>
            <w:noProof/>
            <w:webHidden/>
          </w:rPr>
          <w:fldChar w:fldCharType="separate"/>
        </w:r>
        <w:r>
          <w:rPr>
            <w:noProof/>
            <w:webHidden/>
          </w:rPr>
          <w:t>23</w:t>
        </w:r>
        <w:r>
          <w:rPr>
            <w:noProof/>
            <w:webHidden/>
          </w:rPr>
          <w:fldChar w:fldCharType="end"/>
        </w:r>
      </w:hyperlink>
    </w:p>
    <w:p w14:paraId="59C8E7F7" w14:textId="240E2513"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7" w:history="1">
        <w:r w:rsidRPr="00F846C1">
          <w:rPr>
            <w:rStyle w:val="Hyperlink"/>
            <w:noProof/>
            <w:lang w:val="en-GB"/>
          </w:rPr>
          <w:t>3.2.6 Polymorphism</w:t>
        </w:r>
        <w:r>
          <w:rPr>
            <w:noProof/>
            <w:webHidden/>
          </w:rPr>
          <w:tab/>
        </w:r>
        <w:r>
          <w:rPr>
            <w:noProof/>
            <w:webHidden/>
          </w:rPr>
          <w:fldChar w:fldCharType="begin"/>
        </w:r>
        <w:r>
          <w:rPr>
            <w:noProof/>
            <w:webHidden/>
          </w:rPr>
          <w:instrText xml:space="preserve"> PAGEREF _Toc73290287 \h </w:instrText>
        </w:r>
        <w:r>
          <w:rPr>
            <w:noProof/>
            <w:webHidden/>
          </w:rPr>
        </w:r>
        <w:r>
          <w:rPr>
            <w:noProof/>
            <w:webHidden/>
          </w:rPr>
          <w:fldChar w:fldCharType="separate"/>
        </w:r>
        <w:r>
          <w:rPr>
            <w:noProof/>
            <w:webHidden/>
          </w:rPr>
          <w:t>23</w:t>
        </w:r>
        <w:r>
          <w:rPr>
            <w:noProof/>
            <w:webHidden/>
          </w:rPr>
          <w:fldChar w:fldCharType="end"/>
        </w:r>
      </w:hyperlink>
    </w:p>
    <w:p w14:paraId="0B77DCCE" w14:textId="208698D3"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8" w:history="1">
        <w:r w:rsidRPr="00F846C1">
          <w:rPr>
            <w:rStyle w:val="Hyperlink"/>
            <w:noProof/>
            <w:lang w:val="en-GB"/>
          </w:rPr>
          <w:t>3.2.7 Controller</w:t>
        </w:r>
        <w:r>
          <w:rPr>
            <w:noProof/>
            <w:webHidden/>
          </w:rPr>
          <w:tab/>
        </w:r>
        <w:r>
          <w:rPr>
            <w:noProof/>
            <w:webHidden/>
          </w:rPr>
          <w:fldChar w:fldCharType="begin"/>
        </w:r>
        <w:r>
          <w:rPr>
            <w:noProof/>
            <w:webHidden/>
          </w:rPr>
          <w:instrText xml:space="preserve"> PAGEREF _Toc73290288 \h </w:instrText>
        </w:r>
        <w:r>
          <w:rPr>
            <w:noProof/>
            <w:webHidden/>
          </w:rPr>
        </w:r>
        <w:r>
          <w:rPr>
            <w:noProof/>
            <w:webHidden/>
          </w:rPr>
          <w:fldChar w:fldCharType="separate"/>
        </w:r>
        <w:r>
          <w:rPr>
            <w:noProof/>
            <w:webHidden/>
          </w:rPr>
          <w:t>24</w:t>
        </w:r>
        <w:r>
          <w:rPr>
            <w:noProof/>
            <w:webHidden/>
          </w:rPr>
          <w:fldChar w:fldCharType="end"/>
        </w:r>
      </w:hyperlink>
    </w:p>
    <w:p w14:paraId="105E77CC" w14:textId="6EE23FF2"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9" w:history="1">
        <w:r w:rsidRPr="00F846C1">
          <w:rPr>
            <w:rStyle w:val="Hyperlink"/>
            <w:noProof/>
            <w:lang w:val="en-GB"/>
          </w:rPr>
          <w:t>3.2.8 Pure Fabrication</w:t>
        </w:r>
        <w:r>
          <w:rPr>
            <w:noProof/>
            <w:webHidden/>
          </w:rPr>
          <w:tab/>
        </w:r>
        <w:r>
          <w:rPr>
            <w:noProof/>
            <w:webHidden/>
          </w:rPr>
          <w:fldChar w:fldCharType="begin"/>
        </w:r>
        <w:r>
          <w:rPr>
            <w:noProof/>
            <w:webHidden/>
          </w:rPr>
          <w:instrText xml:space="preserve"> PAGEREF _Toc73290289 \h </w:instrText>
        </w:r>
        <w:r>
          <w:rPr>
            <w:noProof/>
            <w:webHidden/>
          </w:rPr>
        </w:r>
        <w:r>
          <w:rPr>
            <w:noProof/>
            <w:webHidden/>
          </w:rPr>
          <w:fldChar w:fldCharType="separate"/>
        </w:r>
        <w:r>
          <w:rPr>
            <w:noProof/>
            <w:webHidden/>
          </w:rPr>
          <w:t>24</w:t>
        </w:r>
        <w:r>
          <w:rPr>
            <w:noProof/>
            <w:webHidden/>
          </w:rPr>
          <w:fldChar w:fldCharType="end"/>
        </w:r>
      </w:hyperlink>
    </w:p>
    <w:p w14:paraId="13267FFD" w14:textId="4BB23E12"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90" w:history="1">
        <w:r w:rsidRPr="00F846C1">
          <w:rPr>
            <w:rStyle w:val="Hyperlink"/>
            <w:noProof/>
            <w:lang w:val="en-GB"/>
          </w:rPr>
          <w:t>3.2.9 Protected Variations</w:t>
        </w:r>
        <w:r>
          <w:rPr>
            <w:noProof/>
            <w:webHidden/>
          </w:rPr>
          <w:tab/>
        </w:r>
        <w:r>
          <w:rPr>
            <w:noProof/>
            <w:webHidden/>
          </w:rPr>
          <w:fldChar w:fldCharType="begin"/>
        </w:r>
        <w:r>
          <w:rPr>
            <w:noProof/>
            <w:webHidden/>
          </w:rPr>
          <w:instrText xml:space="preserve"> PAGEREF _Toc73290290 \h </w:instrText>
        </w:r>
        <w:r>
          <w:rPr>
            <w:noProof/>
            <w:webHidden/>
          </w:rPr>
        </w:r>
        <w:r>
          <w:rPr>
            <w:noProof/>
            <w:webHidden/>
          </w:rPr>
          <w:fldChar w:fldCharType="separate"/>
        </w:r>
        <w:r>
          <w:rPr>
            <w:noProof/>
            <w:webHidden/>
          </w:rPr>
          <w:t>25</w:t>
        </w:r>
        <w:r>
          <w:rPr>
            <w:noProof/>
            <w:webHidden/>
          </w:rPr>
          <w:fldChar w:fldCharType="end"/>
        </w:r>
      </w:hyperlink>
    </w:p>
    <w:p w14:paraId="4708CD33" w14:textId="02CD4E40"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1" w:history="1">
        <w:r w:rsidRPr="00F846C1">
          <w:rPr>
            <w:rStyle w:val="Hyperlink"/>
            <w:noProof/>
            <w14:scene3d>
              <w14:camera w14:prst="orthographicFront"/>
              <w14:lightRig w14:rig="threePt" w14:dir="t">
                <w14:rot w14:lat="0" w14:lon="0" w14:rev="0"/>
              </w14:lightRig>
            </w14:scene3d>
          </w:rPr>
          <w:t>3.3</w:t>
        </w:r>
        <w:r w:rsidRPr="00F846C1">
          <w:rPr>
            <w:rStyle w:val="Hyperlink"/>
            <w:noProof/>
          </w:rPr>
          <w:t xml:space="preserve"> DRY</w:t>
        </w:r>
        <w:r>
          <w:rPr>
            <w:noProof/>
            <w:webHidden/>
          </w:rPr>
          <w:tab/>
        </w:r>
        <w:r>
          <w:rPr>
            <w:noProof/>
            <w:webHidden/>
          </w:rPr>
          <w:fldChar w:fldCharType="begin"/>
        </w:r>
        <w:r>
          <w:rPr>
            <w:noProof/>
            <w:webHidden/>
          </w:rPr>
          <w:instrText xml:space="preserve"> PAGEREF _Toc73290291 \h </w:instrText>
        </w:r>
        <w:r>
          <w:rPr>
            <w:noProof/>
            <w:webHidden/>
          </w:rPr>
        </w:r>
        <w:r>
          <w:rPr>
            <w:noProof/>
            <w:webHidden/>
          </w:rPr>
          <w:fldChar w:fldCharType="separate"/>
        </w:r>
        <w:r>
          <w:rPr>
            <w:noProof/>
            <w:webHidden/>
          </w:rPr>
          <w:t>26</w:t>
        </w:r>
        <w:r>
          <w:rPr>
            <w:noProof/>
            <w:webHidden/>
          </w:rPr>
          <w:fldChar w:fldCharType="end"/>
        </w:r>
      </w:hyperlink>
    </w:p>
    <w:p w14:paraId="37B4F186" w14:textId="77218997" w:rsidR="00934138" w:rsidRDefault="00934138">
      <w:pPr>
        <w:pStyle w:val="Verzeichnis1"/>
        <w:rPr>
          <w:rFonts w:asciiTheme="minorHAnsi" w:eastAsiaTheme="minorEastAsia" w:hAnsiTheme="minorHAnsi" w:cstheme="minorBidi"/>
          <w:b w:val="0"/>
          <w:sz w:val="22"/>
          <w:szCs w:val="22"/>
          <w:lang w:val="en-GB" w:eastAsia="en-GB"/>
        </w:rPr>
      </w:pPr>
      <w:hyperlink w:anchor="_Toc73290292" w:history="1">
        <w:r w:rsidRPr="00F846C1">
          <w:rPr>
            <w:rStyle w:val="Hyperlink"/>
          </w:rPr>
          <w:t>4 Entwurfsmuster</w:t>
        </w:r>
        <w:r>
          <w:rPr>
            <w:webHidden/>
          </w:rPr>
          <w:tab/>
        </w:r>
        <w:r>
          <w:rPr>
            <w:webHidden/>
          </w:rPr>
          <w:fldChar w:fldCharType="begin"/>
        </w:r>
        <w:r>
          <w:rPr>
            <w:webHidden/>
          </w:rPr>
          <w:instrText xml:space="preserve"> PAGEREF _Toc73290292 \h </w:instrText>
        </w:r>
        <w:r>
          <w:rPr>
            <w:webHidden/>
          </w:rPr>
        </w:r>
        <w:r>
          <w:rPr>
            <w:webHidden/>
          </w:rPr>
          <w:fldChar w:fldCharType="separate"/>
        </w:r>
        <w:r>
          <w:rPr>
            <w:webHidden/>
          </w:rPr>
          <w:t>27</w:t>
        </w:r>
        <w:r>
          <w:rPr>
            <w:webHidden/>
          </w:rPr>
          <w:fldChar w:fldCharType="end"/>
        </w:r>
      </w:hyperlink>
    </w:p>
    <w:p w14:paraId="33A26CE9" w14:textId="3B0518C1" w:rsidR="00934138" w:rsidRDefault="00934138">
      <w:pPr>
        <w:pStyle w:val="Verzeichnis1"/>
        <w:rPr>
          <w:rFonts w:asciiTheme="minorHAnsi" w:eastAsiaTheme="minorEastAsia" w:hAnsiTheme="minorHAnsi" w:cstheme="minorBidi"/>
          <w:b w:val="0"/>
          <w:sz w:val="22"/>
          <w:szCs w:val="22"/>
          <w:lang w:val="en-GB" w:eastAsia="en-GB"/>
        </w:rPr>
      </w:pPr>
      <w:hyperlink w:anchor="_Toc73290293" w:history="1">
        <w:r w:rsidRPr="00F846C1">
          <w:rPr>
            <w:rStyle w:val="Hyperlink"/>
          </w:rPr>
          <w:t>5 Clean Architecture</w:t>
        </w:r>
        <w:r>
          <w:rPr>
            <w:webHidden/>
          </w:rPr>
          <w:tab/>
        </w:r>
        <w:r>
          <w:rPr>
            <w:webHidden/>
          </w:rPr>
          <w:fldChar w:fldCharType="begin"/>
        </w:r>
        <w:r>
          <w:rPr>
            <w:webHidden/>
          </w:rPr>
          <w:instrText xml:space="preserve"> PAGEREF _Toc73290293 \h </w:instrText>
        </w:r>
        <w:r>
          <w:rPr>
            <w:webHidden/>
          </w:rPr>
        </w:r>
        <w:r>
          <w:rPr>
            <w:webHidden/>
          </w:rPr>
          <w:fldChar w:fldCharType="separate"/>
        </w:r>
        <w:r>
          <w:rPr>
            <w:webHidden/>
          </w:rPr>
          <w:t>32</w:t>
        </w:r>
        <w:r>
          <w:rPr>
            <w:webHidden/>
          </w:rPr>
          <w:fldChar w:fldCharType="end"/>
        </w:r>
      </w:hyperlink>
    </w:p>
    <w:p w14:paraId="7938E834" w14:textId="08AEBC56"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4" w:history="1">
        <w:r w:rsidRPr="00F846C1">
          <w:rPr>
            <w:rStyle w:val="Hyperlink"/>
            <w:noProof/>
            <w14:scene3d>
              <w14:camera w14:prst="orthographicFront"/>
              <w14:lightRig w14:rig="threePt" w14:dir="t">
                <w14:rot w14:lat="0" w14:lon="0" w14:rev="0"/>
              </w14:lightRig>
            </w14:scene3d>
          </w:rPr>
          <w:t>5.1</w:t>
        </w:r>
        <w:r w:rsidRPr="00F846C1">
          <w:rPr>
            <w:rStyle w:val="Hyperlink"/>
            <w:noProof/>
          </w:rPr>
          <w:t xml:space="preserve"> Klasse der Adapt</w:t>
        </w:r>
        <w:r w:rsidRPr="00F846C1">
          <w:rPr>
            <w:rStyle w:val="Hyperlink"/>
            <w:noProof/>
          </w:rPr>
          <w:t>e</w:t>
        </w:r>
        <w:r w:rsidRPr="00F846C1">
          <w:rPr>
            <w:rStyle w:val="Hyperlink"/>
            <w:noProof/>
          </w:rPr>
          <w:t>rschicht</w:t>
        </w:r>
        <w:r>
          <w:rPr>
            <w:noProof/>
            <w:webHidden/>
          </w:rPr>
          <w:tab/>
        </w:r>
        <w:r>
          <w:rPr>
            <w:noProof/>
            <w:webHidden/>
          </w:rPr>
          <w:fldChar w:fldCharType="begin"/>
        </w:r>
        <w:r>
          <w:rPr>
            <w:noProof/>
            <w:webHidden/>
          </w:rPr>
          <w:instrText xml:space="preserve"> PAGEREF _Toc73290294 \h </w:instrText>
        </w:r>
        <w:r>
          <w:rPr>
            <w:noProof/>
            <w:webHidden/>
          </w:rPr>
        </w:r>
        <w:r>
          <w:rPr>
            <w:noProof/>
            <w:webHidden/>
          </w:rPr>
          <w:fldChar w:fldCharType="separate"/>
        </w:r>
        <w:r>
          <w:rPr>
            <w:noProof/>
            <w:webHidden/>
          </w:rPr>
          <w:t>33</w:t>
        </w:r>
        <w:r>
          <w:rPr>
            <w:noProof/>
            <w:webHidden/>
          </w:rPr>
          <w:fldChar w:fldCharType="end"/>
        </w:r>
      </w:hyperlink>
    </w:p>
    <w:p w14:paraId="173110A0" w14:textId="40963296" w:rsidR="00934138" w:rsidRDefault="00934138">
      <w:pPr>
        <w:pStyle w:val="Verzeichnis1"/>
        <w:rPr>
          <w:rFonts w:asciiTheme="minorHAnsi" w:eastAsiaTheme="minorEastAsia" w:hAnsiTheme="minorHAnsi" w:cstheme="minorBidi"/>
          <w:b w:val="0"/>
          <w:sz w:val="22"/>
          <w:szCs w:val="22"/>
          <w:lang w:val="en-GB" w:eastAsia="en-GB"/>
        </w:rPr>
      </w:pPr>
      <w:hyperlink w:anchor="_Toc73290295" w:history="1">
        <w:r w:rsidRPr="00F846C1">
          <w:rPr>
            <w:rStyle w:val="Hyperlink"/>
          </w:rPr>
          <w:t>6 Legacy Code</w:t>
        </w:r>
        <w:r>
          <w:rPr>
            <w:webHidden/>
          </w:rPr>
          <w:tab/>
        </w:r>
        <w:r>
          <w:rPr>
            <w:webHidden/>
          </w:rPr>
          <w:fldChar w:fldCharType="begin"/>
        </w:r>
        <w:r>
          <w:rPr>
            <w:webHidden/>
          </w:rPr>
          <w:instrText xml:space="preserve"> PAGEREF _Toc73290295 \h </w:instrText>
        </w:r>
        <w:r>
          <w:rPr>
            <w:webHidden/>
          </w:rPr>
        </w:r>
        <w:r>
          <w:rPr>
            <w:webHidden/>
          </w:rPr>
          <w:fldChar w:fldCharType="separate"/>
        </w:r>
        <w:r>
          <w:rPr>
            <w:webHidden/>
          </w:rPr>
          <w:t>36</w:t>
        </w:r>
        <w:r>
          <w:rPr>
            <w:webHidden/>
          </w:rPr>
          <w:fldChar w:fldCharType="end"/>
        </w:r>
      </w:hyperlink>
    </w:p>
    <w:p w14:paraId="505775CF" w14:textId="68A5481C" w:rsidR="00934138" w:rsidRDefault="00934138">
      <w:pPr>
        <w:pStyle w:val="Verzeichnis1"/>
        <w:rPr>
          <w:rFonts w:asciiTheme="minorHAnsi" w:eastAsiaTheme="minorEastAsia" w:hAnsiTheme="minorHAnsi" w:cstheme="minorBidi"/>
          <w:b w:val="0"/>
          <w:sz w:val="22"/>
          <w:szCs w:val="22"/>
          <w:lang w:val="en-GB" w:eastAsia="en-GB"/>
        </w:rPr>
      </w:pPr>
      <w:hyperlink w:anchor="_Toc73290296" w:history="1">
        <w:r w:rsidRPr="00F846C1">
          <w:rPr>
            <w:rStyle w:val="Hyperlink"/>
          </w:rPr>
          <w:t>7 Refactoring</w:t>
        </w:r>
        <w:r>
          <w:rPr>
            <w:webHidden/>
          </w:rPr>
          <w:tab/>
        </w:r>
        <w:r>
          <w:rPr>
            <w:webHidden/>
          </w:rPr>
          <w:fldChar w:fldCharType="begin"/>
        </w:r>
        <w:r>
          <w:rPr>
            <w:webHidden/>
          </w:rPr>
          <w:instrText xml:space="preserve"> PAGEREF _Toc73290296 \h </w:instrText>
        </w:r>
        <w:r>
          <w:rPr>
            <w:webHidden/>
          </w:rPr>
        </w:r>
        <w:r>
          <w:rPr>
            <w:webHidden/>
          </w:rPr>
          <w:fldChar w:fldCharType="separate"/>
        </w:r>
        <w:r>
          <w:rPr>
            <w:webHidden/>
          </w:rPr>
          <w:t>43</w:t>
        </w:r>
        <w:r>
          <w:rPr>
            <w:webHidden/>
          </w:rPr>
          <w:fldChar w:fldCharType="end"/>
        </w:r>
      </w:hyperlink>
    </w:p>
    <w:p w14:paraId="464F5C11" w14:textId="1148C58D"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7" w:history="1">
        <w:r w:rsidRPr="00F846C1">
          <w:rPr>
            <w:rStyle w:val="Hyperlink"/>
            <w:noProof/>
            <w14:scene3d>
              <w14:camera w14:prst="orthographicFront"/>
              <w14:lightRig w14:rig="threePt" w14:dir="t">
                <w14:rot w14:lat="0" w14:lon="0" w14:rev="0"/>
              </w14:lightRig>
            </w14:scene3d>
          </w:rPr>
          <w:t>7.1</w:t>
        </w:r>
        <w:r w:rsidRPr="00F846C1">
          <w:rPr>
            <w:rStyle w:val="Hyperlink"/>
            <w:noProof/>
          </w:rPr>
          <w:t xml:space="preserve"> Long Method</w:t>
        </w:r>
        <w:r>
          <w:rPr>
            <w:noProof/>
            <w:webHidden/>
          </w:rPr>
          <w:tab/>
        </w:r>
        <w:r>
          <w:rPr>
            <w:noProof/>
            <w:webHidden/>
          </w:rPr>
          <w:fldChar w:fldCharType="begin"/>
        </w:r>
        <w:r>
          <w:rPr>
            <w:noProof/>
            <w:webHidden/>
          </w:rPr>
          <w:instrText xml:space="preserve"> PAGEREF _Toc73290297 \h </w:instrText>
        </w:r>
        <w:r>
          <w:rPr>
            <w:noProof/>
            <w:webHidden/>
          </w:rPr>
        </w:r>
        <w:r>
          <w:rPr>
            <w:noProof/>
            <w:webHidden/>
          </w:rPr>
          <w:fldChar w:fldCharType="separate"/>
        </w:r>
        <w:r>
          <w:rPr>
            <w:noProof/>
            <w:webHidden/>
          </w:rPr>
          <w:t>43</w:t>
        </w:r>
        <w:r>
          <w:rPr>
            <w:noProof/>
            <w:webHidden/>
          </w:rPr>
          <w:fldChar w:fldCharType="end"/>
        </w:r>
      </w:hyperlink>
    </w:p>
    <w:p w14:paraId="6D8BD828" w14:textId="64E2D5B6"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8" w:history="1">
        <w:r w:rsidRPr="00F846C1">
          <w:rPr>
            <w:rStyle w:val="Hyperlink"/>
            <w:noProof/>
            <w14:scene3d>
              <w14:camera w14:prst="orthographicFront"/>
              <w14:lightRig w14:rig="threePt" w14:dir="t">
                <w14:rot w14:lat="0" w14:lon="0" w14:rev="0"/>
              </w14:lightRig>
            </w14:scene3d>
          </w:rPr>
          <w:t>7.2</w:t>
        </w:r>
        <w:r w:rsidRPr="00F846C1">
          <w:rPr>
            <w:rStyle w:val="Hyperlink"/>
            <w:noProof/>
          </w:rPr>
          <w:t xml:space="preserve"> Duplicated Code</w:t>
        </w:r>
        <w:r>
          <w:rPr>
            <w:noProof/>
            <w:webHidden/>
          </w:rPr>
          <w:tab/>
        </w:r>
        <w:r>
          <w:rPr>
            <w:noProof/>
            <w:webHidden/>
          </w:rPr>
          <w:fldChar w:fldCharType="begin"/>
        </w:r>
        <w:r>
          <w:rPr>
            <w:noProof/>
            <w:webHidden/>
          </w:rPr>
          <w:instrText xml:space="preserve"> PAGEREF _Toc73290298 \h </w:instrText>
        </w:r>
        <w:r>
          <w:rPr>
            <w:noProof/>
            <w:webHidden/>
          </w:rPr>
        </w:r>
        <w:r>
          <w:rPr>
            <w:noProof/>
            <w:webHidden/>
          </w:rPr>
          <w:fldChar w:fldCharType="separate"/>
        </w:r>
        <w:r>
          <w:rPr>
            <w:noProof/>
            <w:webHidden/>
          </w:rPr>
          <w:t>47</w:t>
        </w:r>
        <w:r>
          <w:rPr>
            <w:noProof/>
            <w:webHidden/>
          </w:rPr>
          <w:fldChar w:fldCharType="end"/>
        </w:r>
      </w:hyperlink>
    </w:p>
    <w:p w14:paraId="28F06A86" w14:textId="680CFB3C"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9" w:history="1">
        <w:r w:rsidRPr="00F846C1">
          <w:rPr>
            <w:rStyle w:val="Hyperlink"/>
            <w:noProof/>
            <w14:scene3d>
              <w14:camera w14:prst="orthographicFront"/>
              <w14:lightRig w14:rig="threePt" w14:dir="t">
                <w14:rot w14:lat="0" w14:lon="0" w14:rev="0"/>
              </w14:lightRig>
            </w14:scene3d>
          </w:rPr>
          <w:t>7.3</w:t>
        </w:r>
        <w:r w:rsidRPr="00F846C1">
          <w:rPr>
            <w:rStyle w:val="Hyperlink"/>
            <w:noProof/>
          </w:rPr>
          <w:t xml:space="preserve"> Weitere Code Smells</w:t>
        </w:r>
        <w:r>
          <w:rPr>
            <w:noProof/>
            <w:webHidden/>
          </w:rPr>
          <w:tab/>
        </w:r>
        <w:r>
          <w:rPr>
            <w:noProof/>
            <w:webHidden/>
          </w:rPr>
          <w:fldChar w:fldCharType="begin"/>
        </w:r>
        <w:r>
          <w:rPr>
            <w:noProof/>
            <w:webHidden/>
          </w:rPr>
          <w:instrText xml:space="preserve"> PAGEREF _Toc73290299 \h </w:instrText>
        </w:r>
        <w:r>
          <w:rPr>
            <w:noProof/>
            <w:webHidden/>
          </w:rPr>
        </w:r>
        <w:r>
          <w:rPr>
            <w:noProof/>
            <w:webHidden/>
          </w:rPr>
          <w:fldChar w:fldCharType="separate"/>
        </w:r>
        <w:r>
          <w:rPr>
            <w:noProof/>
            <w:webHidden/>
          </w:rPr>
          <w:t>51</w:t>
        </w:r>
        <w:r>
          <w:rPr>
            <w:noProof/>
            <w:webHidden/>
          </w:rPr>
          <w:fldChar w:fldCharType="end"/>
        </w:r>
      </w:hyperlink>
    </w:p>
    <w:p w14:paraId="2A33510D" w14:textId="564188D7" w:rsidR="00934138" w:rsidRDefault="00934138">
      <w:pPr>
        <w:pStyle w:val="Verzeichnis1"/>
        <w:rPr>
          <w:rFonts w:asciiTheme="minorHAnsi" w:eastAsiaTheme="minorEastAsia" w:hAnsiTheme="minorHAnsi" w:cstheme="minorBidi"/>
          <w:b w:val="0"/>
          <w:sz w:val="22"/>
          <w:szCs w:val="22"/>
          <w:lang w:val="en-GB" w:eastAsia="en-GB"/>
        </w:rPr>
      </w:pPr>
      <w:hyperlink w:anchor="_Toc73290300" w:history="1">
        <w:r w:rsidRPr="00F846C1">
          <w:rPr>
            <w:rStyle w:val="Hyperlink"/>
          </w:rPr>
          <w:t>8 Unit Tests</w:t>
        </w:r>
        <w:r>
          <w:rPr>
            <w:webHidden/>
          </w:rPr>
          <w:tab/>
        </w:r>
        <w:r>
          <w:rPr>
            <w:webHidden/>
          </w:rPr>
          <w:fldChar w:fldCharType="begin"/>
        </w:r>
        <w:r>
          <w:rPr>
            <w:webHidden/>
          </w:rPr>
          <w:instrText xml:space="preserve"> PAGEREF _Toc73290300 \h </w:instrText>
        </w:r>
        <w:r>
          <w:rPr>
            <w:webHidden/>
          </w:rPr>
        </w:r>
        <w:r>
          <w:rPr>
            <w:webHidden/>
          </w:rPr>
          <w:fldChar w:fldCharType="separate"/>
        </w:r>
        <w:r>
          <w:rPr>
            <w:webHidden/>
          </w:rPr>
          <w:t>52</w:t>
        </w:r>
        <w:r>
          <w:rPr>
            <w:webHidden/>
          </w:rPr>
          <w:fldChar w:fldCharType="end"/>
        </w:r>
      </w:hyperlink>
    </w:p>
    <w:p w14:paraId="0DB9264F" w14:textId="4CF80BA5"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1" w:history="1">
        <w:r w:rsidRPr="00F846C1">
          <w:rPr>
            <w:rStyle w:val="Hyperlink"/>
            <w:noProof/>
            <w14:scene3d>
              <w14:camera w14:prst="orthographicFront"/>
              <w14:lightRig w14:rig="threePt" w14:dir="t">
                <w14:rot w14:lat="0" w14:lon="0" w14:rev="0"/>
              </w14:lightRig>
            </w14:scene3d>
          </w:rPr>
          <w:t>8.1</w:t>
        </w:r>
        <w:r w:rsidRPr="00F846C1">
          <w:rPr>
            <w:rStyle w:val="Hyperlink"/>
            <w:noProof/>
          </w:rPr>
          <w:t xml:space="preserve"> Initiale Code Coverage</w:t>
        </w:r>
        <w:r>
          <w:rPr>
            <w:noProof/>
            <w:webHidden/>
          </w:rPr>
          <w:tab/>
        </w:r>
        <w:r>
          <w:rPr>
            <w:noProof/>
            <w:webHidden/>
          </w:rPr>
          <w:fldChar w:fldCharType="begin"/>
        </w:r>
        <w:r>
          <w:rPr>
            <w:noProof/>
            <w:webHidden/>
          </w:rPr>
          <w:instrText xml:space="preserve"> PAGEREF _Toc73290301 \h </w:instrText>
        </w:r>
        <w:r>
          <w:rPr>
            <w:noProof/>
            <w:webHidden/>
          </w:rPr>
        </w:r>
        <w:r>
          <w:rPr>
            <w:noProof/>
            <w:webHidden/>
          </w:rPr>
          <w:fldChar w:fldCharType="separate"/>
        </w:r>
        <w:r>
          <w:rPr>
            <w:noProof/>
            <w:webHidden/>
          </w:rPr>
          <w:t>52</w:t>
        </w:r>
        <w:r>
          <w:rPr>
            <w:noProof/>
            <w:webHidden/>
          </w:rPr>
          <w:fldChar w:fldCharType="end"/>
        </w:r>
      </w:hyperlink>
    </w:p>
    <w:p w14:paraId="12FF5C39" w14:textId="6A7FFE2F"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2" w:history="1">
        <w:r w:rsidRPr="00F846C1">
          <w:rPr>
            <w:rStyle w:val="Hyperlink"/>
            <w:noProof/>
            <w14:scene3d>
              <w14:camera w14:prst="orthographicFront"/>
              <w14:lightRig w14:rig="threePt" w14:dir="t">
                <w14:rot w14:lat="0" w14:lon="0" w14:rev="0"/>
              </w14:lightRig>
            </w14:scene3d>
          </w:rPr>
          <w:t>8.2</w:t>
        </w:r>
        <w:r w:rsidRPr="00F846C1">
          <w:rPr>
            <w:rStyle w:val="Hyperlink"/>
            <w:noProof/>
          </w:rPr>
          <w:t xml:space="preserve"> Konzept</w:t>
        </w:r>
        <w:r>
          <w:rPr>
            <w:noProof/>
            <w:webHidden/>
          </w:rPr>
          <w:tab/>
        </w:r>
        <w:r>
          <w:rPr>
            <w:noProof/>
            <w:webHidden/>
          </w:rPr>
          <w:fldChar w:fldCharType="begin"/>
        </w:r>
        <w:r>
          <w:rPr>
            <w:noProof/>
            <w:webHidden/>
          </w:rPr>
          <w:instrText xml:space="preserve"> PAGEREF _Toc73290302 \h </w:instrText>
        </w:r>
        <w:r>
          <w:rPr>
            <w:noProof/>
            <w:webHidden/>
          </w:rPr>
        </w:r>
        <w:r>
          <w:rPr>
            <w:noProof/>
            <w:webHidden/>
          </w:rPr>
          <w:fldChar w:fldCharType="separate"/>
        </w:r>
        <w:r>
          <w:rPr>
            <w:noProof/>
            <w:webHidden/>
          </w:rPr>
          <w:t>53</w:t>
        </w:r>
        <w:r>
          <w:rPr>
            <w:noProof/>
            <w:webHidden/>
          </w:rPr>
          <w:fldChar w:fldCharType="end"/>
        </w:r>
      </w:hyperlink>
    </w:p>
    <w:p w14:paraId="6981C109" w14:textId="6260BB0D"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3" w:history="1">
        <w:r w:rsidRPr="00F846C1">
          <w:rPr>
            <w:rStyle w:val="Hyperlink"/>
            <w:noProof/>
            <w14:scene3d>
              <w14:camera w14:prst="orthographicFront"/>
              <w14:lightRig w14:rig="threePt" w14:dir="t">
                <w14:rot w14:lat="0" w14:lon="0" w14:rev="0"/>
              </w14:lightRig>
            </w14:scene3d>
          </w:rPr>
          <w:t>8.3</w:t>
        </w:r>
        <w:r w:rsidRPr="00F846C1">
          <w:rPr>
            <w:rStyle w:val="Hyperlink"/>
            <w:noProof/>
          </w:rPr>
          <w:t xml:space="preserve"> Mock-Objekte</w:t>
        </w:r>
        <w:r>
          <w:rPr>
            <w:noProof/>
            <w:webHidden/>
          </w:rPr>
          <w:tab/>
        </w:r>
        <w:r>
          <w:rPr>
            <w:noProof/>
            <w:webHidden/>
          </w:rPr>
          <w:fldChar w:fldCharType="begin"/>
        </w:r>
        <w:r>
          <w:rPr>
            <w:noProof/>
            <w:webHidden/>
          </w:rPr>
          <w:instrText xml:space="preserve"> PAGEREF _Toc73290303 \h </w:instrText>
        </w:r>
        <w:r>
          <w:rPr>
            <w:noProof/>
            <w:webHidden/>
          </w:rPr>
        </w:r>
        <w:r>
          <w:rPr>
            <w:noProof/>
            <w:webHidden/>
          </w:rPr>
          <w:fldChar w:fldCharType="separate"/>
        </w:r>
        <w:r>
          <w:rPr>
            <w:noProof/>
            <w:webHidden/>
          </w:rPr>
          <w:t>55</w:t>
        </w:r>
        <w:r>
          <w:rPr>
            <w:noProof/>
            <w:webHidden/>
          </w:rPr>
          <w:fldChar w:fldCharType="end"/>
        </w:r>
      </w:hyperlink>
    </w:p>
    <w:p w14:paraId="31D7574E" w14:textId="59C08125"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4" w:history="1">
        <w:r w:rsidRPr="00F846C1">
          <w:rPr>
            <w:rStyle w:val="Hyperlink"/>
            <w:noProof/>
          </w:rPr>
          <w:t>8.3.1 MockCoordianteSystem</w:t>
        </w:r>
        <w:r>
          <w:rPr>
            <w:noProof/>
            <w:webHidden/>
          </w:rPr>
          <w:tab/>
        </w:r>
        <w:r>
          <w:rPr>
            <w:noProof/>
            <w:webHidden/>
          </w:rPr>
          <w:fldChar w:fldCharType="begin"/>
        </w:r>
        <w:r>
          <w:rPr>
            <w:noProof/>
            <w:webHidden/>
          </w:rPr>
          <w:instrText xml:space="preserve"> PAGEREF _Toc73290304 \h </w:instrText>
        </w:r>
        <w:r>
          <w:rPr>
            <w:noProof/>
            <w:webHidden/>
          </w:rPr>
        </w:r>
        <w:r>
          <w:rPr>
            <w:noProof/>
            <w:webHidden/>
          </w:rPr>
          <w:fldChar w:fldCharType="separate"/>
        </w:r>
        <w:r>
          <w:rPr>
            <w:noProof/>
            <w:webHidden/>
          </w:rPr>
          <w:t>55</w:t>
        </w:r>
        <w:r>
          <w:rPr>
            <w:noProof/>
            <w:webHidden/>
          </w:rPr>
          <w:fldChar w:fldCharType="end"/>
        </w:r>
      </w:hyperlink>
    </w:p>
    <w:p w14:paraId="2D3D076E" w14:textId="7C0568B3"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5" w:history="1">
        <w:r w:rsidRPr="00F846C1">
          <w:rPr>
            <w:rStyle w:val="Hyperlink"/>
            <w:noProof/>
          </w:rPr>
          <w:t>8.3.2 MockPlayer</w:t>
        </w:r>
        <w:r>
          <w:rPr>
            <w:noProof/>
            <w:webHidden/>
          </w:rPr>
          <w:tab/>
        </w:r>
        <w:r>
          <w:rPr>
            <w:noProof/>
            <w:webHidden/>
          </w:rPr>
          <w:fldChar w:fldCharType="begin"/>
        </w:r>
        <w:r>
          <w:rPr>
            <w:noProof/>
            <w:webHidden/>
          </w:rPr>
          <w:instrText xml:space="preserve"> PAGEREF _Toc73290305 \h </w:instrText>
        </w:r>
        <w:r>
          <w:rPr>
            <w:noProof/>
            <w:webHidden/>
          </w:rPr>
        </w:r>
        <w:r>
          <w:rPr>
            <w:noProof/>
            <w:webHidden/>
          </w:rPr>
          <w:fldChar w:fldCharType="separate"/>
        </w:r>
        <w:r>
          <w:rPr>
            <w:noProof/>
            <w:webHidden/>
          </w:rPr>
          <w:t>57</w:t>
        </w:r>
        <w:r>
          <w:rPr>
            <w:noProof/>
            <w:webHidden/>
          </w:rPr>
          <w:fldChar w:fldCharType="end"/>
        </w:r>
      </w:hyperlink>
    </w:p>
    <w:p w14:paraId="1952D45D" w14:textId="37BFE900" w:rsidR="00934138" w:rsidRDefault="00934138">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6" w:history="1">
        <w:r w:rsidRPr="00F846C1">
          <w:rPr>
            <w:rStyle w:val="Hyperlink"/>
            <w:noProof/>
          </w:rPr>
          <w:t>8.3.3 MockGame</w:t>
        </w:r>
        <w:r>
          <w:rPr>
            <w:noProof/>
            <w:webHidden/>
          </w:rPr>
          <w:tab/>
        </w:r>
        <w:r>
          <w:rPr>
            <w:noProof/>
            <w:webHidden/>
          </w:rPr>
          <w:fldChar w:fldCharType="begin"/>
        </w:r>
        <w:r>
          <w:rPr>
            <w:noProof/>
            <w:webHidden/>
          </w:rPr>
          <w:instrText xml:space="preserve"> PAGEREF _Toc73290306 \h </w:instrText>
        </w:r>
        <w:r>
          <w:rPr>
            <w:noProof/>
            <w:webHidden/>
          </w:rPr>
        </w:r>
        <w:r>
          <w:rPr>
            <w:noProof/>
            <w:webHidden/>
          </w:rPr>
          <w:fldChar w:fldCharType="separate"/>
        </w:r>
        <w:r>
          <w:rPr>
            <w:noProof/>
            <w:webHidden/>
          </w:rPr>
          <w:t>59</w:t>
        </w:r>
        <w:r>
          <w:rPr>
            <w:noProof/>
            <w:webHidden/>
          </w:rPr>
          <w:fldChar w:fldCharType="end"/>
        </w:r>
      </w:hyperlink>
    </w:p>
    <w:p w14:paraId="19A9BF9E" w14:textId="3A51C6AB"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7" w:history="1">
        <w:r w:rsidRPr="00F846C1">
          <w:rPr>
            <w:rStyle w:val="Hyperlink"/>
            <w:noProof/>
            <w14:scene3d>
              <w14:camera w14:prst="orthographicFront"/>
              <w14:lightRig w14:rig="threePt" w14:dir="t">
                <w14:rot w14:lat="0" w14:lon="0" w14:rev="0"/>
              </w14:lightRig>
            </w14:scene3d>
          </w:rPr>
          <w:t>8.4</w:t>
        </w:r>
        <w:r w:rsidRPr="00F846C1">
          <w:rPr>
            <w:rStyle w:val="Hyperlink"/>
            <w:noProof/>
          </w:rPr>
          <w:t xml:space="preserve"> ATRIP-Regeln</w:t>
        </w:r>
        <w:r>
          <w:rPr>
            <w:noProof/>
            <w:webHidden/>
          </w:rPr>
          <w:tab/>
        </w:r>
        <w:r>
          <w:rPr>
            <w:noProof/>
            <w:webHidden/>
          </w:rPr>
          <w:fldChar w:fldCharType="begin"/>
        </w:r>
        <w:r>
          <w:rPr>
            <w:noProof/>
            <w:webHidden/>
          </w:rPr>
          <w:instrText xml:space="preserve"> PAGEREF _Toc73290307 \h </w:instrText>
        </w:r>
        <w:r>
          <w:rPr>
            <w:noProof/>
            <w:webHidden/>
          </w:rPr>
        </w:r>
        <w:r>
          <w:rPr>
            <w:noProof/>
            <w:webHidden/>
          </w:rPr>
          <w:fldChar w:fldCharType="separate"/>
        </w:r>
        <w:r>
          <w:rPr>
            <w:noProof/>
            <w:webHidden/>
          </w:rPr>
          <w:t>60</w:t>
        </w:r>
        <w:r>
          <w:rPr>
            <w:noProof/>
            <w:webHidden/>
          </w:rPr>
          <w:fldChar w:fldCharType="end"/>
        </w:r>
      </w:hyperlink>
    </w:p>
    <w:p w14:paraId="2028BCFC" w14:textId="14999676" w:rsidR="00934138" w:rsidRDefault="00934138">
      <w:pPr>
        <w:pStyle w:val="Verzeichnis1"/>
        <w:rPr>
          <w:rFonts w:asciiTheme="minorHAnsi" w:eastAsiaTheme="minorEastAsia" w:hAnsiTheme="minorHAnsi" w:cstheme="minorBidi"/>
          <w:b w:val="0"/>
          <w:sz w:val="22"/>
          <w:szCs w:val="22"/>
          <w:lang w:val="en-GB" w:eastAsia="en-GB"/>
        </w:rPr>
      </w:pPr>
      <w:hyperlink w:anchor="_Toc73290308" w:history="1">
        <w:r w:rsidRPr="00F846C1">
          <w:rPr>
            <w:rStyle w:val="Hyperlink"/>
          </w:rPr>
          <w:t>9 Zusatz: API-Design</w:t>
        </w:r>
        <w:r>
          <w:rPr>
            <w:webHidden/>
          </w:rPr>
          <w:tab/>
        </w:r>
        <w:r>
          <w:rPr>
            <w:webHidden/>
          </w:rPr>
          <w:fldChar w:fldCharType="begin"/>
        </w:r>
        <w:r>
          <w:rPr>
            <w:webHidden/>
          </w:rPr>
          <w:instrText xml:space="preserve"> PAGEREF _Toc73290308 \h </w:instrText>
        </w:r>
        <w:r>
          <w:rPr>
            <w:webHidden/>
          </w:rPr>
        </w:r>
        <w:r>
          <w:rPr>
            <w:webHidden/>
          </w:rPr>
          <w:fldChar w:fldCharType="separate"/>
        </w:r>
        <w:r>
          <w:rPr>
            <w:webHidden/>
          </w:rPr>
          <w:t>61</w:t>
        </w:r>
        <w:r>
          <w:rPr>
            <w:webHidden/>
          </w:rPr>
          <w:fldChar w:fldCharType="end"/>
        </w:r>
      </w:hyperlink>
    </w:p>
    <w:p w14:paraId="55E6C5F2" w14:textId="75E100B4"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9" w:history="1">
        <w:r w:rsidRPr="00F846C1">
          <w:rPr>
            <w:rStyle w:val="Hyperlink"/>
            <w:noProof/>
            <w14:scene3d>
              <w14:camera w14:prst="orthographicFront"/>
              <w14:lightRig w14:rig="threePt" w14:dir="t">
                <w14:rot w14:lat="0" w14:lon="0" w14:rev="0"/>
              </w14:lightRig>
            </w14:scene3d>
          </w:rPr>
          <w:t>9.1</w:t>
        </w:r>
        <w:r w:rsidRPr="00F846C1">
          <w:rPr>
            <w:rStyle w:val="Hyperlink"/>
            <w:noProof/>
          </w:rPr>
          <w:t xml:space="preserve"> Design</w:t>
        </w:r>
        <w:r>
          <w:rPr>
            <w:noProof/>
            <w:webHidden/>
          </w:rPr>
          <w:tab/>
        </w:r>
        <w:r>
          <w:rPr>
            <w:noProof/>
            <w:webHidden/>
          </w:rPr>
          <w:fldChar w:fldCharType="begin"/>
        </w:r>
        <w:r>
          <w:rPr>
            <w:noProof/>
            <w:webHidden/>
          </w:rPr>
          <w:instrText xml:space="preserve"> PAGEREF _Toc73290309 \h </w:instrText>
        </w:r>
        <w:r>
          <w:rPr>
            <w:noProof/>
            <w:webHidden/>
          </w:rPr>
        </w:r>
        <w:r>
          <w:rPr>
            <w:noProof/>
            <w:webHidden/>
          </w:rPr>
          <w:fldChar w:fldCharType="separate"/>
        </w:r>
        <w:r>
          <w:rPr>
            <w:noProof/>
            <w:webHidden/>
          </w:rPr>
          <w:t>61</w:t>
        </w:r>
        <w:r>
          <w:rPr>
            <w:noProof/>
            <w:webHidden/>
          </w:rPr>
          <w:fldChar w:fldCharType="end"/>
        </w:r>
      </w:hyperlink>
    </w:p>
    <w:p w14:paraId="1144A9D0" w14:textId="7EC892FB" w:rsidR="00934138" w:rsidRDefault="00934138">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10" w:history="1">
        <w:r w:rsidRPr="00F846C1">
          <w:rPr>
            <w:rStyle w:val="Hyperlink"/>
            <w:noProof/>
            <w14:scene3d>
              <w14:camera w14:prst="orthographicFront"/>
              <w14:lightRig w14:rig="threePt" w14:dir="t">
                <w14:rot w14:lat="0" w14:lon="0" w14:rev="0"/>
              </w14:lightRig>
            </w14:scene3d>
          </w:rPr>
          <w:t>9.2</w:t>
        </w:r>
        <w:r w:rsidRPr="00F846C1">
          <w:rPr>
            <w:rStyle w:val="Hyperlink"/>
            <w:noProof/>
          </w:rPr>
          <w:t xml:space="preserve"> Analyse</w:t>
        </w:r>
        <w:r>
          <w:rPr>
            <w:noProof/>
            <w:webHidden/>
          </w:rPr>
          <w:tab/>
        </w:r>
        <w:r>
          <w:rPr>
            <w:noProof/>
            <w:webHidden/>
          </w:rPr>
          <w:fldChar w:fldCharType="begin"/>
        </w:r>
        <w:r>
          <w:rPr>
            <w:noProof/>
            <w:webHidden/>
          </w:rPr>
          <w:instrText xml:space="preserve"> PAGEREF _Toc73290310 \h </w:instrText>
        </w:r>
        <w:r>
          <w:rPr>
            <w:noProof/>
            <w:webHidden/>
          </w:rPr>
        </w:r>
        <w:r>
          <w:rPr>
            <w:noProof/>
            <w:webHidden/>
          </w:rPr>
          <w:fldChar w:fldCharType="separate"/>
        </w:r>
        <w:r>
          <w:rPr>
            <w:noProof/>
            <w:webHidden/>
          </w:rPr>
          <w:t>64</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290259"/>
      <w:r w:rsidRPr="003130DD">
        <w:lastRenderedPageBreak/>
        <w:t>Abkürzungsverzeichnis</w:t>
      </w:r>
      <w:bookmarkEnd w:id="2"/>
      <w:r w:rsidR="004F3399">
        <w:t xml:space="preserve"> / Glossar</w:t>
      </w:r>
      <w:bookmarkEnd w:id="3"/>
    </w:p>
    <w:p w14:paraId="2FCC9289" w14:textId="77777777" w:rsidR="00C54AAA" w:rsidRPr="00C54AAA" w:rsidRDefault="00C54AAA" w:rsidP="0003559C">
      <w:pPr>
        <w:spacing w:after="240" w:line="240" w:lineRule="auto"/>
      </w:pPr>
      <w:r w:rsidRPr="00C54AAA">
        <w:rPr>
          <w:b/>
        </w:rPr>
        <w:t>API</w:t>
      </w:r>
      <w:r w:rsidRPr="00C54AAA">
        <w:tab/>
      </w:r>
      <w:r w:rsidRPr="00C54AAA">
        <w:tab/>
        <w:t>Application Programming Interface, Programmierschnittstelle</w:t>
      </w:r>
    </w:p>
    <w:p w14:paraId="561E4E3C" w14:textId="19E48E0E" w:rsidR="00C54AAA" w:rsidRPr="00C54AAA" w:rsidRDefault="00C54AAA" w:rsidP="0003559C">
      <w:pPr>
        <w:spacing w:after="240" w:line="240" w:lineRule="auto"/>
        <w:rPr>
          <w:b/>
          <w:lang w:val="en-GB"/>
        </w:rPr>
      </w:pPr>
      <w:r w:rsidRPr="00C54AAA">
        <w:rPr>
          <w:b/>
          <w:lang w:val="en-GB"/>
        </w:rPr>
        <w:t>CLI</w:t>
      </w:r>
      <w:r w:rsidRPr="00C54AAA">
        <w:rPr>
          <w:b/>
          <w:lang w:val="en-GB"/>
        </w:rPr>
        <w:tab/>
      </w:r>
      <w:r w:rsidRPr="00C54AAA">
        <w:rPr>
          <w:b/>
          <w:lang w:val="en-GB"/>
        </w:rPr>
        <w:tab/>
      </w:r>
      <w:r w:rsidRPr="00C54AAA">
        <w:rPr>
          <w:lang w:val="en-GB"/>
        </w:rPr>
        <w:t>Command</w:t>
      </w:r>
      <w:r w:rsidR="007D4EE6">
        <w:rPr>
          <w:lang w:val="en-GB"/>
        </w:rPr>
        <w:t xml:space="preserve"> L</w:t>
      </w:r>
      <w:r w:rsidRPr="00C54AAA">
        <w:rPr>
          <w:lang w:val="en-GB"/>
        </w:rPr>
        <w:t xml:space="preserve">ine </w:t>
      </w:r>
      <w:r w:rsidR="007D4EE6">
        <w:rPr>
          <w:lang w:val="en-GB"/>
        </w:rPr>
        <w:t>I</w:t>
      </w:r>
      <w:r w:rsidRPr="00C54AAA">
        <w:rPr>
          <w:lang w:val="en-GB"/>
        </w:rPr>
        <w:t>nterface, Kommandozeile</w:t>
      </w:r>
    </w:p>
    <w:p w14:paraId="63AC440A" w14:textId="77777777" w:rsidR="00C54AAA" w:rsidRPr="00C54AAA" w:rsidRDefault="00C54AAA" w:rsidP="00144F46">
      <w:pPr>
        <w:rPr>
          <w:lang w:val="en-GB"/>
        </w:rPr>
      </w:pPr>
      <w:r w:rsidRPr="00C54AAA">
        <w:rPr>
          <w:b/>
          <w:lang w:val="en-GB"/>
        </w:rPr>
        <w:t>DIP</w:t>
      </w:r>
      <w:r w:rsidRPr="00C54AAA">
        <w:rPr>
          <w:lang w:val="en-GB"/>
        </w:rPr>
        <w:tab/>
      </w:r>
      <w:r w:rsidRPr="00C54AAA">
        <w:rPr>
          <w:lang w:val="en-GB"/>
        </w:rPr>
        <w:tab/>
        <w:t>Dependency Inversion Principle (D</w:t>
      </w:r>
      <w:r>
        <w:rPr>
          <w:lang w:val="en-GB"/>
        </w:rPr>
        <w:t xml:space="preserve"> von SOLID)</w:t>
      </w:r>
    </w:p>
    <w:p w14:paraId="62BB1137" w14:textId="77777777" w:rsidR="00C54AAA" w:rsidRPr="00C54AAA" w:rsidRDefault="00C54AAA" w:rsidP="00144F46">
      <w:pPr>
        <w:rPr>
          <w:lang w:val="en-GB"/>
        </w:rPr>
      </w:pPr>
      <w:r w:rsidRPr="00C54AAA">
        <w:rPr>
          <w:b/>
          <w:lang w:val="en-GB"/>
        </w:rPr>
        <w:t>DRY</w:t>
      </w:r>
      <w:r>
        <w:rPr>
          <w:lang w:val="en-GB"/>
        </w:rPr>
        <w:tab/>
      </w:r>
      <w:r>
        <w:rPr>
          <w:lang w:val="en-GB"/>
        </w:rPr>
        <w:tab/>
        <w:t>Don’t repeat yourself</w:t>
      </w:r>
    </w:p>
    <w:p w14:paraId="3D90662A" w14:textId="7A212F77" w:rsidR="00C54AAA" w:rsidRDefault="00C54AAA" w:rsidP="00144F46">
      <w:pPr>
        <w:rPr>
          <w:lang w:val="en-GB"/>
        </w:rPr>
      </w:pPr>
      <w:r w:rsidRPr="00C54AAA">
        <w:rPr>
          <w:b/>
          <w:lang w:val="en-GB"/>
        </w:rPr>
        <w:t>GRASP</w:t>
      </w:r>
      <w:r>
        <w:rPr>
          <w:lang w:val="en-GB"/>
        </w:rPr>
        <w:tab/>
      </w:r>
      <w:r w:rsidRPr="00C54AAA">
        <w:rPr>
          <w:lang w:val="en-GB"/>
        </w:rPr>
        <w:t xml:space="preserve">General Responsibility </w:t>
      </w:r>
      <w:r w:rsidR="00920F0B">
        <w:rPr>
          <w:lang w:val="en-GB"/>
        </w:rPr>
        <w:t>Assignment</w:t>
      </w:r>
      <w:r w:rsidRPr="00C54AAA">
        <w:rPr>
          <w:lang w:val="en-GB"/>
        </w:rPr>
        <w:t xml:space="preserve"> Software Pattern</w:t>
      </w:r>
    </w:p>
    <w:p w14:paraId="67AC2469" w14:textId="77777777" w:rsidR="00C54AAA" w:rsidRPr="00C54AAA" w:rsidRDefault="00C54AAA" w:rsidP="00144F46">
      <w:pPr>
        <w:rPr>
          <w:lang w:val="en-GB"/>
        </w:rPr>
      </w:pPr>
      <w:r w:rsidRPr="00C54AAA">
        <w:rPr>
          <w:b/>
          <w:lang w:val="en-GB"/>
        </w:rPr>
        <w:t>ISP</w:t>
      </w:r>
      <w:r w:rsidRPr="00C54AAA">
        <w:rPr>
          <w:lang w:val="en-GB"/>
        </w:rPr>
        <w:tab/>
      </w:r>
      <w:r w:rsidRPr="00C54AAA">
        <w:rPr>
          <w:lang w:val="en-GB"/>
        </w:rPr>
        <w:tab/>
        <w:t>Interface Segregation Principle (I</w:t>
      </w:r>
      <w:r>
        <w:rPr>
          <w:lang w:val="en-GB"/>
        </w:rPr>
        <w:t xml:space="preserve"> von SOLID)</w:t>
      </w:r>
    </w:p>
    <w:p w14:paraId="51FDB11A" w14:textId="77777777" w:rsidR="00C54AAA" w:rsidRDefault="00C54AAA" w:rsidP="0003559C">
      <w:pPr>
        <w:spacing w:after="240" w:line="240" w:lineRule="auto"/>
      </w:pPr>
      <w:r w:rsidRPr="0003559C">
        <w:rPr>
          <w:b/>
        </w:rPr>
        <w:t>LOC</w:t>
      </w:r>
      <w:r w:rsidRPr="00A33C7E">
        <w:tab/>
      </w:r>
      <w:r w:rsidRPr="00A33C7E">
        <w:tab/>
        <w:t>Lines of Code, die genaue Anz</w:t>
      </w:r>
      <w:r>
        <w:t xml:space="preserve">ahl von Zeilen im Quellcode. </w:t>
      </w:r>
      <w:r>
        <w:tab/>
      </w:r>
      <w:r>
        <w:tab/>
      </w:r>
      <w:r>
        <w:tab/>
        <w:t>Niedrigere Werte sind besser.</w:t>
      </w:r>
    </w:p>
    <w:p w14:paraId="0C800DF0" w14:textId="77777777" w:rsidR="00C54AAA" w:rsidRPr="00C54AAA" w:rsidRDefault="00C54AAA" w:rsidP="00144F46">
      <w:r w:rsidRPr="00C54AAA">
        <w:rPr>
          <w:b/>
        </w:rPr>
        <w:t>LSP</w:t>
      </w:r>
      <w:r w:rsidRPr="00C54AAA">
        <w:tab/>
      </w:r>
      <w:r w:rsidRPr="00C54AAA">
        <w:tab/>
        <w:t>Liskov Substitution Principle (L von SOLID)</w:t>
      </w:r>
    </w:p>
    <w:p w14:paraId="27A35B59" w14:textId="77777777" w:rsidR="00C54AAA" w:rsidRPr="00C54AAA" w:rsidRDefault="00C54AAA" w:rsidP="00144F46">
      <w:pPr>
        <w:rPr>
          <w:lang w:val="en-GB"/>
        </w:rPr>
      </w:pPr>
      <w:r w:rsidRPr="00C54AAA">
        <w:rPr>
          <w:b/>
          <w:lang w:val="en-GB"/>
        </w:rPr>
        <w:t>OCP</w:t>
      </w:r>
      <w:r>
        <w:rPr>
          <w:lang w:val="en-GB"/>
        </w:rPr>
        <w:tab/>
      </w:r>
      <w:r>
        <w:rPr>
          <w:lang w:val="en-GB"/>
        </w:rPr>
        <w:tab/>
      </w:r>
      <w:r w:rsidRPr="00C54AAA">
        <w:rPr>
          <w:lang w:val="en-GB"/>
        </w:rPr>
        <w:t>Open / Closed Principle (O</w:t>
      </w:r>
      <w:r>
        <w:rPr>
          <w:lang w:val="en-GB"/>
        </w:rPr>
        <w:t xml:space="preserve"> von SOLID)</w:t>
      </w:r>
    </w:p>
    <w:p w14:paraId="40F430C9" w14:textId="77777777" w:rsidR="00C54AAA" w:rsidRDefault="00C54AAA" w:rsidP="00144F46">
      <w:pPr>
        <w:rPr>
          <w:lang w:val="en-GB"/>
        </w:rPr>
      </w:pPr>
      <w:r w:rsidRPr="00C54AAA">
        <w:rPr>
          <w:b/>
          <w:lang w:val="en-GB"/>
        </w:rPr>
        <w:t>SRP</w:t>
      </w:r>
      <w:r w:rsidRPr="00C54AAA">
        <w:rPr>
          <w:lang w:val="en-GB"/>
        </w:rPr>
        <w:tab/>
      </w:r>
      <w:r w:rsidRPr="00C54AAA">
        <w:rPr>
          <w:lang w:val="en-GB"/>
        </w:rPr>
        <w:tab/>
        <w:t>Single Responsibility Principle (S</w:t>
      </w:r>
      <w:r>
        <w:rPr>
          <w:lang w:val="en-GB"/>
        </w:rPr>
        <w:t xml:space="preserve"> von SOLID)</w:t>
      </w:r>
    </w:p>
    <w:p w14:paraId="7300657C" w14:textId="7F692C74" w:rsidR="00C54AAA" w:rsidRPr="00F407ED" w:rsidRDefault="00C54AAA" w:rsidP="0003559C">
      <w:pPr>
        <w:spacing w:after="240" w:line="240" w:lineRule="auto"/>
        <w:rPr>
          <w:lang w:val="en-GB"/>
        </w:rPr>
      </w:pPr>
      <w:r w:rsidRPr="00F407ED">
        <w:rPr>
          <w:b/>
          <w:lang w:val="en-GB"/>
        </w:rPr>
        <w:t>UL</w:t>
      </w:r>
      <w:r w:rsidRPr="00F407ED">
        <w:rPr>
          <w:lang w:val="en-GB"/>
        </w:rPr>
        <w:tab/>
      </w:r>
      <w:r w:rsidRPr="00F407ED">
        <w:rPr>
          <w:lang w:val="en-GB"/>
        </w:rPr>
        <w:tab/>
        <w:t>Ubiquitous Language</w:t>
      </w:r>
    </w:p>
    <w:p w14:paraId="00DB5535" w14:textId="2142FB48" w:rsidR="00885971" w:rsidRPr="00885971" w:rsidRDefault="00885971" w:rsidP="0003559C">
      <w:pPr>
        <w:spacing w:after="240" w:line="240" w:lineRule="auto"/>
        <w:rPr>
          <w:lang w:val="en-GB"/>
        </w:rPr>
      </w:pPr>
      <w:r w:rsidRPr="00885971">
        <w:rPr>
          <w:b/>
          <w:lang w:val="en-GB"/>
        </w:rPr>
        <w:t>UML-KD</w:t>
      </w:r>
      <w:r w:rsidRPr="00885971">
        <w:rPr>
          <w:lang w:val="en-GB"/>
        </w:rPr>
        <w:tab/>
        <w:t>Unified Modeling Language</w:t>
      </w:r>
      <w:r w:rsidR="008F260E">
        <w:rPr>
          <w:lang w:val="en-GB"/>
        </w:rPr>
        <w:t xml:space="preserve"> - </w:t>
      </w:r>
      <w:r w:rsidRPr="00885971">
        <w:rPr>
          <w:lang w:val="en-GB"/>
        </w:rPr>
        <w:t>Klassendiagramm</w:t>
      </w:r>
    </w:p>
    <w:p w14:paraId="0E8556F2" w14:textId="0536AAF5" w:rsidR="00A5106B" w:rsidRPr="00885971" w:rsidRDefault="00A5106B" w:rsidP="00144F46">
      <w:pPr>
        <w:rPr>
          <w:lang w:val="en-GB"/>
        </w:rPr>
      </w:pPr>
      <w:r w:rsidRPr="00885971">
        <w:rPr>
          <w:lang w:val="en-GB"/>
        </w:rPr>
        <w:br w:type="page"/>
      </w:r>
    </w:p>
    <w:p w14:paraId="2C6534F1" w14:textId="57E216ED" w:rsidR="003130DD" w:rsidRDefault="00C96F7F" w:rsidP="003130DD">
      <w:pPr>
        <w:pStyle w:val="berschrift1"/>
        <w:numPr>
          <w:ilvl w:val="0"/>
          <w:numId w:val="0"/>
        </w:numPr>
      </w:pPr>
      <w:bookmarkStart w:id="4" w:name="_Toc73290260"/>
      <w:r>
        <w:lastRenderedPageBreak/>
        <w:t>Verzeichnisse</w:t>
      </w:r>
      <w:bookmarkEnd w:id="4"/>
    </w:p>
    <w:p w14:paraId="7D294F50" w14:textId="59BAD244" w:rsidR="00F43A8F"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280476" w:history="1">
        <w:r w:rsidR="00F43A8F" w:rsidRPr="00AE7F1F">
          <w:rPr>
            <w:rStyle w:val="Hyperlink"/>
            <w:noProof/>
          </w:rPr>
          <w:t>Abbildung 1: Code-Struktur in UML Notation</w:t>
        </w:r>
        <w:r w:rsidR="00F43A8F">
          <w:rPr>
            <w:noProof/>
            <w:webHidden/>
          </w:rPr>
          <w:tab/>
        </w:r>
        <w:r w:rsidR="00F43A8F">
          <w:rPr>
            <w:noProof/>
            <w:webHidden/>
          </w:rPr>
          <w:fldChar w:fldCharType="begin"/>
        </w:r>
        <w:r w:rsidR="00F43A8F">
          <w:rPr>
            <w:noProof/>
            <w:webHidden/>
          </w:rPr>
          <w:instrText xml:space="preserve"> PAGEREF _Toc73280476 \h </w:instrText>
        </w:r>
        <w:r w:rsidR="00F43A8F">
          <w:rPr>
            <w:noProof/>
            <w:webHidden/>
          </w:rPr>
        </w:r>
        <w:r w:rsidR="00F43A8F">
          <w:rPr>
            <w:noProof/>
            <w:webHidden/>
          </w:rPr>
          <w:fldChar w:fldCharType="separate"/>
        </w:r>
        <w:r w:rsidR="00F43A8F">
          <w:rPr>
            <w:noProof/>
            <w:webHidden/>
          </w:rPr>
          <w:t>3</w:t>
        </w:r>
        <w:r w:rsidR="00F43A8F">
          <w:rPr>
            <w:noProof/>
            <w:webHidden/>
          </w:rPr>
          <w:fldChar w:fldCharType="end"/>
        </w:r>
      </w:hyperlink>
    </w:p>
    <w:p w14:paraId="34D4B330" w14:textId="49F739E1"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77" w:history="1">
        <w:r w:rsidR="00F43A8F" w:rsidRPr="00AE7F1F">
          <w:rPr>
            <w:rStyle w:val="Hyperlink"/>
            <w:noProof/>
          </w:rPr>
          <w:t>Abbildung 2: Problemdomäne</w:t>
        </w:r>
        <w:r w:rsidR="00F43A8F">
          <w:rPr>
            <w:noProof/>
            <w:webHidden/>
          </w:rPr>
          <w:tab/>
        </w:r>
        <w:r w:rsidR="00F43A8F">
          <w:rPr>
            <w:noProof/>
            <w:webHidden/>
          </w:rPr>
          <w:fldChar w:fldCharType="begin"/>
        </w:r>
        <w:r w:rsidR="00F43A8F">
          <w:rPr>
            <w:noProof/>
            <w:webHidden/>
          </w:rPr>
          <w:instrText xml:space="preserve"> PAGEREF _Toc73280477 \h </w:instrText>
        </w:r>
        <w:r w:rsidR="00F43A8F">
          <w:rPr>
            <w:noProof/>
            <w:webHidden/>
          </w:rPr>
        </w:r>
        <w:r w:rsidR="00F43A8F">
          <w:rPr>
            <w:noProof/>
            <w:webHidden/>
          </w:rPr>
          <w:fldChar w:fldCharType="separate"/>
        </w:r>
        <w:r w:rsidR="00F43A8F">
          <w:rPr>
            <w:noProof/>
            <w:webHidden/>
          </w:rPr>
          <w:t>6</w:t>
        </w:r>
        <w:r w:rsidR="00F43A8F">
          <w:rPr>
            <w:noProof/>
            <w:webHidden/>
          </w:rPr>
          <w:fldChar w:fldCharType="end"/>
        </w:r>
      </w:hyperlink>
    </w:p>
    <w:p w14:paraId="5EEB0D7B" w14:textId="2B25F1BD"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78" w:history="1">
        <w:r w:rsidR="00F43A8F" w:rsidRPr="00AE7F1F">
          <w:rPr>
            <w:rStyle w:val="Hyperlink"/>
            <w:noProof/>
          </w:rPr>
          <w:t>Abbildung 3: UML-KD der Entities</w:t>
        </w:r>
        <w:r w:rsidR="00F43A8F">
          <w:rPr>
            <w:noProof/>
            <w:webHidden/>
          </w:rPr>
          <w:tab/>
        </w:r>
        <w:r w:rsidR="00F43A8F">
          <w:rPr>
            <w:noProof/>
            <w:webHidden/>
          </w:rPr>
          <w:fldChar w:fldCharType="begin"/>
        </w:r>
        <w:r w:rsidR="00F43A8F">
          <w:rPr>
            <w:noProof/>
            <w:webHidden/>
          </w:rPr>
          <w:instrText xml:space="preserve"> PAGEREF _Toc73280478 \h </w:instrText>
        </w:r>
        <w:r w:rsidR="00F43A8F">
          <w:rPr>
            <w:noProof/>
            <w:webHidden/>
          </w:rPr>
        </w:r>
        <w:r w:rsidR="00F43A8F">
          <w:rPr>
            <w:noProof/>
            <w:webHidden/>
          </w:rPr>
          <w:fldChar w:fldCharType="separate"/>
        </w:r>
        <w:r w:rsidR="00F43A8F">
          <w:rPr>
            <w:noProof/>
            <w:webHidden/>
          </w:rPr>
          <w:t>10</w:t>
        </w:r>
        <w:r w:rsidR="00F43A8F">
          <w:rPr>
            <w:noProof/>
            <w:webHidden/>
          </w:rPr>
          <w:fldChar w:fldCharType="end"/>
        </w:r>
      </w:hyperlink>
    </w:p>
    <w:p w14:paraId="7A7107BD" w14:textId="2CBD21A4"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6" w:anchor="_Toc73280479" w:history="1">
        <w:r w:rsidR="00F43A8F" w:rsidRPr="00AE7F1F">
          <w:rPr>
            <w:rStyle w:val="Hyperlink"/>
            <w:noProof/>
          </w:rPr>
          <w:t>Abbildung 4: UMl-KD IUserInterface</w:t>
        </w:r>
        <w:r w:rsidR="00F43A8F">
          <w:rPr>
            <w:noProof/>
            <w:webHidden/>
          </w:rPr>
          <w:tab/>
        </w:r>
        <w:r w:rsidR="00F43A8F">
          <w:rPr>
            <w:noProof/>
            <w:webHidden/>
          </w:rPr>
          <w:fldChar w:fldCharType="begin"/>
        </w:r>
        <w:r w:rsidR="00F43A8F">
          <w:rPr>
            <w:noProof/>
            <w:webHidden/>
          </w:rPr>
          <w:instrText xml:space="preserve"> PAGEREF _Toc73280479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5D42D89E" w14:textId="06956A8A"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7" w:anchor="_Toc73280480" w:history="1">
        <w:r w:rsidR="00F43A8F" w:rsidRPr="00AE7F1F">
          <w:rPr>
            <w:rStyle w:val="Hyperlink"/>
            <w:noProof/>
          </w:rPr>
          <w:t xml:space="preserve">Abbildung </w:t>
        </w:r>
        <w:r w:rsidR="00920F0B">
          <w:rPr>
            <w:rStyle w:val="Hyperlink"/>
            <w:noProof/>
          </w:rPr>
          <w:t>5:</w:t>
        </w:r>
        <w:r w:rsidR="00F43A8F" w:rsidRPr="00AE7F1F">
          <w:rPr>
            <w:rStyle w:val="Hyperlink"/>
            <w:noProof/>
          </w:rPr>
          <w:t xml:space="preserve"> UML-KD ICoordinateSystemDimensions</w:t>
        </w:r>
        <w:r w:rsidR="00F43A8F">
          <w:rPr>
            <w:noProof/>
            <w:webHidden/>
          </w:rPr>
          <w:tab/>
        </w:r>
        <w:r w:rsidR="00F43A8F">
          <w:rPr>
            <w:noProof/>
            <w:webHidden/>
          </w:rPr>
          <w:fldChar w:fldCharType="begin"/>
        </w:r>
        <w:r w:rsidR="00F43A8F">
          <w:rPr>
            <w:noProof/>
            <w:webHidden/>
          </w:rPr>
          <w:instrText xml:space="preserve"> PAGEREF _Toc73280480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687D0215" w14:textId="39A4B71E"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8" w:anchor="_Toc73280481" w:history="1">
        <w:r w:rsidR="00F43A8F" w:rsidRPr="00AE7F1F">
          <w:rPr>
            <w:rStyle w:val="Hyperlink"/>
            <w:noProof/>
          </w:rPr>
          <w:t>Abbildung 6: UML-KD IComputerPlayer</w:t>
        </w:r>
        <w:r w:rsidR="00F43A8F">
          <w:rPr>
            <w:noProof/>
            <w:webHidden/>
          </w:rPr>
          <w:tab/>
        </w:r>
        <w:r w:rsidR="00F43A8F">
          <w:rPr>
            <w:noProof/>
            <w:webHidden/>
          </w:rPr>
          <w:fldChar w:fldCharType="begin"/>
        </w:r>
        <w:r w:rsidR="00F43A8F">
          <w:rPr>
            <w:noProof/>
            <w:webHidden/>
          </w:rPr>
          <w:instrText xml:space="preserve"> PAGEREF _Toc73280481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1EC5D3EC" w14:textId="4FD3AD59"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2" w:history="1">
        <w:r w:rsidR="00F43A8F" w:rsidRPr="00AE7F1F">
          <w:rPr>
            <w:rStyle w:val="Hyperlink"/>
            <w:noProof/>
          </w:rPr>
          <w:t>Abbildung 7: Ablauf Computerspieler Initialisierung ohne Erbauer</w:t>
        </w:r>
        <w:r w:rsidR="00F43A8F">
          <w:rPr>
            <w:noProof/>
            <w:webHidden/>
          </w:rPr>
          <w:tab/>
        </w:r>
        <w:r w:rsidR="00F43A8F">
          <w:rPr>
            <w:noProof/>
            <w:webHidden/>
          </w:rPr>
          <w:fldChar w:fldCharType="begin"/>
        </w:r>
        <w:r w:rsidR="00F43A8F">
          <w:rPr>
            <w:noProof/>
            <w:webHidden/>
          </w:rPr>
          <w:instrText xml:space="preserve"> PAGEREF _Toc73280482 \h </w:instrText>
        </w:r>
        <w:r w:rsidR="00F43A8F">
          <w:rPr>
            <w:noProof/>
            <w:webHidden/>
          </w:rPr>
        </w:r>
        <w:r w:rsidR="00F43A8F">
          <w:rPr>
            <w:noProof/>
            <w:webHidden/>
          </w:rPr>
          <w:fldChar w:fldCharType="separate"/>
        </w:r>
        <w:r w:rsidR="00F43A8F">
          <w:rPr>
            <w:noProof/>
            <w:webHidden/>
          </w:rPr>
          <w:t>27</w:t>
        </w:r>
        <w:r w:rsidR="00F43A8F">
          <w:rPr>
            <w:noProof/>
            <w:webHidden/>
          </w:rPr>
          <w:fldChar w:fldCharType="end"/>
        </w:r>
      </w:hyperlink>
    </w:p>
    <w:p w14:paraId="265FB49E" w14:textId="353BE7F0"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3" w:history="1">
        <w:r w:rsidR="00F43A8F" w:rsidRPr="00AE7F1F">
          <w:rPr>
            <w:rStyle w:val="Hyperlink"/>
            <w:noProof/>
          </w:rPr>
          <w:t>Abbildung 8: UML-KD Computerspielererzeugung ohne Erbauer</w:t>
        </w:r>
        <w:r w:rsidR="00F43A8F">
          <w:rPr>
            <w:noProof/>
            <w:webHidden/>
          </w:rPr>
          <w:tab/>
        </w:r>
        <w:r w:rsidR="00F43A8F">
          <w:rPr>
            <w:noProof/>
            <w:webHidden/>
          </w:rPr>
          <w:fldChar w:fldCharType="begin"/>
        </w:r>
        <w:r w:rsidR="00F43A8F">
          <w:rPr>
            <w:noProof/>
            <w:webHidden/>
          </w:rPr>
          <w:instrText xml:space="preserve"> PAGEREF _Toc73280483 \h </w:instrText>
        </w:r>
        <w:r w:rsidR="00F43A8F">
          <w:rPr>
            <w:noProof/>
            <w:webHidden/>
          </w:rPr>
        </w:r>
        <w:r w:rsidR="00F43A8F">
          <w:rPr>
            <w:noProof/>
            <w:webHidden/>
          </w:rPr>
          <w:fldChar w:fldCharType="separate"/>
        </w:r>
        <w:r w:rsidR="00F43A8F">
          <w:rPr>
            <w:noProof/>
            <w:webHidden/>
          </w:rPr>
          <w:t>28</w:t>
        </w:r>
        <w:r w:rsidR="00F43A8F">
          <w:rPr>
            <w:noProof/>
            <w:webHidden/>
          </w:rPr>
          <w:fldChar w:fldCharType="end"/>
        </w:r>
      </w:hyperlink>
    </w:p>
    <w:p w14:paraId="40A0C77F" w14:textId="3945EE31"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4" w:history="1">
        <w:r w:rsidR="00F43A8F" w:rsidRPr="00AE7F1F">
          <w:rPr>
            <w:rStyle w:val="Hyperlink"/>
            <w:noProof/>
          </w:rPr>
          <w:t>Abbildung 9: UML-KD Computerspielererzeugung mit Erbauer</w:t>
        </w:r>
        <w:r w:rsidR="00F43A8F">
          <w:rPr>
            <w:noProof/>
            <w:webHidden/>
          </w:rPr>
          <w:tab/>
        </w:r>
        <w:r w:rsidR="00F43A8F">
          <w:rPr>
            <w:noProof/>
            <w:webHidden/>
          </w:rPr>
          <w:fldChar w:fldCharType="begin"/>
        </w:r>
        <w:r w:rsidR="00F43A8F">
          <w:rPr>
            <w:noProof/>
            <w:webHidden/>
          </w:rPr>
          <w:instrText xml:space="preserve"> PAGEREF _Toc73280484 \h </w:instrText>
        </w:r>
        <w:r w:rsidR="00F43A8F">
          <w:rPr>
            <w:noProof/>
            <w:webHidden/>
          </w:rPr>
        </w:r>
        <w:r w:rsidR="00F43A8F">
          <w:rPr>
            <w:noProof/>
            <w:webHidden/>
          </w:rPr>
          <w:fldChar w:fldCharType="separate"/>
        </w:r>
        <w:r w:rsidR="00F43A8F">
          <w:rPr>
            <w:noProof/>
            <w:webHidden/>
          </w:rPr>
          <w:t>29</w:t>
        </w:r>
        <w:r w:rsidR="00F43A8F">
          <w:rPr>
            <w:noProof/>
            <w:webHidden/>
          </w:rPr>
          <w:fldChar w:fldCharType="end"/>
        </w:r>
      </w:hyperlink>
    </w:p>
    <w:p w14:paraId="73123285" w14:textId="55DE3C46"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5" w:history="1">
        <w:r w:rsidR="00F43A8F" w:rsidRPr="00AE7F1F">
          <w:rPr>
            <w:rStyle w:val="Hyperlink"/>
            <w:noProof/>
          </w:rPr>
          <w:t>Abbildung 10: Ablauf Computerspieler Initialisierung mit Erbauer</w:t>
        </w:r>
        <w:r w:rsidR="00F43A8F">
          <w:rPr>
            <w:noProof/>
            <w:webHidden/>
          </w:rPr>
          <w:tab/>
        </w:r>
        <w:r w:rsidR="00F43A8F">
          <w:rPr>
            <w:noProof/>
            <w:webHidden/>
          </w:rPr>
          <w:fldChar w:fldCharType="begin"/>
        </w:r>
        <w:r w:rsidR="00F43A8F">
          <w:rPr>
            <w:noProof/>
            <w:webHidden/>
          </w:rPr>
          <w:instrText xml:space="preserve"> PAGEREF _Toc73280485 \h </w:instrText>
        </w:r>
        <w:r w:rsidR="00F43A8F">
          <w:rPr>
            <w:noProof/>
            <w:webHidden/>
          </w:rPr>
        </w:r>
        <w:r w:rsidR="00F43A8F">
          <w:rPr>
            <w:noProof/>
            <w:webHidden/>
          </w:rPr>
          <w:fldChar w:fldCharType="separate"/>
        </w:r>
        <w:r w:rsidR="00F43A8F">
          <w:rPr>
            <w:noProof/>
            <w:webHidden/>
          </w:rPr>
          <w:t>30</w:t>
        </w:r>
        <w:r w:rsidR="00F43A8F">
          <w:rPr>
            <w:noProof/>
            <w:webHidden/>
          </w:rPr>
          <w:fldChar w:fldCharType="end"/>
        </w:r>
      </w:hyperlink>
    </w:p>
    <w:p w14:paraId="1C28FAED" w14:textId="1ECDA472"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6" w:history="1">
        <w:r w:rsidR="00F43A8F" w:rsidRPr="00AE7F1F">
          <w:rPr>
            <w:rStyle w:val="Hyperlink"/>
            <w:noProof/>
          </w:rPr>
          <w:t>Abbildung 11: UML-KD UI-Code abhängig von .NET Framework</w:t>
        </w:r>
        <w:r w:rsidR="00F43A8F">
          <w:rPr>
            <w:noProof/>
            <w:webHidden/>
          </w:rPr>
          <w:tab/>
        </w:r>
        <w:r w:rsidR="00F43A8F">
          <w:rPr>
            <w:noProof/>
            <w:webHidden/>
          </w:rPr>
          <w:fldChar w:fldCharType="begin"/>
        </w:r>
        <w:r w:rsidR="00F43A8F">
          <w:rPr>
            <w:noProof/>
            <w:webHidden/>
          </w:rPr>
          <w:instrText xml:space="preserve"> PAGEREF _Toc73280486 \h </w:instrText>
        </w:r>
        <w:r w:rsidR="00F43A8F">
          <w:rPr>
            <w:noProof/>
            <w:webHidden/>
          </w:rPr>
        </w:r>
        <w:r w:rsidR="00F43A8F">
          <w:rPr>
            <w:noProof/>
            <w:webHidden/>
          </w:rPr>
          <w:fldChar w:fldCharType="separate"/>
        </w:r>
        <w:r w:rsidR="00F43A8F">
          <w:rPr>
            <w:noProof/>
            <w:webHidden/>
          </w:rPr>
          <w:t>39</w:t>
        </w:r>
        <w:r w:rsidR="00F43A8F">
          <w:rPr>
            <w:noProof/>
            <w:webHidden/>
          </w:rPr>
          <w:fldChar w:fldCharType="end"/>
        </w:r>
      </w:hyperlink>
    </w:p>
    <w:p w14:paraId="6B2F0B12" w14:textId="694305F9"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7" w:history="1">
        <w:r w:rsidR="00F43A8F" w:rsidRPr="00AE7F1F">
          <w:rPr>
            <w:rStyle w:val="Hyperlink"/>
            <w:noProof/>
          </w:rPr>
          <w:t>Abbildung 12: UML-KD testbarer UI-Code unabhängig von .NET</w:t>
        </w:r>
        <w:r w:rsidR="00F43A8F">
          <w:rPr>
            <w:noProof/>
            <w:webHidden/>
          </w:rPr>
          <w:tab/>
        </w:r>
        <w:r w:rsidR="00F43A8F">
          <w:rPr>
            <w:noProof/>
            <w:webHidden/>
          </w:rPr>
          <w:fldChar w:fldCharType="begin"/>
        </w:r>
        <w:r w:rsidR="00F43A8F">
          <w:rPr>
            <w:noProof/>
            <w:webHidden/>
          </w:rPr>
          <w:instrText xml:space="preserve"> PAGEREF _Toc73280487 \h </w:instrText>
        </w:r>
        <w:r w:rsidR="00F43A8F">
          <w:rPr>
            <w:noProof/>
            <w:webHidden/>
          </w:rPr>
        </w:r>
        <w:r w:rsidR="00F43A8F">
          <w:rPr>
            <w:noProof/>
            <w:webHidden/>
          </w:rPr>
          <w:fldChar w:fldCharType="separate"/>
        </w:r>
        <w:r w:rsidR="00F43A8F">
          <w:rPr>
            <w:noProof/>
            <w:webHidden/>
          </w:rPr>
          <w:t>40</w:t>
        </w:r>
        <w:r w:rsidR="00F43A8F">
          <w:rPr>
            <w:noProof/>
            <w:webHidden/>
          </w:rPr>
          <w:fldChar w:fldCharType="end"/>
        </w:r>
      </w:hyperlink>
    </w:p>
    <w:p w14:paraId="06C89B7E" w14:textId="0C641477"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8" w:history="1">
        <w:r w:rsidR="00F43A8F" w:rsidRPr="00AE7F1F">
          <w:rPr>
            <w:rStyle w:val="Hyperlink"/>
            <w:noProof/>
          </w:rPr>
          <w:t>Abbildung 13: UML-Klassendiagramm RandomNotKillingItselfPlayer</w:t>
        </w:r>
        <w:r w:rsidR="00F43A8F">
          <w:rPr>
            <w:noProof/>
            <w:webHidden/>
          </w:rPr>
          <w:tab/>
        </w:r>
        <w:r w:rsidR="00F43A8F">
          <w:rPr>
            <w:noProof/>
            <w:webHidden/>
          </w:rPr>
          <w:fldChar w:fldCharType="begin"/>
        </w:r>
        <w:r w:rsidR="00F43A8F">
          <w:rPr>
            <w:noProof/>
            <w:webHidden/>
          </w:rPr>
          <w:instrText xml:space="preserve"> PAGEREF _Toc73280488 \h </w:instrText>
        </w:r>
        <w:r w:rsidR="00F43A8F">
          <w:rPr>
            <w:noProof/>
            <w:webHidden/>
          </w:rPr>
        </w:r>
        <w:r w:rsidR="00F43A8F">
          <w:rPr>
            <w:noProof/>
            <w:webHidden/>
          </w:rPr>
          <w:fldChar w:fldCharType="separate"/>
        </w:r>
        <w:r w:rsidR="00F43A8F">
          <w:rPr>
            <w:noProof/>
            <w:webHidden/>
          </w:rPr>
          <w:t>42</w:t>
        </w:r>
        <w:r w:rsidR="00F43A8F">
          <w:rPr>
            <w:noProof/>
            <w:webHidden/>
          </w:rPr>
          <w:fldChar w:fldCharType="end"/>
        </w:r>
      </w:hyperlink>
    </w:p>
    <w:p w14:paraId="5901DE41" w14:textId="07AE4719"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9" w:history="1">
        <w:r w:rsidR="00F43A8F" w:rsidRPr="00AE7F1F">
          <w:rPr>
            <w:rStyle w:val="Hyperlink"/>
            <w:noProof/>
          </w:rPr>
          <w:t>Abbildung 14: Codestruktur UI-Code</w:t>
        </w:r>
        <w:r w:rsidR="00F43A8F">
          <w:rPr>
            <w:noProof/>
            <w:webHidden/>
          </w:rPr>
          <w:tab/>
        </w:r>
        <w:r w:rsidR="00F43A8F">
          <w:rPr>
            <w:noProof/>
            <w:webHidden/>
          </w:rPr>
          <w:fldChar w:fldCharType="begin"/>
        </w:r>
        <w:r w:rsidR="00F43A8F">
          <w:rPr>
            <w:noProof/>
            <w:webHidden/>
          </w:rPr>
          <w:instrText xml:space="preserve"> PAGEREF _Toc73280489 \h </w:instrText>
        </w:r>
        <w:r w:rsidR="00F43A8F">
          <w:rPr>
            <w:noProof/>
            <w:webHidden/>
          </w:rPr>
        </w:r>
        <w:r w:rsidR="00F43A8F">
          <w:rPr>
            <w:noProof/>
            <w:webHidden/>
          </w:rPr>
          <w:fldChar w:fldCharType="separate"/>
        </w:r>
        <w:r w:rsidR="00F43A8F">
          <w:rPr>
            <w:noProof/>
            <w:webHidden/>
          </w:rPr>
          <w:t>46</w:t>
        </w:r>
        <w:r w:rsidR="00F43A8F">
          <w:rPr>
            <w:noProof/>
            <w:webHidden/>
          </w:rPr>
          <w:fldChar w:fldCharType="end"/>
        </w:r>
      </w:hyperlink>
    </w:p>
    <w:p w14:paraId="37B84745" w14:textId="6AFA45B8"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0" w:history="1">
        <w:r w:rsidR="00F43A8F" w:rsidRPr="00AE7F1F">
          <w:rPr>
            <w:rStyle w:val="Hyperlink"/>
            <w:noProof/>
          </w:rPr>
          <w:t>Abbildung 15: Codestruktur UI-Code nach Refactorings</w:t>
        </w:r>
        <w:r w:rsidR="00F43A8F">
          <w:rPr>
            <w:noProof/>
            <w:webHidden/>
          </w:rPr>
          <w:tab/>
        </w:r>
        <w:r w:rsidR="00F43A8F">
          <w:rPr>
            <w:noProof/>
            <w:webHidden/>
          </w:rPr>
          <w:fldChar w:fldCharType="begin"/>
        </w:r>
        <w:r w:rsidR="00F43A8F">
          <w:rPr>
            <w:noProof/>
            <w:webHidden/>
          </w:rPr>
          <w:instrText xml:space="preserve"> PAGEREF _Toc73280490 \h </w:instrText>
        </w:r>
        <w:r w:rsidR="00F43A8F">
          <w:rPr>
            <w:noProof/>
            <w:webHidden/>
          </w:rPr>
        </w:r>
        <w:r w:rsidR="00F43A8F">
          <w:rPr>
            <w:noProof/>
            <w:webHidden/>
          </w:rPr>
          <w:fldChar w:fldCharType="separate"/>
        </w:r>
        <w:r w:rsidR="00F43A8F">
          <w:rPr>
            <w:noProof/>
            <w:webHidden/>
          </w:rPr>
          <w:t>48</w:t>
        </w:r>
        <w:r w:rsidR="00F43A8F">
          <w:rPr>
            <w:noProof/>
            <w:webHidden/>
          </w:rPr>
          <w:fldChar w:fldCharType="end"/>
        </w:r>
      </w:hyperlink>
    </w:p>
    <w:p w14:paraId="3392EBDF" w14:textId="377AD44F"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1" w:history="1">
        <w:r w:rsidR="00F43A8F" w:rsidRPr="00AE7F1F">
          <w:rPr>
            <w:rStyle w:val="Hyperlink"/>
            <w:noProof/>
          </w:rPr>
          <w:t>Abbildung 16: Ergebnis Extract Method Klasse Vector2Extensions</w:t>
        </w:r>
        <w:r w:rsidR="00F43A8F">
          <w:rPr>
            <w:noProof/>
            <w:webHidden/>
          </w:rPr>
          <w:tab/>
        </w:r>
        <w:r w:rsidR="00F43A8F">
          <w:rPr>
            <w:noProof/>
            <w:webHidden/>
          </w:rPr>
          <w:fldChar w:fldCharType="begin"/>
        </w:r>
        <w:r w:rsidR="00F43A8F">
          <w:rPr>
            <w:noProof/>
            <w:webHidden/>
          </w:rPr>
          <w:instrText xml:space="preserve"> PAGEREF _Toc73280491 \h </w:instrText>
        </w:r>
        <w:r w:rsidR="00F43A8F">
          <w:rPr>
            <w:noProof/>
            <w:webHidden/>
          </w:rPr>
        </w:r>
        <w:r w:rsidR="00F43A8F">
          <w:rPr>
            <w:noProof/>
            <w:webHidden/>
          </w:rPr>
          <w:fldChar w:fldCharType="separate"/>
        </w:r>
        <w:r w:rsidR="00F43A8F">
          <w:rPr>
            <w:noProof/>
            <w:webHidden/>
          </w:rPr>
          <w:t>50</w:t>
        </w:r>
        <w:r w:rsidR="00F43A8F">
          <w:rPr>
            <w:noProof/>
            <w:webHidden/>
          </w:rPr>
          <w:fldChar w:fldCharType="end"/>
        </w:r>
      </w:hyperlink>
    </w:p>
    <w:p w14:paraId="266FA0A1" w14:textId="2A2CF4B8"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2" w:history="1">
        <w:r w:rsidR="00F43A8F" w:rsidRPr="00AE7F1F">
          <w:rPr>
            <w:rStyle w:val="Hyperlink"/>
            <w:noProof/>
          </w:rPr>
          <w:t>Abbildung 17: UML-Klassendiagramm CoordinateSystem</w:t>
        </w:r>
        <w:r w:rsidR="00F43A8F">
          <w:rPr>
            <w:noProof/>
            <w:webHidden/>
          </w:rPr>
          <w:tab/>
        </w:r>
        <w:r w:rsidR="00F43A8F">
          <w:rPr>
            <w:noProof/>
            <w:webHidden/>
          </w:rPr>
          <w:fldChar w:fldCharType="begin"/>
        </w:r>
        <w:r w:rsidR="00F43A8F">
          <w:rPr>
            <w:noProof/>
            <w:webHidden/>
          </w:rPr>
          <w:instrText xml:space="preserve"> PAGEREF _Toc73280492 \h </w:instrText>
        </w:r>
        <w:r w:rsidR="00F43A8F">
          <w:rPr>
            <w:noProof/>
            <w:webHidden/>
          </w:rPr>
        </w:r>
        <w:r w:rsidR="00F43A8F">
          <w:rPr>
            <w:noProof/>
            <w:webHidden/>
          </w:rPr>
          <w:fldChar w:fldCharType="separate"/>
        </w:r>
        <w:r w:rsidR="00F43A8F">
          <w:rPr>
            <w:noProof/>
            <w:webHidden/>
          </w:rPr>
          <w:t>54</w:t>
        </w:r>
        <w:r w:rsidR="00F43A8F">
          <w:rPr>
            <w:noProof/>
            <w:webHidden/>
          </w:rPr>
          <w:fldChar w:fldCharType="end"/>
        </w:r>
      </w:hyperlink>
    </w:p>
    <w:p w14:paraId="2372196E" w14:textId="69DB3033"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3" w:history="1">
        <w:r w:rsidR="00F43A8F" w:rsidRPr="00AE7F1F">
          <w:rPr>
            <w:rStyle w:val="Hyperlink"/>
            <w:noProof/>
          </w:rPr>
          <w:t>Abbildung 18: UML-Klassendiagramm für MockPlayer</w:t>
        </w:r>
        <w:r w:rsidR="00F43A8F">
          <w:rPr>
            <w:noProof/>
            <w:webHidden/>
          </w:rPr>
          <w:tab/>
        </w:r>
        <w:r w:rsidR="00F43A8F">
          <w:rPr>
            <w:noProof/>
            <w:webHidden/>
          </w:rPr>
          <w:fldChar w:fldCharType="begin"/>
        </w:r>
        <w:r w:rsidR="00F43A8F">
          <w:rPr>
            <w:noProof/>
            <w:webHidden/>
          </w:rPr>
          <w:instrText xml:space="preserve"> PAGEREF _Toc73280493 \h </w:instrText>
        </w:r>
        <w:r w:rsidR="00F43A8F">
          <w:rPr>
            <w:noProof/>
            <w:webHidden/>
          </w:rPr>
        </w:r>
        <w:r w:rsidR="00F43A8F">
          <w:rPr>
            <w:noProof/>
            <w:webHidden/>
          </w:rPr>
          <w:fldChar w:fldCharType="separate"/>
        </w:r>
        <w:r w:rsidR="00F43A8F">
          <w:rPr>
            <w:noProof/>
            <w:webHidden/>
          </w:rPr>
          <w:t>57</w:t>
        </w:r>
        <w:r w:rsidR="00F43A8F">
          <w:rPr>
            <w:noProof/>
            <w:webHidden/>
          </w:rPr>
          <w:fldChar w:fldCharType="end"/>
        </w:r>
      </w:hyperlink>
    </w:p>
    <w:p w14:paraId="6B465BBD" w14:textId="241CC3EA" w:rsidR="00F43A8F"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4" w:history="1">
        <w:r w:rsidR="00F43A8F" w:rsidRPr="00AE7F1F">
          <w:rPr>
            <w:rStyle w:val="Hyperlink"/>
            <w:noProof/>
          </w:rPr>
          <w:t>Abbildung 19: UML Klassendiagramm für MockGame</w:t>
        </w:r>
        <w:r w:rsidR="00F43A8F">
          <w:rPr>
            <w:noProof/>
            <w:webHidden/>
          </w:rPr>
          <w:tab/>
        </w:r>
        <w:r w:rsidR="00F43A8F">
          <w:rPr>
            <w:noProof/>
            <w:webHidden/>
          </w:rPr>
          <w:fldChar w:fldCharType="begin"/>
        </w:r>
        <w:r w:rsidR="00F43A8F">
          <w:rPr>
            <w:noProof/>
            <w:webHidden/>
          </w:rPr>
          <w:instrText xml:space="preserve"> PAGEREF _Toc73280494 \h </w:instrText>
        </w:r>
        <w:r w:rsidR="00F43A8F">
          <w:rPr>
            <w:noProof/>
            <w:webHidden/>
          </w:rPr>
        </w:r>
        <w:r w:rsidR="00F43A8F">
          <w:rPr>
            <w:noProof/>
            <w:webHidden/>
          </w:rPr>
          <w:fldChar w:fldCharType="separate"/>
        </w:r>
        <w:r w:rsidR="00F43A8F">
          <w:rPr>
            <w:noProof/>
            <w:webHidden/>
          </w:rPr>
          <w:t>58</w:t>
        </w:r>
        <w:r w:rsidR="00F43A8F">
          <w:rPr>
            <w:noProof/>
            <w:webHidden/>
          </w:rPr>
          <w:fldChar w:fldCharType="end"/>
        </w:r>
      </w:hyperlink>
    </w:p>
    <w:p w14:paraId="7B59C960" w14:textId="053A4625" w:rsidR="00885971" w:rsidRDefault="002F2C6D" w:rsidP="00430F80">
      <w:pPr>
        <w:jc w:val="left"/>
        <w:rPr>
          <w:noProof/>
        </w:rPr>
      </w:pPr>
      <w:r w:rsidRPr="00D01674">
        <w:rPr>
          <w:rFonts w:cs="Segoe UI"/>
          <w:b/>
          <w:bCs/>
          <w:noProof/>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3E8F6BD3" w14:textId="58010F9E" w:rsidR="00885971"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7" w:history="1">
        <w:r w:rsidR="00885971" w:rsidRPr="00F93DEC">
          <w:rPr>
            <w:rStyle w:val="Hyperlink"/>
            <w:noProof/>
          </w:rPr>
          <w:t>Quellcode 1: Highscore Mapping Code der Adapter Schicht</w:t>
        </w:r>
        <w:r w:rsidR="00885971">
          <w:rPr>
            <w:noProof/>
            <w:webHidden/>
          </w:rPr>
          <w:tab/>
        </w:r>
        <w:r w:rsidR="00885971">
          <w:rPr>
            <w:noProof/>
            <w:webHidden/>
          </w:rPr>
          <w:fldChar w:fldCharType="begin"/>
        </w:r>
        <w:r w:rsidR="00885971">
          <w:rPr>
            <w:noProof/>
            <w:webHidden/>
          </w:rPr>
          <w:instrText xml:space="preserve"> PAGEREF _Toc73280287 \h </w:instrText>
        </w:r>
        <w:r w:rsidR="00885971">
          <w:rPr>
            <w:noProof/>
            <w:webHidden/>
          </w:rPr>
        </w:r>
        <w:r w:rsidR="00885971">
          <w:rPr>
            <w:noProof/>
            <w:webHidden/>
          </w:rPr>
          <w:fldChar w:fldCharType="separate"/>
        </w:r>
        <w:r w:rsidR="00885971">
          <w:rPr>
            <w:noProof/>
            <w:webHidden/>
          </w:rPr>
          <w:t>33</w:t>
        </w:r>
        <w:r w:rsidR="00885971">
          <w:rPr>
            <w:noProof/>
            <w:webHidden/>
          </w:rPr>
          <w:fldChar w:fldCharType="end"/>
        </w:r>
      </w:hyperlink>
    </w:p>
    <w:p w14:paraId="1F28528C" w14:textId="7F5C25C6" w:rsidR="00885971"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8" w:history="1">
        <w:r w:rsidR="00885971" w:rsidRPr="00F93DEC">
          <w:rPr>
            <w:rStyle w:val="Hyperlink"/>
            <w:noProof/>
          </w:rPr>
          <w:t>Quellcode 2: Adapter-Interface für Client mit TypeScript-Technologie</w:t>
        </w:r>
        <w:r w:rsidR="00885971">
          <w:rPr>
            <w:noProof/>
            <w:webHidden/>
          </w:rPr>
          <w:tab/>
        </w:r>
        <w:r w:rsidR="00885971">
          <w:rPr>
            <w:noProof/>
            <w:webHidden/>
          </w:rPr>
          <w:fldChar w:fldCharType="begin"/>
        </w:r>
        <w:r w:rsidR="00885971">
          <w:rPr>
            <w:noProof/>
            <w:webHidden/>
          </w:rPr>
          <w:instrText xml:space="preserve"> PAGEREF _Toc73280288 \h </w:instrText>
        </w:r>
        <w:r w:rsidR="00885971">
          <w:rPr>
            <w:noProof/>
            <w:webHidden/>
          </w:rPr>
        </w:r>
        <w:r w:rsidR="00885971">
          <w:rPr>
            <w:noProof/>
            <w:webHidden/>
          </w:rPr>
          <w:fldChar w:fldCharType="separate"/>
        </w:r>
        <w:r w:rsidR="00885971">
          <w:rPr>
            <w:noProof/>
            <w:webHidden/>
          </w:rPr>
          <w:t>34</w:t>
        </w:r>
        <w:r w:rsidR="00885971">
          <w:rPr>
            <w:noProof/>
            <w:webHidden/>
          </w:rPr>
          <w:fldChar w:fldCharType="end"/>
        </w:r>
      </w:hyperlink>
    </w:p>
    <w:p w14:paraId="68F396FB" w14:textId="4D5A0875" w:rsidR="00885971"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9" w:history="1">
        <w:r w:rsidR="00885971" w:rsidRPr="00F93DEC">
          <w:rPr>
            <w:rStyle w:val="Hyperlink"/>
            <w:noProof/>
          </w:rPr>
          <w:t>Quellcode 3: Aktionsfindung NotKillingItSelfPlayer</w:t>
        </w:r>
        <w:r w:rsidR="00885971">
          <w:rPr>
            <w:noProof/>
            <w:webHidden/>
          </w:rPr>
          <w:tab/>
        </w:r>
        <w:r w:rsidR="00885971">
          <w:rPr>
            <w:noProof/>
            <w:webHidden/>
          </w:rPr>
          <w:fldChar w:fldCharType="begin"/>
        </w:r>
        <w:r w:rsidR="00885971">
          <w:rPr>
            <w:noProof/>
            <w:webHidden/>
          </w:rPr>
          <w:instrText xml:space="preserve"> PAGEREF _Toc73280289 \h </w:instrText>
        </w:r>
        <w:r w:rsidR="00885971">
          <w:rPr>
            <w:noProof/>
            <w:webHidden/>
          </w:rPr>
        </w:r>
        <w:r w:rsidR="00885971">
          <w:rPr>
            <w:noProof/>
            <w:webHidden/>
          </w:rPr>
          <w:fldChar w:fldCharType="separate"/>
        </w:r>
        <w:r w:rsidR="00885971">
          <w:rPr>
            <w:noProof/>
            <w:webHidden/>
          </w:rPr>
          <w:t>43</w:t>
        </w:r>
        <w:r w:rsidR="00885971">
          <w:rPr>
            <w:noProof/>
            <w:webHidden/>
          </w:rPr>
          <w:fldChar w:fldCharType="end"/>
        </w:r>
      </w:hyperlink>
    </w:p>
    <w:p w14:paraId="63F3F805" w14:textId="07234029" w:rsidR="00885971"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0" w:history="1">
        <w:r w:rsidR="00885971" w:rsidRPr="00F93DEC">
          <w:rPr>
            <w:rStyle w:val="Hyperlink"/>
            <w:noProof/>
          </w:rPr>
          <w:t>Quellcode 4: Aktionsfindung NotKillingItSelfPlayer (Refactored)</w:t>
        </w:r>
        <w:r w:rsidR="00885971">
          <w:rPr>
            <w:noProof/>
            <w:webHidden/>
          </w:rPr>
          <w:tab/>
        </w:r>
        <w:r w:rsidR="00885971">
          <w:rPr>
            <w:noProof/>
            <w:webHidden/>
          </w:rPr>
          <w:fldChar w:fldCharType="begin"/>
        </w:r>
        <w:r w:rsidR="00885971">
          <w:rPr>
            <w:noProof/>
            <w:webHidden/>
          </w:rPr>
          <w:instrText xml:space="preserve"> PAGEREF _Toc73280290 \h </w:instrText>
        </w:r>
        <w:r w:rsidR="00885971">
          <w:rPr>
            <w:noProof/>
            <w:webHidden/>
          </w:rPr>
        </w:r>
        <w:r w:rsidR="00885971">
          <w:rPr>
            <w:noProof/>
            <w:webHidden/>
          </w:rPr>
          <w:fldChar w:fldCharType="separate"/>
        </w:r>
        <w:r w:rsidR="00885971">
          <w:rPr>
            <w:noProof/>
            <w:webHidden/>
          </w:rPr>
          <w:t>44</w:t>
        </w:r>
        <w:r w:rsidR="00885971">
          <w:rPr>
            <w:noProof/>
            <w:webHidden/>
          </w:rPr>
          <w:fldChar w:fldCharType="end"/>
        </w:r>
      </w:hyperlink>
    </w:p>
    <w:p w14:paraId="217EB3AE" w14:textId="53C6AB38" w:rsidR="00885971"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1" w:history="1">
        <w:r w:rsidR="00885971" w:rsidRPr="00F93DEC">
          <w:rPr>
            <w:rStyle w:val="Hyperlink"/>
            <w:noProof/>
          </w:rPr>
          <w:t>Quellcode 5: UI-Code für die Behandlung von falschen Eingaben</w:t>
        </w:r>
        <w:r w:rsidR="00885971">
          <w:rPr>
            <w:noProof/>
            <w:webHidden/>
          </w:rPr>
          <w:tab/>
        </w:r>
        <w:r w:rsidR="00885971">
          <w:rPr>
            <w:noProof/>
            <w:webHidden/>
          </w:rPr>
          <w:fldChar w:fldCharType="begin"/>
        </w:r>
        <w:r w:rsidR="00885971">
          <w:rPr>
            <w:noProof/>
            <w:webHidden/>
          </w:rPr>
          <w:instrText xml:space="preserve"> PAGEREF _Toc73280291 \h </w:instrText>
        </w:r>
        <w:r w:rsidR="00885971">
          <w:rPr>
            <w:noProof/>
            <w:webHidden/>
          </w:rPr>
        </w:r>
        <w:r w:rsidR="00885971">
          <w:rPr>
            <w:noProof/>
            <w:webHidden/>
          </w:rPr>
          <w:fldChar w:fldCharType="separate"/>
        </w:r>
        <w:r w:rsidR="00885971">
          <w:rPr>
            <w:noProof/>
            <w:webHidden/>
          </w:rPr>
          <w:t>47</w:t>
        </w:r>
        <w:r w:rsidR="00885971">
          <w:rPr>
            <w:noProof/>
            <w:webHidden/>
          </w:rPr>
          <w:fldChar w:fldCharType="end"/>
        </w:r>
      </w:hyperlink>
    </w:p>
    <w:p w14:paraId="14BFE837" w14:textId="57389D90" w:rsidR="00885971" w:rsidRDefault="00E15132">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2" w:history="1">
        <w:r w:rsidR="00885971" w:rsidRPr="00F93DEC">
          <w:rPr>
            <w:rStyle w:val="Hyperlink"/>
            <w:noProof/>
          </w:rPr>
          <w:t>Quellcode 6: Beispiel: Kontrollierbare Methode eines Mock-Objekts</w:t>
        </w:r>
        <w:r w:rsidR="00885971">
          <w:rPr>
            <w:noProof/>
            <w:webHidden/>
          </w:rPr>
          <w:tab/>
        </w:r>
        <w:r w:rsidR="00885971">
          <w:rPr>
            <w:noProof/>
            <w:webHidden/>
          </w:rPr>
          <w:fldChar w:fldCharType="begin"/>
        </w:r>
        <w:r w:rsidR="00885971">
          <w:rPr>
            <w:noProof/>
            <w:webHidden/>
          </w:rPr>
          <w:instrText xml:space="preserve"> PAGEREF _Toc73280292 \h </w:instrText>
        </w:r>
        <w:r w:rsidR="00885971">
          <w:rPr>
            <w:noProof/>
            <w:webHidden/>
          </w:rPr>
        </w:r>
        <w:r w:rsidR="00885971">
          <w:rPr>
            <w:noProof/>
            <w:webHidden/>
          </w:rPr>
          <w:fldChar w:fldCharType="separate"/>
        </w:r>
        <w:r w:rsidR="00885971">
          <w:rPr>
            <w:noProof/>
            <w:webHidden/>
          </w:rPr>
          <w:t>56</w:t>
        </w:r>
        <w:r w:rsidR="00885971">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1950F257" w:rsidR="00885971" w:rsidRDefault="00885971">
      <w:pPr>
        <w:spacing w:line="240" w:lineRule="auto"/>
        <w:jc w:val="left"/>
      </w:pPr>
      <w:r>
        <w:br w:type="page"/>
      </w:r>
    </w:p>
    <w:p w14:paraId="1E7FE0B8" w14:textId="77777777" w:rsidR="00CC72B1" w:rsidRDefault="00CC72B1" w:rsidP="00CC72B1">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lastRenderedPageBreak/>
        <w:fldChar w:fldCharType="begin"/>
      </w:r>
      <w:r w:rsidRPr="00D01674">
        <w:rPr>
          <w:rFonts w:cs="Segoe UI"/>
        </w:rPr>
        <w:instrText xml:space="preserve"> TOC \h \z \c "Tabelle" </w:instrText>
      </w:r>
      <w:r w:rsidRPr="00D01674">
        <w:rPr>
          <w:rFonts w:cs="Segoe UI"/>
        </w:rPr>
        <w:fldChar w:fldCharType="separate"/>
      </w:r>
      <w:hyperlink w:anchor="_Toc73280237" w:history="1">
        <w:r w:rsidRPr="00D77847">
          <w:rPr>
            <w:rStyle w:val="Hyperlink"/>
            <w:noProof/>
          </w:rPr>
          <w:t>Tabelle 1: LOC vor Refactorings</w:t>
        </w:r>
        <w:r>
          <w:rPr>
            <w:noProof/>
            <w:webHidden/>
          </w:rPr>
          <w:tab/>
        </w:r>
        <w:r>
          <w:rPr>
            <w:noProof/>
            <w:webHidden/>
          </w:rPr>
          <w:fldChar w:fldCharType="begin"/>
        </w:r>
        <w:r>
          <w:rPr>
            <w:noProof/>
            <w:webHidden/>
          </w:rPr>
          <w:instrText xml:space="preserve"> PAGEREF _Toc73280237 \h </w:instrText>
        </w:r>
        <w:r>
          <w:rPr>
            <w:noProof/>
            <w:webHidden/>
          </w:rPr>
        </w:r>
        <w:r>
          <w:rPr>
            <w:noProof/>
            <w:webHidden/>
          </w:rPr>
          <w:fldChar w:fldCharType="separate"/>
        </w:r>
        <w:r>
          <w:rPr>
            <w:noProof/>
            <w:webHidden/>
          </w:rPr>
          <w:t>4</w:t>
        </w:r>
        <w:r>
          <w:rPr>
            <w:noProof/>
            <w:webHidden/>
          </w:rPr>
          <w:fldChar w:fldCharType="end"/>
        </w:r>
      </w:hyperlink>
    </w:p>
    <w:p w14:paraId="2ADCA4AC"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38" w:history="1">
        <w:r w:rsidR="00CC72B1" w:rsidRPr="00D77847">
          <w:rPr>
            <w:rStyle w:val="Hyperlink"/>
            <w:noProof/>
          </w:rPr>
          <w:t>Tabelle 2: Getting Started</w:t>
        </w:r>
        <w:r w:rsidR="00CC72B1">
          <w:rPr>
            <w:noProof/>
            <w:webHidden/>
          </w:rPr>
          <w:tab/>
        </w:r>
        <w:r w:rsidR="00CC72B1">
          <w:rPr>
            <w:noProof/>
            <w:webHidden/>
          </w:rPr>
          <w:fldChar w:fldCharType="begin"/>
        </w:r>
        <w:r w:rsidR="00CC72B1">
          <w:rPr>
            <w:noProof/>
            <w:webHidden/>
          </w:rPr>
          <w:instrText xml:space="preserve"> PAGEREF _Toc73280238 \h </w:instrText>
        </w:r>
        <w:r w:rsidR="00CC72B1">
          <w:rPr>
            <w:noProof/>
            <w:webHidden/>
          </w:rPr>
        </w:r>
        <w:r w:rsidR="00CC72B1">
          <w:rPr>
            <w:noProof/>
            <w:webHidden/>
          </w:rPr>
          <w:fldChar w:fldCharType="separate"/>
        </w:r>
        <w:r w:rsidR="00CC72B1">
          <w:rPr>
            <w:noProof/>
            <w:webHidden/>
          </w:rPr>
          <w:t>5</w:t>
        </w:r>
        <w:r w:rsidR="00CC72B1">
          <w:rPr>
            <w:noProof/>
            <w:webHidden/>
          </w:rPr>
          <w:fldChar w:fldCharType="end"/>
        </w:r>
      </w:hyperlink>
    </w:p>
    <w:p w14:paraId="6DA62C4E"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39" w:history="1">
        <w:r w:rsidR="00CC72B1" w:rsidRPr="00D77847">
          <w:rPr>
            <w:rStyle w:val="Hyperlink"/>
            <w:noProof/>
          </w:rPr>
          <w:t>Tabelle 3: Ubiquitous Language für die Kerndomäne</w:t>
        </w:r>
        <w:r w:rsidR="00CC72B1">
          <w:rPr>
            <w:noProof/>
            <w:webHidden/>
          </w:rPr>
          <w:tab/>
        </w:r>
        <w:r w:rsidR="00CC72B1">
          <w:rPr>
            <w:noProof/>
            <w:webHidden/>
          </w:rPr>
          <w:fldChar w:fldCharType="begin"/>
        </w:r>
        <w:r w:rsidR="00CC72B1">
          <w:rPr>
            <w:noProof/>
            <w:webHidden/>
          </w:rPr>
          <w:instrText xml:space="preserve"> PAGEREF _Toc73280239 \h </w:instrText>
        </w:r>
        <w:r w:rsidR="00CC72B1">
          <w:rPr>
            <w:noProof/>
            <w:webHidden/>
          </w:rPr>
        </w:r>
        <w:r w:rsidR="00CC72B1">
          <w:rPr>
            <w:noProof/>
            <w:webHidden/>
          </w:rPr>
          <w:fldChar w:fldCharType="separate"/>
        </w:r>
        <w:r w:rsidR="00CC72B1">
          <w:rPr>
            <w:noProof/>
            <w:webHidden/>
          </w:rPr>
          <w:t>7</w:t>
        </w:r>
        <w:r w:rsidR="00CC72B1">
          <w:rPr>
            <w:noProof/>
            <w:webHidden/>
          </w:rPr>
          <w:fldChar w:fldCharType="end"/>
        </w:r>
      </w:hyperlink>
    </w:p>
    <w:p w14:paraId="1AFE93AA"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0" w:history="1">
        <w:r w:rsidR="00CC72B1" w:rsidRPr="00D77847">
          <w:rPr>
            <w:rStyle w:val="Hyperlink"/>
            <w:noProof/>
          </w:rPr>
          <w:t>Tabelle 4: Ubiquitous Language für die generische Domäne</w:t>
        </w:r>
        <w:r w:rsidR="00CC72B1">
          <w:rPr>
            <w:noProof/>
            <w:webHidden/>
          </w:rPr>
          <w:tab/>
        </w:r>
        <w:r w:rsidR="00CC72B1">
          <w:rPr>
            <w:noProof/>
            <w:webHidden/>
          </w:rPr>
          <w:fldChar w:fldCharType="begin"/>
        </w:r>
        <w:r w:rsidR="00CC72B1">
          <w:rPr>
            <w:noProof/>
            <w:webHidden/>
          </w:rPr>
          <w:instrText xml:space="preserve"> PAGEREF _Toc73280240 \h </w:instrText>
        </w:r>
        <w:r w:rsidR="00CC72B1">
          <w:rPr>
            <w:noProof/>
            <w:webHidden/>
          </w:rPr>
        </w:r>
        <w:r w:rsidR="00CC72B1">
          <w:rPr>
            <w:noProof/>
            <w:webHidden/>
          </w:rPr>
          <w:fldChar w:fldCharType="separate"/>
        </w:r>
        <w:r w:rsidR="00CC72B1">
          <w:rPr>
            <w:noProof/>
            <w:webHidden/>
          </w:rPr>
          <w:t>8</w:t>
        </w:r>
        <w:r w:rsidR="00CC72B1">
          <w:rPr>
            <w:noProof/>
            <w:webHidden/>
          </w:rPr>
          <w:fldChar w:fldCharType="end"/>
        </w:r>
      </w:hyperlink>
    </w:p>
    <w:p w14:paraId="3373A6D1"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1" w:history="1">
        <w:r w:rsidR="00CC72B1" w:rsidRPr="00D77847">
          <w:rPr>
            <w:rStyle w:val="Hyperlink"/>
            <w:noProof/>
          </w:rPr>
          <w:t>Tabelle 5: Beziehungen zwischen Kontexten</w:t>
        </w:r>
        <w:r w:rsidR="00CC72B1">
          <w:rPr>
            <w:noProof/>
            <w:webHidden/>
          </w:rPr>
          <w:tab/>
        </w:r>
        <w:r w:rsidR="00CC72B1">
          <w:rPr>
            <w:noProof/>
            <w:webHidden/>
          </w:rPr>
          <w:fldChar w:fldCharType="begin"/>
        </w:r>
        <w:r w:rsidR="00CC72B1">
          <w:rPr>
            <w:noProof/>
            <w:webHidden/>
          </w:rPr>
          <w:instrText xml:space="preserve"> PAGEREF _Toc73280241 \h </w:instrText>
        </w:r>
        <w:r w:rsidR="00CC72B1">
          <w:rPr>
            <w:noProof/>
            <w:webHidden/>
          </w:rPr>
        </w:r>
        <w:r w:rsidR="00CC72B1">
          <w:rPr>
            <w:noProof/>
            <w:webHidden/>
          </w:rPr>
          <w:fldChar w:fldCharType="separate"/>
        </w:r>
        <w:r w:rsidR="00CC72B1">
          <w:rPr>
            <w:noProof/>
            <w:webHidden/>
          </w:rPr>
          <w:t>8</w:t>
        </w:r>
        <w:r w:rsidR="00CC72B1">
          <w:rPr>
            <w:noProof/>
            <w:webHidden/>
          </w:rPr>
          <w:fldChar w:fldCharType="end"/>
        </w:r>
      </w:hyperlink>
    </w:p>
    <w:p w14:paraId="76D37365"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2" w:history="1">
        <w:r w:rsidR="00CC72B1" w:rsidRPr="00D77847">
          <w:rPr>
            <w:rStyle w:val="Hyperlink"/>
            <w:noProof/>
          </w:rPr>
          <w:t>Tabelle 6: Value Objects</w:t>
        </w:r>
        <w:r w:rsidR="00CC72B1">
          <w:rPr>
            <w:noProof/>
            <w:webHidden/>
          </w:rPr>
          <w:tab/>
        </w:r>
        <w:r w:rsidR="00CC72B1">
          <w:rPr>
            <w:noProof/>
            <w:webHidden/>
          </w:rPr>
          <w:fldChar w:fldCharType="begin"/>
        </w:r>
        <w:r w:rsidR="00CC72B1">
          <w:rPr>
            <w:noProof/>
            <w:webHidden/>
          </w:rPr>
          <w:instrText xml:space="preserve"> PAGEREF _Toc73280242 \h </w:instrText>
        </w:r>
        <w:r w:rsidR="00CC72B1">
          <w:rPr>
            <w:noProof/>
            <w:webHidden/>
          </w:rPr>
        </w:r>
        <w:r w:rsidR="00CC72B1">
          <w:rPr>
            <w:noProof/>
            <w:webHidden/>
          </w:rPr>
          <w:fldChar w:fldCharType="separate"/>
        </w:r>
        <w:r w:rsidR="00CC72B1">
          <w:rPr>
            <w:noProof/>
            <w:webHidden/>
          </w:rPr>
          <w:t>11</w:t>
        </w:r>
        <w:r w:rsidR="00CC72B1">
          <w:rPr>
            <w:noProof/>
            <w:webHidden/>
          </w:rPr>
          <w:fldChar w:fldCharType="end"/>
        </w:r>
      </w:hyperlink>
    </w:p>
    <w:p w14:paraId="28FED0DF"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3" w:history="1">
        <w:r w:rsidR="00CC72B1" w:rsidRPr="00D77847">
          <w:rPr>
            <w:rStyle w:val="Hyperlink"/>
            <w:noProof/>
          </w:rPr>
          <w:t>Tabelle 7: Aggregates und Root Entities</w:t>
        </w:r>
        <w:r w:rsidR="00CC72B1">
          <w:rPr>
            <w:noProof/>
            <w:webHidden/>
          </w:rPr>
          <w:tab/>
        </w:r>
        <w:r w:rsidR="00CC72B1">
          <w:rPr>
            <w:noProof/>
            <w:webHidden/>
          </w:rPr>
          <w:fldChar w:fldCharType="begin"/>
        </w:r>
        <w:r w:rsidR="00CC72B1">
          <w:rPr>
            <w:noProof/>
            <w:webHidden/>
          </w:rPr>
          <w:instrText xml:space="preserve"> PAGEREF _Toc73280243 \h </w:instrText>
        </w:r>
        <w:r w:rsidR="00CC72B1">
          <w:rPr>
            <w:noProof/>
            <w:webHidden/>
          </w:rPr>
        </w:r>
        <w:r w:rsidR="00CC72B1">
          <w:rPr>
            <w:noProof/>
            <w:webHidden/>
          </w:rPr>
          <w:fldChar w:fldCharType="separate"/>
        </w:r>
        <w:r w:rsidR="00CC72B1">
          <w:rPr>
            <w:noProof/>
            <w:webHidden/>
          </w:rPr>
          <w:t>12</w:t>
        </w:r>
        <w:r w:rsidR="00CC72B1">
          <w:rPr>
            <w:noProof/>
            <w:webHidden/>
          </w:rPr>
          <w:fldChar w:fldCharType="end"/>
        </w:r>
      </w:hyperlink>
    </w:p>
    <w:p w14:paraId="529FB322"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4" w:history="1">
        <w:r w:rsidR="00CC72B1" w:rsidRPr="00D77847">
          <w:rPr>
            <w:rStyle w:val="Hyperlink"/>
            <w:noProof/>
          </w:rPr>
          <w:t>Tabelle 8: Namespaces</w:t>
        </w:r>
        <w:r w:rsidR="00CC72B1">
          <w:rPr>
            <w:noProof/>
            <w:webHidden/>
          </w:rPr>
          <w:tab/>
        </w:r>
        <w:r w:rsidR="00CC72B1">
          <w:rPr>
            <w:noProof/>
            <w:webHidden/>
          </w:rPr>
          <w:fldChar w:fldCharType="begin"/>
        </w:r>
        <w:r w:rsidR="00CC72B1">
          <w:rPr>
            <w:noProof/>
            <w:webHidden/>
          </w:rPr>
          <w:instrText xml:space="preserve"> PAGEREF _Toc73280244 \h </w:instrText>
        </w:r>
        <w:r w:rsidR="00CC72B1">
          <w:rPr>
            <w:noProof/>
            <w:webHidden/>
          </w:rPr>
        </w:r>
        <w:r w:rsidR="00CC72B1">
          <w:rPr>
            <w:noProof/>
            <w:webHidden/>
          </w:rPr>
          <w:fldChar w:fldCharType="separate"/>
        </w:r>
        <w:r w:rsidR="00CC72B1">
          <w:rPr>
            <w:noProof/>
            <w:webHidden/>
          </w:rPr>
          <w:t>15</w:t>
        </w:r>
        <w:r w:rsidR="00CC72B1">
          <w:rPr>
            <w:noProof/>
            <w:webHidden/>
          </w:rPr>
          <w:fldChar w:fldCharType="end"/>
        </w:r>
      </w:hyperlink>
    </w:p>
    <w:p w14:paraId="53A7FB10"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5" w:history="1">
        <w:r w:rsidR="00CC72B1" w:rsidRPr="00D77847">
          <w:rPr>
            <w:rStyle w:val="Hyperlink"/>
            <w:noProof/>
          </w:rPr>
          <w:t>Tabelle 9: Quellcode Duplikationen</w:t>
        </w:r>
        <w:r w:rsidR="00CC72B1">
          <w:rPr>
            <w:noProof/>
            <w:webHidden/>
          </w:rPr>
          <w:tab/>
        </w:r>
        <w:r w:rsidR="00CC72B1">
          <w:rPr>
            <w:noProof/>
            <w:webHidden/>
          </w:rPr>
          <w:fldChar w:fldCharType="begin"/>
        </w:r>
        <w:r w:rsidR="00CC72B1">
          <w:rPr>
            <w:noProof/>
            <w:webHidden/>
          </w:rPr>
          <w:instrText xml:space="preserve"> PAGEREF _Toc73280245 \h </w:instrText>
        </w:r>
        <w:r w:rsidR="00CC72B1">
          <w:rPr>
            <w:noProof/>
            <w:webHidden/>
          </w:rPr>
        </w:r>
        <w:r w:rsidR="00CC72B1">
          <w:rPr>
            <w:noProof/>
            <w:webHidden/>
          </w:rPr>
          <w:fldChar w:fldCharType="separate"/>
        </w:r>
        <w:r w:rsidR="00CC72B1">
          <w:rPr>
            <w:noProof/>
            <w:webHidden/>
          </w:rPr>
          <w:t>26</w:t>
        </w:r>
        <w:r w:rsidR="00CC72B1">
          <w:rPr>
            <w:noProof/>
            <w:webHidden/>
          </w:rPr>
          <w:fldChar w:fldCharType="end"/>
        </w:r>
      </w:hyperlink>
    </w:p>
    <w:p w14:paraId="6E577B3D"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6" w:history="1">
        <w:r w:rsidR="00CC72B1" w:rsidRPr="00D77847">
          <w:rPr>
            <w:rStyle w:val="Hyperlink"/>
            <w:noProof/>
          </w:rPr>
          <w:t>Tabelle 10: Betroffene Methoden für "Sichtbarkeit erhöhen"</w:t>
        </w:r>
        <w:r w:rsidR="00CC72B1">
          <w:rPr>
            <w:noProof/>
            <w:webHidden/>
          </w:rPr>
          <w:tab/>
        </w:r>
        <w:r w:rsidR="00CC72B1">
          <w:rPr>
            <w:noProof/>
            <w:webHidden/>
          </w:rPr>
          <w:fldChar w:fldCharType="begin"/>
        </w:r>
        <w:r w:rsidR="00CC72B1">
          <w:rPr>
            <w:noProof/>
            <w:webHidden/>
          </w:rPr>
          <w:instrText xml:space="preserve"> PAGEREF _Toc73280246 \h </w:instrText>
        </w:r>
        <w:r w:rsidR="00CC72B1">
          <w:rPr>
            <w:noProof/>
            <w:webHidden/>
          </w:rPr>
        </w:r>
        <w:r w:rsidR="00CC72B1">
          <w:rPr>
            <w:noProof/>
            <w:webHidden/>
          </w:rPr>
          <w:fldChar w:fldCharType="separate"/>
        </w:r>
        <w:r w:rsidR="00CC72B1">
          <w:rPr>
            <w:noProof/>
            <w:webHidden/>
          </w:rPr>
          <w:t>38</w:t>
        </w:r>
        <w:r w:rsidR="00CC72B1">
          <w:rPr>
            <w:noProof/>
            <w:webHidden/>
          </w:rPr>
          <w:fldChar w:fldCharType="end"/>
        </w:r>
      </w:hyperlink>
    </w:p>
    <w:p w14:paraId="2D1FB89D"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7" w:history="1">
        <w:r w:rsidR="00CC72B1" w:rsidRPr="00D77847">
          <w:rPr>
            <w:rStyle w:val="Hyperlink"/>
            <w:noProof/>
          </w:rPr>
          <w:t>Tabelle 11: Code Coverage (initial)</w:t>
        </w:r>
        <w:r w:rsidR="00CC72B1">
          <w:rPr>
            <w:noProof/>
            <w:webHidden/>
          </w:rPr>
          <w:tab/>
        </w:r>
        <w:r w:rsidR="00CC72B1">
          <w:rPr>
            <w:noProof/>
            <w:webHidden/>
          </w:rPr>
          <w:fldChar w:fldCharType="begin"/>
        </w:r>
        <w:r w:rsidR="00CC72B1">
          <w:rPr>
            <w:noProof/>
            <w:webHidden/>
          </w:rPr>
          <w:instrText xml:space="preserve"> PAGEREF _Toc73280247 \h </w:instrText>
        </w:r>
        <w:r w:rsidR="00CC72B1">
          <w:rPr>
            <w:noProof/>
            <w:webHidden/>
          </w:rPr>
        </w:r>
        <w:r w:rsidR="00CC72B1">
          <w:rPr>
            <w:noProof/>
            <w:webHidden/>
          </w:rPr>
          <w:fldChar w:fldCharType="separate"/>
        </w:r>
        <w:r w:rsidR="00CC72B1">
          <w:rPr>
            <w:noProof/>
            <w:webHidden/>
          </w:rPr>
          <w:t>51</w:t>
        </w:r>
        <w:r w:rsidR="00CC72B1">
          <w:rPr>
            <w:noProof/>
            <w:webHidden/>
          </w:rPr>
          <w:fldChar w:fldCharType="end"/>
        </w:r>
      </w:hyperlink>
    </w:p>
    <w:p w14:paraId="34FA36C7"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8" w:history="1">
        <w:r w:rsidR="00CC72B1" w:rsidRPr="00D77847">
          <w:rPr>
            <w:rStyle w:val="Hyperlink"/>
            <w:noProof/>
          </w:rPr>
          <w:t>Tabelle 12: Code Coverage (mit Testkonzept)</w:t>
        </w:r>
        <w:r w:rsidR="00CC72B1">
          <w:rPr>
            <w:noProof/>
            <w:webHidden/>
          </w:rPr>
          <w:tab/>
        </w:r>
        <w:r w:rsidR="00CC72B1">
          <w:rPr>
            <w:noProof/>
            <w:webHidden/>
          </w:rPr>
          <w:fldChar w:fldCharType="begin"/>
        </w:r>
        <w:r w:rsidR="00CC72B1">
          <w:rPr>
            <w:noProof/>
            <w:webHidden/>
          </w:rPr>
          <w:instrText xml:space="preserve"> PAGEREF _Toc73280248 \h </w:instrText>
        </w:r>
        <w:r w:rsidR="00CC72B1">
          <w:rPr>
            <w:noProof/>
            <w:webHidden/>
          </w:rPr>
        </w:r>
        <w:r w:rsidR="00CC72B1">
          <w:rPr>
            <w:noProof/>
            <w:webHidden/>
          </w:rPr>
          <w:fldChar w:fldCharType="separate"/>
        </w:r>
        <w:r w:rsidR="00CC72B1">
          <w:rPr>
            <w:noProof/>
            <w:webHidden/>
          </w:rPr>
          <w:t>52</w:t>
        </w:r>
        <w:r w:rsidR="00CC72B1">
          <w:rPr>
            <w:noProof/>
            <w:webHidden/>
          </w:rPr>
          <w:fldChar w:fldCharType="end"/>
        </w:r>
      </w:hyperlink>
    </w:p>
    <w:p w14:paraId="7E143EAA"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9" w:history="1">
        <w:r w:rsidR="00CC72B1" w:rsidRPr="00D77847">
          <w:rPr>
            <w:rStyle w:val="Hyperlink"/>
            <w:noProof/>
          </w:rPr>
          <w:t>Tabelle 13: Betrachtung ATRIP-Regeln</w:t>
        </w:r>
        <w:r w:rsidR="00CC72B1">
          <w:rPr>
            <w:noProof/>
            <w:webHidden/>
          </w:rPr>
          <w:tab/>
        </w:r>
        <w:r w:rsidR="00CC72B1">
          <w:rPr>
            <w:noProof/>
            <w:webHidden/>
          </w:rPr>
          <w:fldChar w:fldCharType="begin"/>
        </w:r>
        <w:r w:rsidR="00CC72B1">
          <w:rPr>
            <w:noProof/>
            <w:webHidden/>
          </w:rPr>
          <w:instrText xml:space="preserve"> PAGEREF _Toc73280249 \h </w:instrText>
        </w:r>
        <w:r w:rsidR="00CC72B1">
          <w:rPr>
            <w:noProof/>
            <w:webHidden/>
          </w:rPr>
        </w:r>
        <w:r w:rsidR="00CC72B1">
          <w:rPr>
            <w:noProof/>
            <w:webHidden/>
          </w:rPr>
          <w:fldChar w:fldCharType="separate"/>
        </w:r>
        <w:r w:rsidR="00CC72B1">
          <w:rPr>
            <w:noProof/>
            <w:webHidden/>
          </w:rPr>
          <w:t>59</w:t>
        </w:r>
        <w:r w:rsidR="00CC72B1">
          <w:rPr>
            <w:noProof/>
            <w:webHidden/>
          </w:rPr>
          <w:fldChar w:fldCharType="end"/>
        </w:r>
      </w:hyperlink>
    </w:p>
    <w:p w14:paraId="69B4FFCF" w14:textId="77777777" w:rsidR="00CC72B1" w:rsidRDefault="00E15132"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50" w:history="1">
        <w:r w:rsidR="00CC72B1" w:rsidRPr="00D77847">
          <w:rPr>
            <w:rStyle w:val="Hyperlink"/>
            <w:noProof/>
          </w:rPr>
          <w:t>Tabelle 14: Beschreibung der API</w:t>
        </w:r>
        <w:r w:rsidR="00CC72B1">
          <w:rPr>
            <w:noProof/>
            <w:webHidden/>
          </w:rPr>
          <w:tab/>
        </w:r>
        <w:r w:rsidR="00CC72B1">
          <w:rPr>
            <w:noProof/>
            <w:webHidden/>
          </w:rPr>
          <w:fldChar w:fldCharType="begin"/>
        </w:r>
        <w:r w:rsidR="00CC72B1">
          <w:rPr>
            <w:noProof/>
            <w:webHidden/>
          </w:rPr>
          <w:instrText xml:space="preserve"> PAGEREF _Toc73280250 \h </w:instrText>
        </w:r>
        <w:r w:rsidR="00CC72B1">
          <w:rPr>
            <w:noProof/>
            <w:webHidden/>
          </w:rPr>
        </w:r>
        <w:r w:rsidR="00CC72B1">
          <w:rPr>
            <w:noProof/>
            <w:webHidden/>
          </w:rPr>
          <w:fldChar w:fldCharType="separate"/>
        </w:r>
        <w:r w:rsidR="00CC72B1">
          <w:rPr>
            <w:noProof/>
            <w:webHidden/>
          </w:rPr>
          <w:t>62</w:t>
        </w:r>
        <w:r w:rsidR="00CC72B1">
          <w:rPr>
            <w:noProof/>
            <w:webHidden/>
          </w:rPr>
          <w:fldChar w:fldCharType="end"/>
        </w:r>
      </w:hyperlink>
    </w:p>
    <w:p w14:paraId="3661FBA7" w14:textId="5FC6925F" w:rsidR="000D7D5E" w:rsidRDefault="00CC72B1" w:rsidP="00CC72B1">
      <w:pPr>
        <w:sectPr w:rsidR="000D7D5E" w:rsidSect="000C49EC">
          <w:pgSz w:w="11906" w:h="16838" w:code="9"/>
          <w:pgMar w:top="1985" w:right="1701" w:bottom="1985" w:left="1701" w:header="993" w:footer="720" w:gutter="0"/>
          <w:pgNumType w:fmt="upperRoman"/>
          <w:cols w:space="720"/>
          <w:docGrid w:linePitch="360"/>
        </w:sectPr>
      </w:pPr>
      <w:r w:rsidRPr="00D01674">
        <w:rPr>
          <w:rFonts w:cs="Segoe UI"/>
        </w:rPr>
        <w:fldChar w:fldCharType="end"/>
      </w:r>
    </w:p>
    <w:p w14:paraId="680006D0" w14:textId="72C6B688" w:rsidR="0046408D" w:rsidRDefault="00D55F84" w:rsidP="00BF307E">
      <w:pPr>
        <w:pStyle w:val="berschrift1"/>
      </w:pPr>
      <w:bookmarkStart w:id="5" w:name="_Toc73290261"/>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r w:rsidRPr="00EC0337">
        <w:rPr>
          <w:i/>
        </w:rPr>
        <w:t>Weeping Snake</w:t>
      </w:r>
      <w:r>
        <w:t xml:space="preserve"> im Rahmen von Advanced Software Engineering an der DHBW Karlsruhe</w:t>
      </w:r>
      <w:r w:rsidRPr="007135CA">
        <w:t xml:space="preserve">. </w:t>
      </w:r>
    </w:p>
    <w:p w14:paraId="17D55F55" w14:textId="77777777" w:rsidR="00670729" w:rsidRDefault="00670729" w:rsidP="00670729"/>
    <w:p w14:paraId="2111531D" w14:textId="6B65B0C1"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 xml:space="preserve">Im Folgenden werden verschiedene Analysen durchgeführt, deren Ergebnisse aufgezeigt sowie daraus resultierende Änderungen begründet. Die Arbeit ist dabei nach verschiedenen Problembereichen untergliedert, welche </w:t>
      </w:r>
      <w:r w:rsidR="000114EE">
        <w:t xml:space="preserve">zwar </w:t>
      </w:r>
      <w:r w:rsidR="007D4EE6">
        <w:t>Q</w:t>
      </w:r>
      <w:r w:rsidR="000114EE">
        <w:t xml:space="preserve">uerverweise verwenden, jedoch auch </w:t>
      </w:r>
      <w:r>
        <w:t>getrennt voneinander betrachtet werden können.</w:t>
      </w:r>
    </w:p>
    <w:p w14:paraId="76DFEB04" w14:textId="77777777" w:rsidR="00670729" w:rsidRDefault="00670729" w:rsidP="00670729"/>
    <w:p w14:paraId="39B0D77F" w14:textId="58E9B3D6" w:rsidR="00DA23B9" w:rsidRDefault="00670729" w:rsidP="00FD5360">
      <w:r w:rsidRPr="00670729">
        <w:t xml:space="preserve">Bei dem Spiel </w:t>
      </w:r>
      <w:r w:rsidRPr="00670729">
        <w:rPr>
          <w:i/>
        </w:rPr>
        <w:t>Weeping Snake</w:t>
      </w:r>
      <w:r>
        <w:t xml:space="preserve"> steuern die Teilnehmer einen</w:t>
      </w:r>
      <w:r w:rsidR="00666546">
        <w:t xml:space="preserve"> Spieler (</w:t>
      </w:r>
      <w:r w:rsidRPr="00670729">
        <w:rPr>
          <w:i/>
        </w:rPr>
        <w:t>Player</w:t>
      </w:r>
      <w:r w:rsidR="00666546">
        <w:t xml:space="preserve">) </w:t>
      </w:r>
      <w:r>
        <w:t>auf einem begrenzten Spielfeld (</w:t>
      </w:r>
      <w:r w:rsidRPr="00670729">
        <w:rPr>
          <w:i/>
        </w:rPr>
        <w:t>Board</w:t>
      </w:r>
      <w:r>
        <w:t xml:space="preserve">). Die </w:t>
      </w:r>
      <w:r w:rsidRPr="00470E6D">
        <w:rPr>
          <w:i/>
        </w:rPr>
        <w:t>Player</w:t>
      </w:r>
      <w:r>
        <w:t xml:space="preserve">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r w:rsidR="00DA23B9">
        <w:br w:type="page"/>
      </w:r>
    </w:p>
    <w:p w14:paraId="30DA4E6F" w14:textId="77777777" w:rsidR="00757D97" w:rsidRDefault="00757D97" w:rsidP="00757D97">
      <w:pPr>
        <w:pStyle w:val="berschrift2"/>
      </w:pPr>
      <w:bookmarkStart w:id="6" w:name="_Toc67861191"/>
      <w:bookmarkStart w:id="7" w:name="_Toc73290262"/>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4A6A084F"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Logging, welches es </w:t>
      </w:r>
      <w:r w:rsidR="00920F0B">
        <w:t>ermöglicht, Spielinformationen</w:t>
      </w:r>
      <w:r w:rsidR="00E3250F">
        <w:t xml:space="preserve"> in einer *.log Datei zu persistieren. Dieses Logging</w:t>
      </w:r>
      <w:r w:rsidR="00920F0B">
        <w:t xml:space="preserve"> </w:t>
      </w:r>
      <w:r w:rsidR="00E3250F">
        <w:t>ist standardmäßig deaktiviert</w:t>
      </w:r>
      <w:r w:rsidR="00E803EE">
        <w:t xml:space="preserve"> und</w:t>
      </w:r>
      <w:r w:rsidR="00E3250F">
        <w:t xml:space="preserve"> kann über die </w:t>
      </w:r>
      <w:r w:rsidR="00E803EE">
        <w:t xml:space="preserve">Datei </w:t>
      </w:r>
      <w:r w:rsidR="00E3250F" w:rsidRPr="004619BC">
        <w:rPr>
          <w:rFonts w:ascii="Consolas" w:hAnsi="Consolas"/>
          <w:sz w:val="24"/>
          <w:szCs w:val="24"/>
        </w:rPr>
        <w:t>weepingsnake.config</w:t>
      </w:r>
      <w:r w:rsidR="00E3250F">
        <w:t xml:space="preserve"> mi</w:t>
      </w:r>
      <w:r w:rsidR="00920F0B">
        <w:t>t  d</w:t>
      </w:r>
      <w:r w:rsidR="000B19B8">
        <w:t xml:space="preserve">em Eintrag </w:t>
      </w:r>
      <w:r w:rsidR="00E3250F" w:rsidRPr="000B19B8">
        <w:rPr>
          <w:rFonts w:ascii="Consolas" w:hAnsi="Consolas"/>
          <w:sz w:val="24"/>
          <w:szCs w:val="24"/>
        </w:rPr>
        <w:t>IsLoggingEnabled=true</w:t>
      </w:r>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290263"/>
      <w:r>
        <w:lastRenderedPageBreak/>
        <w:t>Code-Struktur</w:t>
      </w:r>
      <w:bookmarkEnd w:id="8"/>
      <w:bookmarkEnd w:id="9"/>
    </w:p>
    <w:p w14:paraId="5CFCA28F" w14:textId="2972FF05"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 xml:space="preserve">In dem folgenden </w:t>
      </w:r>
      <w:r w:rsidR="00FD5360">
        <w:t xml:space="preserve">UML-KD (UML-Klassendiagramm) </w:t>
      </w:r>
      <w:r w:rsidR="00C25A70">
        <w:t>sind die Einteilung</w:t>
      </w:r>
      <w:r w:rsidR="00C213C8">
        <w:t xml:space="preserve"> der Klassen sowie deren </w:t>
      </w:r>
      <w:r w:rsidR="00C25A70">
        <w:t>Beziehungen aufgeführt.</w:t>
      </w:r>
      <w:r w:rsidR="00FD310E">
        <w:t xml:space="preserve"> Der Detailgrad des UML-Klassen</w:t>
      </w:r>
      <w:r w:rsidR="00FB3B47">
        <w:t>d</w:t>
      </w:r>
      <w:r w:rsidR="00FD310E">
        <w:t>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534C562F" w:rsidR="00EF0631" w:rsidRDefault="00C213C8" w:rsidP="00CE04E9">
      <w:pPr>
        <w:pStyle w:val="Beschriftung"/>
      </w:pPr>
      <w:bookmarkStart w:id="10" w:name="_Ref72658592"/>
      <w:bookmarkStart w:id="11" w:name="_Toc73280476"/>
      <w:r>
        <w:t xml:space="preserve">Abbildung </w:t>
      </w:r>
      <w:fldSimple w:instr=" SEQ Abbildung \* ARABIC ">
        <w:r w:rsidR="00CC72B1">
          <w:rPr>
            <w:noProof/>
          </w:rPr>
          <w:t>1</w:t>
        </w:r>
      </w:fldSimple>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290264"/>
      <w:r>
        <w:lastRenderedPageBreak/>
        <w:t>LOC</w:t>
      </w:r>
      <w:bookmarkEnd w:id="12"/>
    </w:p>
    <w:p w14:paraId="26B8F758" w14:textId="1985071C" w:rsidR="00757D97" w:rsidRPr="00EE320B" w:rsidRDefault="00EE320B" w:rsidP="00757D97">
      <w:r w:rsidRPr="00EE320B">
        <w:t xml:space="preserve">Die Anzahl der Quellcodezeilen </w:t>
      </w:r>
      <w:r>
        <w:t xml:space="preserve">(LOC – Lines of Code) </w:t>
      </w:r>
      <w:r w:rsidRPr="00EE320B">
        <w:t xml:space="preserve">wird von der </w:t>
      </w:r>
      <w:r w:rsidR="00920F0B">
        <w:t>GitHub-Codemetrik</w:t>
      </w:r>
      <w:r w:rsidRPr="00EE320B">
        <w:t xml:space="preserve">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w:t>
      </w:r>
      <w:r w:rsidR="00920F0B">
        <w:t>ergibt</w:t>
      </w:r>
      <w:r>
        <w:t xml:space="preserve">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r w:rsidRPr="00FF5FB0">
              <w:rPr>
                <w:sz w:val="20"/>
                <w:szCs w:val="20"/>
              </w:rPr>
              <w:t>WeepingSnake.WebService</w:t>
            </w:r>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r w:rsidRPr="00FF5FB0">
              <w:rPr>
                <w:sz w:val="20"/>
                <w:szCs w:val="20"/>
              </w:rPr>
              <w:t>WeepingSnake.ConsoleClient</w:t>
            </w:r>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3AC22DFD" w:rsidR="00BF7284" w:rsidRDefault="00AA1A8C" w:rsidP="00AA1A8C">
      <w:pPr>
        <w:pStyle w:val="Beschriftung"/>
      </w:pPr>
      <w:bookmarkStart w:id="13" w:name="_Toc73280237"/>
      <w:r>
        <w:t xml:space="preserve">Tabelle </w:t>
      </w:r>
      <w:fldSimple w:instr=" SEQ Tabelle \* ARABIC ">
        <w:r w:rsidR="00CC72B1">
          <w:rPr>
            <w:noProof/>
          </w:rPr>
          <w:t>1</w:t>
        </w:r>
      </w:fldSimple>
      <w:r>
        <w:t>: LOC vor Refactorings</w:t>
      </w:r>
      <w:bookmarkEnd w:id="13"/>
    </w:p>
    <w:p w14:paraId="78275E10" w14:textId="2DA92302"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30" w:history="1">
        <w:r w:rsidR="0039760F" w:rsidRPr="00B8692A">
          <w:rPr>
            <w:rStyle w:val="Hyperlink"/>
          </w:rPr>
          <w:t>github.com/SilasDerProfi/</w:t>
        </w:r>
        <w:r w:rsidR="00947D56">
          <w:rPr>
            <w:rStyle w:val="Hyperlink"/>
          </w:rPr>
          <w:t>weeping-snake</w:t>
        </w:r>
        <w:r w:rsidR="0039760F" w:rsidRPr="00B8692A">
          <w:rPr>
            <w:rStyle w:val="Hyperlink"/>
          </w:rPr>
          <w:t>/tree/1.0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290265"/>
      <w:r>
        <w:lastRenderedPageBreak/>
        <w:t>Kompilieren, testen &amp; ausführen</w:t>
      </w:r>
      <w:bookmarkEnd w:id="14"/>
    </w:p>
    <w:p w14:paraId="2D049798" w14:textId="6A73D5D8" w:rsidR="006228EF" w:rsidRDefault="003D0455" w:rsidP="00496FAE">
      <w:r>
        <w:t xml:space="preserve">Das Programm kann begrenzt mit Docker ausgeführt werden, zum Erstellen &amp; Testen und Ausführen mit </w:t>
      </w:r>
      <w:r w:rsidR="00947D56">
        <w:t>Interaktion</w:t>
      </w:r>
      <w:r>
        <w:t xml:space="preserve"> ist </w:t>
      </w:r>
      <w:r w:rsidR="00947D56">
        <w:t>.NET</w:t>
      </w:r>
      <w:r>
        <w:t xml:space="preserve"> (Lauffähig unter allen typischen Systemen) nötig.</w:t>
      </w:r>
      <w:r w:rsidR="00496FAE">
        <w:t xml:space="preserve"> </w:t>
      </w:r>
      <w:r>
        <w:t xml:space="preserve">Im Folgenden ist ein Auszug aus der </w:t>
      </w:r>
      <w:r w:rsidR="00E73198">
        <w:t>README-Datei</w:t>
      </w:r>
      <w:r>
        <w:t xml:space="preserve"> des Repositories,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F407ED"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3DC9251C"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w:t>
            </w:r>
            <w:r w:rsidR="00E73198">
              <w:rPr>
                <w:rFonts w:eastAsia="Times New Roman" w:cs="Segoe UI"/>
                <w:color w:val="24292E"/>
                <w:sz w:val="22"/>
                <w:szCs w:val="22"/>
                <w:lang w:val="en-GB" w:eastAsia="en-GB"/>
              </w:rPr>
              <w:t>need</w:t>
            </w:r>
            <w:r w:rsidRPr="00573D9A">
              <w:rPr>
                <w:rFonts w:eastAsia="Times New Roman" w:cs="Segoe UI"/>
                <w:color w:val="24292E"/>
                <w:sz w:val="22"/>
                <w:szCs w:val="22"/>
                <w:lang w:val="en-GB" w:eastAsia="en-GB"/>
              </w:rPr>
              <w:t xml:space="preserve">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sidR="00E8507A">
              <w:rPr>
                <w:rFonts w:eastAsia="Times New Roman" w:cs="Segoe UI"/>
                <w:color w:val="24292E"/>
                <w:sz w:val="22"/>
                <w:szCs w:val="22"/>
                <w:lang w:val="en-GB" w:eastAsia="en-GB"/>
              </w:rPr>
              <w:t>and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for example with pacman you can use</w:t>
            </w:r>
            <w:r>
              <w:rPr>
                <w:rFonts w:eastAsia="Times New Roman" w:cs="Segoe UI"/>
                <w:color w:val="24292E"/>
                <w:sz w:val="22"/>
                <w:szCs w:val="22"/>
                <w:lang w:val="en-GB" w:eastAsia="en-GB"/>
              </w:rPr>
              <w:br/>
            </w:r>
            <w:r w:rsidRPr="00B74FA9">
              <w:rPr>
                <w:rFonts w:ascii="Consolas" w:eastAsia="Times New Roman" w:hAnsi="Consolas" w:cs="Courier New"/>
                <w:color w:val="24292E"/>
                <w:sz w:val="20"/>
                <w:szCs w:val="20"/>
                <w:lang w:val="en-GB" w:eastAsia="en-GB"/>
              </w:rPr>
              <w:t>sudo pacman -S dotnet-sdk</w:t>
            </w:r>
          </w:p>
          <w:p w14:paraId="5DEC9B41" w14:textId="12BCCBA5"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hyperlink r:id="rId31" w:history="1">
              <w:r w:rsidRPr="00573D9A">
                <w:rPr>
                  <w:rFonts w:eastAsia="Times New Roman" w:cs="Segoe UI"/>
                  <w:color w:val="0000FF"/>
                  <w:sz w:val="22"/>
                  <w:szCs w:val="22"/>
                  <w:u w:val="single"/>
                  <w:lang w:val="en-GB" w:eastAsia="en-GB"/>
                </w:rPr>
                <w:t>Dockerfile</w:t>
              </w:r>
            </w:hyperlink>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dotnet build src</w:t>
            </w:r>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dotnet test src</w:t>
            </w:r>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dotnet run --project src/WeepingSnake.ConsoleClient</w:t>
            </w:r>
            <w:r w:rsidRPr="00C96CEA">
              <w:rPr>
                <w:sz w:val="22"/>
                <w:szCs w:val="22"/>
                <w:lang w:val="en-GB"/>
              </w:rPr>
              <w:br/>
              <w:t>in the directory of your clone</w:t>
            </w:r>
          </w:p>
        </w:tc>
      </w:tr>
    </w:tbl>
    <w:p w14:paraId="3DDB9EDA" w14:textId="0DEA2ABA" w:rsidR="00344A97" w:rsidRPr="00344A97" w:rsidRDefault="00FC56B9" w:rsidP="00FC56B9">
      <w:pPr>
        <w:pStyle w:val="Beschriftung"/>
        <w:rPr>
          <w:b w:val="0"/>
          <w:sz w:val="26"/>
          <w:szCs w:val="26"/>
          <w:lang w:val="en-GB"/>
        </w:rPr>
      </w:pPr>
      <w:bookmarkStart w:id="15" w:name="_Toc73280238"/>
      <w:r>
        <w:t xml:space="preserve">Tabelle </w:t>
      </w:r>
      <w:fldSimple w:instr=" SEQ Tabelle \* ARABIC ">
        <w:r w:rsidR="00CC72B1">
          <w:rPr>
            <w:noProof/>
          </w:rPr>
          <w:t>2</w:t>
        </w:r>
      </w:fldSimple>
      <w:r>
        <w:t>: Getting Started</w:t>
      </w:r>
      <w:bookmarkEnd w:id="15"/>
    </w:p>
    <w:p w14:paraId="4349D0B3" w14:textId="376F5433" w:rsidR="00C73FB9" w:rsidRDefault="00C73FB9" w:rsidP="00BF307E">
      <w:pPr>
        <w:pStyle w:val="berschrift1"/>
      </w:pPr>
      <w:bookmarkStart w:id="16" w:name="_Toc73290266"/>
      <w:r>
        <w:lastRenderedPageBreak/>
        <w:t>Domain Driven Design</w:t>
      </w:r>
      <w:bookmarkEnd w:id="16"/>
    </w:p>
    <w:p w14:paraId="44FDF481" w14:textId="0C8E8481" w:rsidR="00757D97" w:rsidRDefault="00757D97" w:rsidP="00757D97">
      <w:pPr>
        <w:pStyle w:val="berschrift2"/>
      </w:pPr>
      <w:bookmarkStart w:id="17" w:name="_Ref73266746"/>
      <w:bookmarkStart w:id="18" w:name="_Ref73266748"/>
      <w:bookmarkStart w:id="19" w:name="_Toc73290267"/>
      <w:r w:rsidRPr="00757D97">
        <w:t>Ubiquitous Language</w:t>
      </w:r>
      <w:bookmarkEnd w:id="17"/>
      <w:bookmarkEnd w:id="18"/>
      <w:bookmarkEnd w:id="19"/>
    </w:p>
    <w:p w14:paraId="22BD82FD" w14:textId="4F7F8F0D" w:rsidR="00D40272" w:rsidRDefault="002119DB" w:rsidP="002119DB">
      <w:r>
        <w:t xml:space="preserve">Die Betrachtung der </w:t>
      </w:r>
      <w:r w:rsidRPr="002119DB">
        <w:t>Ubiquitous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6B764A5A">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6E23F938" w:rsidR="00505EF2" w:rsidRDefault="00AA1A8C" w:rsidP="00B5423A">
      <w:pPr>
        <w:pStyle w:val="Beschriftung"/>
      </w:pPr>
      <w:bookmarkStart w:id="20" w:name="_Toc73280477"/>
      <w:r>
        <w:t xml:space="preserve">Abbildung </w:t>
      </w:r>
      <w:fldSimple w:instr=" SEQ Abbildung \* ARABIC ">
        <w:r w:rsidR="00CC72B1">
          <w:rPr>
            <w:noProof/>
          </w:rPr>
          <w:t>2</w:t>
        </w:r>
      </w:fldSimple>
      <w:r>
        <w:t>: Problemdomäne</w:t>
      </w:r>
      <w:bookmarkEnd w:id="20"/>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484EE591"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w:t>
            </w:r>
            <w:r w:rsidR="00E73198">
              <w:t>Ziel, das</w:t>
            </w:r>
            <w:r>
              <w:t xml:space="preserve"> Spiel zu gewinnen.</w:t>
            </w:r>
          </w:p>
          <w:p w14:paraId="2E28BCB5" w14:textId="4722BA93"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r w:rsidR="00E73198">
              <w:rPr>
                <w:i/>
                <w:sz w:val="24"/>
                <w:szCs w:val="24"/>
              </w:rPr>
              <w:t>PlayerAction</w:t>
            </w:r>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452D64BB" w:rsidR="00BA2AFF" w:rsidRDefault="00130B8C" w:rsidP="004A4AE0">
            <w:pPr>
              <w:spacing w:before="20" w:after="20" w:line="240" w:lineRule="auto"/>
            </w:pPr>
            <w:r>
              <w:t xml:space="preserve">Die </w:t>
            </w:r>
            <w:r w:rsidR="00E73198">
              <w:t>Fläche, auf</w:t>
            </w:r>
            <w:r>
              <w:t xml:space="preserve">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3F8E0C0"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00E73198">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PlayerAction</w:t>
            </w:r>
          </w:p>
          <w:p w14:paraId="10715D8A" w14:textId="572BE3FE" w:rsidR="00AA18BE" w:rsidRPr="00AA18BE" w:rsidRDefault="00AA18BE" w:rsidP="00977507">
            <w:pPr>
              <w:pStyle w:val="Listenabsatz"/>
              <w:numPr>
                <w:ilvl w:val="0"/>
                <w:numId w:val="20"/>
              </w:numPr>
              <w:spacing w:before="20" w:after="20" w:line="240" w:lineRule="auto"/>
              <w:rPr>
                <w:lang w:val="en-GB"/>
              </w:rPr>
            </w:pPr>
            <w:r w:rsidRPr="00AA18BE">
              <w:rPr>
                <w:sz w:val="24"/>
                <w:szCs w:val="24"/>
                <w:lang w:val="en-GB"/>
              </w:rPr>
              <w:t xml:space="preserve">Ist </w:t>
            </w:r>
            <w:r w:rsidR="00E73198">
              <w:rPr>
                <w:sz w:val="24"/>
                <w:szCs w:val="24"/>
                <w:lang w:val="en-GB"/>
              </w:rPr>
              <w:t>Bestandteil</w:t>
            </w:r>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r>
              <w:t>PlayerAction</w:t>
            </w:r>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86647CE" w:rsidR="00C14C74" w:rsidRPr="00C14C74"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00E73198">
              <w:rPr>
                <w:i/>
                <w:sz w:val="24"/>
                <w:szCs w:val="24"/>
                <w:lang w:val="en-GB"/>
              </w:rPr>
              <w:t>Action</w:t>
            </w:r>
          </w:p>
          <w:p w14:paraId="57941A18" w14:textId="5106AB60" w:rsidR="00130B8C" w:rsidRPr="00C14C74" w:rsidRDefault="00AA18BE" w:rsidP="00977507">
            <w:pPr>
              <w:pStyle w:val="Listenabsatz"/>
              <w:keepNext/>
              <w:numPr>
                <w:ilvl w:val="0"/>
                <w:numId w:val="20"/>
              </w:numPr>
              <w:spacing w:before="20" w:after="20" w:line="240" w:lineRule="auto"/>
              <w:rPr>
                <w:sz w:val="24"/>
                <w:szCs w:val="24"/>
                <w:lang w:val="en-GB"/>
              </w:rPr>
            </w:pPr>
            <w:r w:rsidRPr="00C14C74">
              <w:rPr>
                <w:sz w:val="24"/>
                <w:szCs w:val="24"/>
                <w:lang w:val="en-GB"/>
              </w:rPr>
              <w:t xml:space="preserve">Ist </w:t>
            </w:r>
            <w:r w:rsidR="00E73198">
              <w:rPr>
                <w:sz w:val="24"/>
                <w:szCs w:val="24"/>
                <w:lang w:val="en-GB"/>
              </w:rPr>
              <w:t>Bestandteil</w:t>
            </w:r>
            <w:r w:rsidRPr="00C14C74">
              <w:rPr>
                <w:sz w:val="24"/>
                <w:szCs w:val="24"/>
                <w:lang w:val="en-GB"/>
              </w:rPr>
              <w:t xml:space="preserve"> von: </w:t>
            </w:r>
            <w:r w:rsidRPr="00C14C74">
              <w:rPr>
                <w:i/>
                <w:sz w:val="24"/>
                <w:szCs w:val="24"/>
                <w:lang w:val="en-GB"/>
              </w:rPr>
              <w:t>Player</w:t>
            </w:r>
          </w:p>
        </w:tc>
      </w:tr>
    </w:tbl>
    <w:p w14:paraId="2CFA156B" w14:textId="0D015759" w:rsidR="00505EF2" w:rsidRDefault="00085B28" w:rsidP="00085B28">
      <w:pPr>
        <w:pStyle w:val="Beschriftung"/>
      </w:pPr>
      <w:bookmarkStart w:id="21" w:name="_Toc73280239"/>
      <w:r>
        <w:t xml:space="preserve">Tabelle </w:t>
      </w:r>
      <w:fldSimple w:instr=" SEQ Tabelle \* ARABIC ">
        <w:r w:rsidR="00CC72B1">
          <w:rPr>
            <w:noProof/>
          </w:rPr>
          <w:t>3</w:t>
        </w:r>
      </w:fldSimple>
      <w:r>
        <w:t xml:space="preserve">: </w:t>
      </w:r>
      <w:r w:rsidRPr="00C52880">
        <w:t>Ubiquitous Language</w:t>
      </w:r>
      <w:r w:rsidR="00250BFD">
        <w:t xml:space="preserve"> für die</w:t>
      </w:r>
      <w:r>
        <w:t xml:space="preserve"> Kerndomäne</w:t>
      </w:r>
      <w:bookmarkEnd w:id="21"/>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14B56BDA" w:rsidR="00626F07" w:rsidRDefault="00085B28" w:rsidP="00085B28">
      <w:pPr>
        <w:pStyle w:val="Beschriftung"/>
      </w:pPr>
      <w:bookmarkStart w:id="22" w:name="_Toc73280240"/>
      <w:r>
        <w:t xml:space="preserve">Tabelle </w:t>
      </w:r>
      <w:fldSimple w:instr=" SEQ Tabelle \* ARABIC ">
        <w:r w:rsidR="00CC72B1">
          <w:rPr>
            <w:noProof/>
          </w:rPr>
          <w:t>4</w:t>
        </w:r>
      </w:fldSimple>
      <w:r>
        <w:t xml:space="preserve">: </w:t>
      </w:r>
      <w:r w:rsidRPr="00E27BE5">
        <w:t>Ubiquitous Language</w:t>
      </w:r>
      <w:r>
        <w:t xml:space="preserve"> für die </w:t>
      </w:r>
      <w:r w:rsidR="003F3FC0">
        <w:t>g</w:t>
      </w:r>
      <w:r>
        <w:t>enerische Domäne</w:t>
      </w:r>
      <w:bookmarkEnd w:id="22"/>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r w:rsidRPr="00626F07">
        <w:rPr>
          <w:i/>
        </w:rPr>
        <w:t>Person</w:t>
      </w:r>
      <w:r>
        <w:t>s.</w:t>
      </w:r>
      <w:r w:rsidR="00E1098D">
        <w:t xml:space="preserve"> Während eines </w:t>
      </w:r>
      <w:r w:rsidR="00E1098D" w:rsidRPr="00E1098D">
        <w:rPr>
          <w:i/>
        </w:rPr>
        <w:t>Game</w:t>
      </w:r>
      <w:r w:rsidR="00E1098D">
        <w:t xml:space="preserve">s wissen die </w:t>
      </w:r>
      <w:r w:rsidR="00E1098D" w:rsidRPr="00E1098D">
        <w:rPr>
          <w:i/>
        </w:rPr>
        <w:t>Person</w:t>
      </w:r>
      <w:r w:rsidR="00E1098D">
        <w:t xml:space="preserve">s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3" w:name="_Toc73290268"/>
      <w:r>
        <w:t>Kontext</w:t>
      </w:r>
      <w:bookmarkEnd w:id="23"/>
    </w:p>
    <w:p w14:paraId="014562A3" w14:textId="4B9F41A3" w:rsidR="0039495C" w:rsidRDefault="000E07FF" w:rsidP="000E07FF">
      <w:r>
        <w:t>Da es sich bei de</w:t>
      </w:r>
      <w:r w:rsidR="00F866C2">
        <w:t>m</w:t>
      </w:r>
      <w:r>
        <w:t xml:space="preserve"> Spiel </w:t>
      </w:r>
      <w:r w:rsidRPr="000E07FF">
        <w:rPr>
          <w:i/>
        </w:rPr>
        <w:t>Weeping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r w:rsidRPr="0039495C">
              <w:rPr>
                <w:i/>
              </w:rPr>
              <w:t xml:space="preserve">Shared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r w:rsidRPr="0039495C">
              <w:rPr>
                <w:i/>
              </w:rPr>
              <w:t>Shared Kernel</w:t>
            </w:r>
          </w:p>
        </w:tc>
      </w:tr>
    </w:tbl>
    <w:p w14:paraId="65151AA6" w14:textId="439E58E6" w:rsidR="00F520DF" w:rsidRDefault="0039495C" w:rsidP="0039495C">
      <w:pPr>
        <w:pStyle w:val="Beschriftung"/>
      </w:pPr>
      <w:bookmarkStart w:id="24" w:name="_Toc73280241"/>
      <w:r>
        <w:t xml:space="preserve">Tabelle </w:t>
      </w:r>
      <w:fldSimple w:instr=" SEQ Tabelle \* ARABIC ">
        <w:r w:rsidR="00CC72B1">
          <w:rPr>
            <w:noProof/>
          </w:rPr>
          <w:t>5</w:t>
        </w:r>
      </w:fldSimple>
      <w:r>
        <w:t>: Beziehungen zwischen Kontexten</w:t>
      </w:r>
      <w:bookmarkEnd w:id="24"/>
    </w:p>
    <w:p w14:paraId="3EDECA75" w14:textId="1D8009C9" w:rsidR="00391A68" w:rsidRDefault="0039495C" w:rsidP="0039495C">
      <w:r>
        <w:t xml:space="preserve">Das Beziehungsmuster </w:t>
      </w:r>
      <w:r w:rsidRPr="0039495C">
        <w:rPr>
          <w:i/>
        </w:rPr>
        <w:t>Shared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5" w:name="_Toc73290269"/>
      <w:r>
        <w:lastRenderedPageBreak/>
        <w:t>Taktisches Domain Driven Design</w:t>
      </w:r>
      <w:bookmarkEnd w:id="25"/>
    </w:p>
    <w:p w14:paraId="5B34F81E" w14:textId="2035CD23" w:rsidR="00263579" w:rsidRDefault="00263579" w:rsidP="00391A68">
      <w:pPr>
        <w:pStyle w:val="berschrift3"/>
      </w:pPr>
      <w:bookmarkStart w:id="26" w:name="_Toc73290270"/>
      <w:r>
        <w:t>Entities</w:t>
      </w:r>
      <w:bookmarkEnd w:id="26"/>
    </w:p>
    <w:p w14:paraId="0500D161" w14:textId="100A8ABB" w:rsidR="00F633B0" w:rsidRDefault="004A7D9F" w:rsidP="0043244E">
      <w:r>
        <w:t xml:space="preserve">Die verwendeten Entities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7F740F6B" w:rsidR="006511D0" w:rsidRDefault="00F633B0" w:rsidP="0043244E">
      <w:r>
        <w:t xml:space="preserve">Mit Commit </w:t>
      </w:r>
      <w:hyperlink r:id="rId32"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00E73198">
        <w:rPr>
          <w:rStyle w:val="codeZchn"/>
        </w:rPr>
        <w:t>Equals</w:t>
      </w:r>
      <w:r>
        <w:t xml:space="preserve"> &amp; </w:t>
      </w:r>
      <w:r w:rsidRPr="00546FA9">
        <w:rPr>
          <w:rStyle w:val="codeZchn"/>
        </w:rPr>
        <w:t>GetHashCode</w:t>
      </w:r>
      <w:r w:rsidR="00F46AEB">
        <w:t>).</w:t>
      </w:r>
    </w:p>
    <w:p w14:paraId="064EBD15" w14:textId="59F04CB0" w:rsidR="001F7C44" w:rsidRDefault="001F7C44" w:rsidP="0043244E"/>
    <w:p w14:paraId="72BAD9E5" w14:textId="4FD10D48"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w:t>
      </w:r>
      <w:r w:rsidR="00E73198">
        <w:t>Herausfinden</w:t>
      </w:r>
      <w:r w:rsidR="00DF3B4A">
        <w:t xml:space="preserve"> einer </w:t>
      </w:r>
      <w:r w:rsidR="00E73198">
        <w:t>gültigen</w:t>
      </w:r>
      <w:r w:rsidR="00DF3B4A">
        <w:t xml:space="preserve"> ID durch ausprobieren nahezu unmöglich ist.</w:t>
      </w:r>
    </w:p>
    <w:p w14:paraId="56DCF161" w14:textId="77777777" w:rsidR="001F7C44" w:rsidRDefault="001F7C44" w:rsidP="0043244E"/>
    <w:p w14:paraId="4C08D3B7" w14:textId="3C518483"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w:t>
      </w:r>
      <w:r w:rsidR="00E73198">
        <w:t>ungültige</w:t>
      </w:r>
      <w:r w:rsidR="00B820ED">
        <w:t xml:space="preserv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Entities </w:t>
      </w:r>
      <w:r w:rsidR="00380915">
        <w:t>jeweils das UML-</w:t>
      </w:r>
      <w:r w:rsidR="00380915">
        <w:lastRenderedPageBreak/>
        <w:t>Klassendiagramm ohne Assoziationen</w:t>
      </w:r>
      <w:r w:rsidR="00E73198">
        <w:t xml:space="preserve">. </w:t>
      </w:r>
      <w:r w:rsidR="00380915">
        <w:t xml:space="preserve">Das Herz-Symbol steht für den Zugriffsmodifizierer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r w:rsidR="0092004B">
        <w:t xml:space="preserve"> Eine Besonderheit hierbei ist der Programmiersprache C# zuzuschreiben, da Getter und Setter nicht als Methoden implementiert werden, sondern als Eigenschaften. Solche Getter- und Setter-Eigenschaften können wie eine Methode gesteuert werden, wirken nach außen jedoch wie eine Eigenschaft. Aus diesem Grund sind Getter und Setter auch in den UML-Diagrammen als Eigenschaften notiert.</w:t>
      </w:r>
    </w:p>
    <w:p w14:paraId="2F2C248A" w14:textId="77777777" w:rsidR="00C43687" w:rsidRDefault="00C43687" w:rsidP="0043244E"/>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04590"/>
                    </a:xfrm>
                    <a:prstGeom prst="rect">
                      <a:avLst/>
                    </a:prstGeom>
                    <a:ln>
                      <a:solidFill>
                        <a:schemeClr val="accent1"/>
                      </a:solidFill>
                    </a:ln>
                  </pic:spPr>
                </pic:pic>
              </a:graphicData>
            </a:graphic>
          </wp:inline>
        </w:drawing>
      </w:r>
    </w:p>
    <w:p w14:paraId="1054ADCF" w14:textId="454B2E61" w:rsidR="004C6633" w:rsidRDefault="00380915" w:rsidP="00380915">
      <w:pPr>
        <w:pStyle w:val="Beschriftung"/>
      </w:pPr>
      <w:bookmarkStart w:id="27" w:name="_Toc73280478"/>
      <w:r>
        <w:t xml:space="preserve">Abbildung </w:t>
      </w:r>
      <w:fldSimple w:instr=" SEQ Abbildung \* ARABIC ">
        <w:r w:rsidR="00CC72B1">
          <w:rPr>
            <w:noProof/>
          </w:rPr>
          <w:t>3</w:t>
        </w:r>
      </w:fldSimple>
      <w:r>
        <w:t>: UML-</w:t>
      </w:r>
      <w:r w:rsidR="00E43FE1">
        <w:t>KD</w:t>
      </w:r>
      <w:r>
        <w:t xml:space="preserve"> der Entities</w:t>
      </w:r>
      <w:bookmarkEnd w:id="27"/>
    </w:p>
    <w:p w14:paraId="7AC9F62B" w14:textId="2B8C0A36" w:rsidR="002C22E4" w:rsidRDefault="005D072D" w:rsidP="00D61E78">
      <w:r>
        <w:t>Unter anderem d</w:t>
      </w:r>
      <w:r w:rsidR="001F159E">
        <w:t>ieser unstrukturierte Aufbau der Entities wird im Rahmen dieser Arbeit in den folgenden Kapiteln durch das Anwenden verschiedener Techniken korrigiert.</w:t>
      </w:r>
      <w:r w:rsidR="002C22E4">
        <w:br w:type="page"/>
      </w:r>
    </w:p>
    <w:p w14:paraId="4102EC3B" w14:textId="77777777" w:rsidR="00263579" w:rsidRDefault="00263579" w:rsidP="00391A68">
      <w:pPr>
        <w:pStyle w:val="berschrift3"/>
      </w:pPr>
      <w:bookmarkStart w:id="28" w:name="_Toc73290271"/>
      <w:r>
        <w:lastRenderedPageBreak/>
        <w:t>Value Objects</w:t>
      </w:r>
      <w:bookmarkEnd w:id="28"/>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r w:rsidR="002C73FD" w:rsidRPr="00E40A1B">
        <w:rPr>
          <w:rFonts w:ascii="Consolas" w:hAnsi="Consolas"/>
          <w:sz w:val="24"/>
          <w:szCs w:val="24"/>
        </w:rPr>
        <w:t>class</w:t>
      </w:r>
      <w:r w:rsidR="002C73FD">
        <w:t>) die Struktur (</w:t>
      </w:r>
      <w:r w:rsidR="002C73FD" w:rsidRPr="00E40A1B">
        <w:rPr>
          <w:rFonts w:ascii="Consolas" w:hAnsi="Consolas"/>
          <w:sz w:val="24"/>
          <w:szCs w:val="24"/>
        </w:rPr>
        <w:t>struct</w:t>
      </w:r>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PlayerRange</w:t>
            </w:r>
          </w:p>
        </w:tc>
        <w:tc>
          <w:tcPr>
            <w:tcW w:w="5953" w:type="dxa"/>
            <w:tcBorders>
              <w:top w:val="single" w:sz="4" w:space="0" w:color="auto"/>
              <w:left w:val="nil"/>
              <w:bottom w:val="nil"/>
              <w:right w:val="single" w:sz="4" w:space="0" w:color="auto"/>
            </w:tcBorders>
          </w:tcPr>
          <w:p w14:paraId="0627A66E" w14:textId="5AD9CB6E" w:rsidR="00C22D3D" w:rsidRPr="007E5699" w:rsidRDefault="00E73198" w:rsidP="00AB4928">
            <w:pPr>
              <w:spacing w:before="20" w:after="20" w:line="240" w:lineRule="auto"/>
              <w:jc w:val="left"/>
              <w:rPr>
                <w:sz w:val="24"/>
                <w:szCs w:val="24"/>
              </w:rPr>
            </w:pPr>
            <w:r>
              <w:rPr>
                <w:sz w:val="24"/>
                <w:szCs w:val="24"/>
              </w:rPr>
              <w:t>Bestimmt, wie</w:t>
            </w:r>
            <w:r w:rsidR="00C22D3D" w:rsidRPr="007E5699">
              <w:rPr>
                <w:sz w:val="24"/>
                <w:szCs w:val="24"/>
              </w:rPr>
              <w:t xml:space="preserve"> viele Spieler </w:t>
            </w:r>
            <w:r>
              <w:rPr>
                <w:sz w:val="24"/>
                <w:szCs w:val="24"/>
              </w:rPr>
              <w:t>(min, max)</w:t>
            </w:r>
            <w:r w:rsidR="00C22D3D" w:rsidRPr="007E5699">
              <w:rPr>
                <w:sz w:val="24"/>
                <w:szCs w:val="24"/>
              </w:rPr>
              <w:t xml:space="preserve"> an einem </w:t>
            </w:r>
            <w:r w:rsidR="00C22D3D" w:rsidRPr="007E5699">
              <w:rPr>
                <w:i/>
                <w:sz w:val="24"/>
                <w:szCs w:val="24"/>
              </w:rPr>
              <w:t xml:space="preserve">Game </w:t>
            </w:r>
            <w:r w:rsidR="00C22D3D" w:rsidRPr="007E5699">
              <w:rPr>
                <w:sz w:val="24"/>
                <w:szCs w:val="24"/>
              </w:rPr>
              <w:t>teilnehmen können / müssen</w:t>
            </w:r>
            <w:r w:rsidR="00C22D3D">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Validiert, dass min &gt;= max</w:t>
            </w:r>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r w:rsidRPr="00C22D3D">
              <w:rPr>
                <w:rFonts w:ascii="Consolas" w:hAnsi="Consolas"/>
                <w:b/>
                <w:sz w:val="24"/>
                <w:szCs w:val="24"/>
              </w:rPr>
              <w:t>BoardDimensions</w:t>
            </w:r>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7FDB130A"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4"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 xml:space="preserve">GameCoordinate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210598CA" w:rsidR="00C22D3D" w:rsidRDefault="00AE1AEA" w:rsidP="00977507">
            <w:pPr>
              <w:pStyle w:val="Listenabsatz"/>
              <w:keepNext/>
              <w:numPr>
                <w:ilvl w:val="0"/>
                <w:numId w:val="19"/>
              </w:numPr>
              <w:spacing w:before="20" w:after="20" w:line="240" w:lineRule="auto"/>
              <w:jc w:val="left"/>
              <w:rPr>
                <w:sz w:val="24"/>
                <w:szCs w:val="24"/>
              </w:rPr>
            </w:pPr>
            <w:r>
              <w:rPr>
                <w:sz w:val="24"/>
                <w:szCs w:val="24"/>
              </w:rPr>
              <w:t xml:space="preserve">Unveränderlich, da eine Position immer die gleiche Position </w:t>
            </w:r>
            <w:r w:rsidR="00E73198">
              <w:rPr>
                <w:sz w:val="24"/>
                <w:szCs w:val="24"/>
              </w:rPr>
              <w:t>bleibt</w:t>
            </w:r>
          </w:p>
          <w:p w14:paraId="5733F53F" w14:textId="082A6015"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w:t>
            </w:r>
            <w:r w:rsidR="00E73198">
              <w:rPr>
                <w:sz w:val="24"/>
                <w:szCs w:val="24"/>
              </w:rPr>
              <w:t>n</w:t>
            </w:r>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PlayerDirection</w:t>
            </w:r>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222EC555"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r w:rsidR="00E73198">
              <w:rPr>
                <w:sz w:val="24"/>
                <w:szCs w:val="24"/>
              </w:rPr>
              <w:t>Richtung</w:t>
            </w:r>
            <w:r>
              <w:rPr>
                <w:sz w:val="24"/>
                <w:szCs w:val="24"/>
              </w:rPr>
              <w:t xml:space="preserve"> bleibt</w:t>
            </w:r>
          </w:p>
          <w:p w14:paraId="6213C446" w14:textId="4503A020"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w:t>
            </w:r>
            <w:r w:rsidR="00E73198">
              <w:rPr>
                <w:sz w:val="24"/>
                <w:szCs w:val="24"/>
              </w:rPr>
              <w:t>n</w:t>
            </w:r>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PlayerOrientation</w:t>
            </w:r>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r w:rsidRPr="00497094">
              <w:rPr>
                <w:rFonts w:ascii="Consolas" w:hAnsi="Consolas"/>
                <w:sz w:val="22"/>
                <w:szCs w:val="22"/>
              </w:rPr>
              <w:t>GameCoordinate</w:t>
            </w:r>
            <w:r w:rsidRPr="00497094">
              <w:rPr>
                <w:sz w:val="22"/>
                <w:szCs w:val="22"/>
              </w:rPr>
              <w:t xml:space="preserve"> </w:t>
            </w:r>
            <w:r>
              <w:rPr>
                <w:sz w:val="24"/>
                <w:szCs w:val="24"/>
              </w:rPr>
              <w:t xml:space="preserve">und </w:t>
            </w:r>
            <w:r w:rsidRPr="00444C87">
              <w:rPr>
                <w:rFonts w:ascii="Consolas" w:hAnsi="Consolas"/>
                <w:sz w:val="20"/>
                <w:szCs w:val="20"/>
              </w:rPr>
              <w:t>PlayerDirection</w:t>
            </w:r>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1D066044"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w:t>
            </w:r>
            <w:r w:rsidR="00E73198">
              <w:rPr>
                <w:sz w:val="24"/>
                <w:szCs w:val="24"/>
              </w:rPr>
              <w:t xml:space="preserve">Ausrichtung </w:t>
            </w:r>
            <w:r w:rsidR="00436816">
              <w:rPr>
                <w:sz w:val="24"/>
                <w:szCs w:val="24"/>
              </w:rPr>
              <w:t>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GameDistance</w:t>
            </w:r>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7A19C0F5" w:rsidR="007A7038" w:rsidRDefault="007A7038" w:rsidP="007A7038">
      <w:pPr>
        <w:pStyle w:val="Beschriftung"/>
      </w:pPr>
      <w:bookmarkStart w:id="29" w:name="_Toc73280242"/>
      <w:r>
        <w:t xml:space="preserve">Tabelle </w:t>
      </w:r>
      <w:fldSimple w:instr=" SEQ Tabelle \* ARABIC ">
        <w:r w:rsidR="00CC72B1">
          <w:rPr>
            <w:noProof/>
          </w:rPr>
          <w:t>6</w:t>
        </w:r>
      </w:fldSimple>
      <w:r>
        <w:t>: Value Objects</w:t>
      </w:r>
      <w:bookmarkEnd w:id="29"/>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30" w:name="_Toc73290272"/>
      <w:r>
        <w:lastRenderedPageBreak/>
        <w:t>Aggregates</w:t>
      </w:r>
      <w:bookmarkEnd w:id="30"/>
    </w:p>
    <w:p w14:paraId="557970BB" w14:textId="5FDE16CD" w:rsidR="002C22E4" w:rsidRDefault="002C22E4" w:rsidP="002C22E4">
      <w:r>
        <w:t xml:space="preserve">Die Aggregates werden in Anlehnung an das in </w:t>
      </w:r>
      <w:r>
        <w:fldChar w:fldCharType="begin"/>
      </w:r>
      <w:r>
        <w:instrText xml:space="preserve"> REF _Ref72658592 \h </w:instrText>
      </w:r>
      <w:r>
        <w:fldChar w:fldCharType="separate"/>
      </w:r>
      <w:r w:rsidR="00CC72B1">
        <w:t xml:space="preserve">Abbildung </w:t>
      </w:r>
      <w:r w:rsidR="00CC72B1">
        <w:rPr>
          <w:noProof/>
        </w:rPr>
        <w:t>1</w:t>
      </w:r>
      <w:r w:rsidR="00CC72B1">
        <w:t>: Code-Struktur in UML Notation</w:t>
      </w:r>
      <w:r>
        <w:fldChar w:fldCharType="end"/>
      </w:r>
      <w:r>
        <w:t xml:space="preserve"> (Seite </w:t>
      </w:r>
      <w:r>
        <w:fldChar w:fldCharType="begin"/>
      </w:r>
      <w:r>
        <w:instrText xml:space="preserve"> PAGEREF _Ref72658592 \h </w:instrText>
      </w:r>
      <w:r>
        <w:fldChar w:fldCharType="separate"/>
      </w:r>
      <w:r w:rsidR="00CC72B1">
        <w:rPr>
          <w:noProof/>
        </w:rPr>
        <w:t>3</w:t>
      </w:r>
      <w:r>
        <w:fldChar w:fldCharType="end"/>
      </w:r>
      <w:r>
        <w:t xml:space="preserve">) dargestellte UML-Diagramm betrachtet. Die Zusammenfassung in Funktionseinheiten stellt hier schon die Bildung der Aggregates dar. In der folgenden Tabelle sind die Aggregate Root Entities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67636C" w:rsidRDefault="001E45AB" w:rsidP="001E45AB">
            <w:pPr>
              <w:pStyle w:val="code"/>
              <w:spacing w:line="240" w:lineRule="auto"/>
              <w:jc w:val="left"/>
            </w:pPr>
            <w:r w:rsidRPr="0067636C">
              <w:t>PersonDatabase</w:t>
            </w:r>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67636C" w:rsidRDefault="001E45AB" w:rsidP="001E45AB">
            <w:pPr>
              <w:pStyle w:val="code"/>
              <w:spacing w:line="240" w:lineRule="auto"/>
              <w:jc w:val="left"/>
            </w:pPr>
            <w:r w:rsidRPr="0067636C">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2DFAADAA" w:rsidR="001E45AB" w:rsidRPr="0067636C" w:rsidRDefault="00C42F12" w:rsidP="001E45AB">
            <w:pPr>
              <w:pStyle w:val="code"/>
              <w:spacing w:line="240" w:lineRule="auto"/>
              <w:jc w:val="left"/>
            </w:pPr>
            <w:r>
              <w:t>GameController</w:t>
            </w:r>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67636C" w:rsidRDefault="001E45AB" w:rsidP="001E45AB">
            <w:pPr>
              <w:pStyle w:val="code"/>
              <w:spacing w:line="240" w:lineRule="auto"/>
              <w:jc w:val="left"/>
            </w:pPr>
            <w:r w:rsidRPr="0067636C">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67636C" w:rsidRDefault="001E45AB" w:rsidP="001E45AB">
            <w:pPr>
              <w:pStyle w:val="code"/>
              <w:spacing w:line="240" w:lineRule="auto"/>
              <w:jc w:val="left"/>
            </w:pPr>
            <w:r w:rsidRPr="0067636C">
              <w:t>Game.Board</w:t>
            </w:r>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67636C" w:rsidRDefault="001E45AB" w:rsidP="001E45AB">
            <w:pPr>
              <w:pStyle w:val="code"/>
              <w:keepNext/>
              <w:spacing w:line="240" w:lineRule="auto"/>
              <w:jc w:val="left"/>
            </w:pPr>
            <w:r w:rsidRPr="0067636C">
              <w:t>Com</w:t>
            </w:r>
            <w:r w:rsidR="00B0720A" w:rsidRPr="0067636C">
              <w:t>p</w:t>
            </w:r>
            <w:r w:rsidRPr="0067636C">
              <w:t>uterPlayer</w:t>
            </w:r>
          </w:p>
        </w:tc>
      </w:tr>
    </w:tbl>
    <w:p w14:paraId="4BE0FFC8" w14:textId="6FAC492E" w:rsidR="002C22E4" w:rsidRDefault="001E45AB" w:rsidP="001E45AB">
      <w:pPr>
        <w:pStyle w:val="Beschriftung"/>
      </w:pPr>
      <w:bookmarkStart w:id="31" w:name="_Toc73280243"/>
      <w:r>
        <w:t xml:space="preserve">Tabelle </w:t>
      </w:r>
      <w:fldSimple w:instr=" SEQ Tabelle \* ARABIC ">
        <w:r w:rsidR="00CC72B1">
          <w:rPr>
            <w:noProof/>
          </w:rPr>
          <w:t>7</w:t>
        </w:r>
      </w:fldSimple>
      <w:r>
        <w:t>: Aggregates und Root Entities</w:t>
      </w:r>
      <w:bookmarkEnd w:id="31"/>
    </w:p>
    <w:p w14:paraId="743AA507" w14:textId="7BCE4313" w:rsidR="00F407ED"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32F02A69" w14:textId="77777777" w:rsidR="00F407ED" w:rsidRDefault="00F407ED">
      <w:pPr>
        <w:spacing w:line="240" w:lineRule="auto"/>
        <w:jc w:val="left"/>
      </w:pPr>
      <w:r>
        <w:br w:type="page"/>
      </w:r>
    </w:p>
    <w:p w14:paraId="26B314E6" w14:textId="012076C7" w:rsidR="002C22E4" w:rsidRDefault="002C22E4" w:rsidP="002C22E4">
      <w:pPr>
        <w:pStyle w:val="berschrift3"/>
      </w:pPr>
      <w:bookmarkStart w:id="32" w:name="_Toc73290273"/>
      <w:r>
        <w:lastRenderedPageBreak/>
        <w:t>Repositories</w:t>
      </w:r>
      <w:bookmarkEnd w:id="32"/>
    </w:p>
    <w:p w14:paraId="3F359193" w14:textId="44DD5668" w:rsidR="002C22E4" w:rsidRPr="004C02B2" w:rsidRDefault="004C02B2" w:rsidP="004C02B2">
      <w:r>
        <w:t xml:space="preserve">In der Anwendung </w:t>
      </w:r>
      <w:r w:rsidRPr="006770C9">
        <w:rPr>
          <w:i/>
        </w:rPr>
        <w:t>WeepingSnake</w:t>
      </w:r>
      <w:r>
        <w:t xml:space="preserve"> werden lediglich </w:t>
      </w:r>
      <w:r w:rsidRPr="004C02B2">
        <w:rPr>
          <w:i/>
        </w:rPr>
        <w:t>Person</w:t>
      </w:r>
      <w:r>
        <w:t xml:space="preserve">s </w:t>
      </w:r>
      <w:r w:rsidR="005F4C04">
        <w:t>persisitiert</w:t>
      </w:r>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Entities erfolgt über die Klasse </w:t>
      </w:r>
      <w:r w:rsidR="002D7859" w:rsidRPr="003D6EDF">
        <w:rPr>
          <w:rStyle w:val="codeZchn"/>
        </w:rPr>
        <w:t>PersonDatabase</w:t>
      </w:r>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Aggregate nicht korrekt ist. </w:t>
      </w:r>
      <w:r w:rsidR="00553D6D">
        <w:t xml:space="preserve">In den folgenden Kapiteln wird daher das Accountverwaltung-Aggregate korrigiert, sodass der </w:t>
      </w:r>
      <w:r w:rsidR="005F4C04">
        <w:t>Zugriff</w:t>
      </w:r>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3" w:name="_Toc73290274"/>
      <w:r>
        <w:lastRenderedPageBreak/>
        <w:t>Programming Principles</w:t>
      </w:r>
      <w:bookmarkEnd w:id="33"/>
    </w:p>
    <w:p w14:paraId="091D1F0C" w14:textId="14A2BE8D" w:rsidR="00896D6D" w:rsidRDefault="00323A35" w:rsidP="00323A35">
      <w:r>
        <w:t xml:space="preserve">Im Folgenden werden die Programmierprinzipen </w:t>
      </w:r>
      <w:r w:rsidR="005F4C04">
        <w:t>S</w:t>
      </w:r>
      <w:r>
        <w:t>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Ausarbeitung </w:t>
      </w:r>
      <w:r w:rsidR="00F011DB">
        <w:t xml:space="preserve">für alle Prinzipien </w:t>
      </w:r>
      <w:r w:rsidR="0030121A">
        <w:t>den gesamten Quellcode zu betrachten.</w:t>
      </w:r>
      <w:r w:rsidR="00BC5AF6">
        <w:t xml:space="preserve"> 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4" w:name="_Toc73290275"/>
      <w:r>
        <w:lastRenderedPageBreak/>
        <w:t>SOLID</w:t>
      </w:r>
      <w:bookmarkEnd w:id="34"/>
    </w:p>
    <w:p w14:paraId="29013BE3" w14:textId="7BE8B728" w:rsidR="008C4E28" w:rsidRDefault="008C4E28" w:rsidP="008C4E28">
      <w:pPr>
        <w:pStyle w:val="berschrift3"/>
        <w:rPr>
          <w:lang w:val="en-GB"/>
        </w:rPr>
      </w:pPr>
      <w:bookmarkStart w:id="35" w:name="_Ref73275687"/>
      <w:bookmarkStart w:id="36" w:name="_Ref73275690"/>
      <w:bookmarkStart w:id="37" w:name="_Toc73290276"/>
      <w:r w:rsidRPr="008C4E28">
        <w:rPr>
          <w:lang w:val="en-GB"/>
        </w:rPr>
        <w:t>Single Responsibility Principle</w:t>
      </w:r>
      <w:bookmarkEnd w:id="35"/>
      <w:bookmarkEnd w:id="36"/>
      <w:bookmarkEnd w:id="37"/>
    </w:p>
    <w:p w14:paraId="29C77F94" w14:textId="35771F46" w:rsidR="00496A4C" w:rsidRDefault="00496A4C" w:rsidP="00496A4C">
      <w:r w:rsidRPr="00496A4C">
        <w:t xml:space="preserve">Das SRP wird </w:t>
      </w:r>
      <w:r w:rsidR="00F936B5" w:rsidRPr="00496A4C">
        <w:t>zunächst</w:t>
      </w:r>
      <w:r w:rsidRPr="00496A4C">
        <w:t xml:space="preserve"> a</w:t>
      </w:r>
      <w:r>
        <w:t xml:space="preserve">uf </w:t>
      </w:r>
      <w:r w:rsidR="00237AC4">
        <w:t>Ebene</w:t>
      </w:r>
      <w:r>
        <w:t xml:space="preserve"> der Namespaces betrachtet. In C# ist ein </w:t>
      </w:r>
      <w:r w:rsidR="00F936B5">
        <w:t>Namespace</w:t>
      </w:r>
      <w:r>
        <w:t xml:space="preserve"> mit einem Package in </w:t>
      </w:r>
      <w:r w:rsidR="00237AC4">
        <w:t>Java</w:t>
      </w:r>
      <w:r>
        <w:t xml:space="preserve">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r w:rsidRPr="00C048E0">
              <w:t>WeepingSnake.ConsoleClient.Navigation</w:t>
            </w:r>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r w:rsidRPr="00C048E0">
              <w:t>WeepingSnake.Game</w:t>
            </w:r>
          </w:p>
        </w:tc>
      </w:tr>
      <w:tr w:rsidR="00896D6D" w14:paraId="350D1547" w14:textId="77777777" w:rsidTr="00896D6D">
        <w:tc>
          <w:tcPr>
            <w:tcW w:w="8500" w:type="dxa"/>
            <w:vAlign w:val="bottom"/>
          </w:tcPr>
          <w:p w14:paraId="28C07943" w14:textId="3919ED67" w:rsidR="00896D6D" w:rsidRPr="00C048E0" w:rsidRDefault="00C048E0" w:rsidP="00C048E0">
            <w:pPr>
              <w:pStyle w:val="code"/>
              <w:spacing w:before="60" w:after="60" w:line="240" w:lineRule="auto"/>
            </w:pPr>
            <w:r w:rsidRPr="00C048E0">
              <w:t>WeepingSnake.G</w:t>
            </w:r>
            <w:r w:rsidR="00237AC4">
              <w:t>ame.Geometry</w:t>
            </w:r>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0A4C0F1A" w:rsidR="00E3436E" w:rsidRDefault="00C048E0" w:rsidP="00C048E0">
      <w:pPr>
        <w:pStyle w:val="Beschriftung"/>
      </w:pPr>
      <w:bookmarkStart w:id="38" w:name="_Toc73280244"/>
      <w:r>
        <w:t xml:space="preserve">Tabelle </w:t>
      </w:r>
      <w:fldSimple w:instr=" SEQ Tabelle \* ARABIC ">
        <w:r w:rsidR="00CC72B1">
          <w:rPr>
            <w:noProof/>
          </w:rPr>
          <w:t>8</w:t>
        </w:r>
      </w:fldSimple>
      <w:r>
        <w:t>: Namespaces</w:t>
      </w:r>
      <w:bookmarkEnd w:id="38"/>
    </w:p>
    <w:p w14:paraId="369D891E" w14:textId="024915DF" w:rsidR="005D0E43" w:rsidRDefault="001A44EF" w:rsidP="005D0E43">
      <w:r>
        <w:t>Durch die Unterteilung in verschiedene Namespaces kann das SRP auf dieser Ebene</w:t>
      </w:r>
      <w:r w:rsidR="00082809">
        <w:t xml:space="preserve"> zum Großte</w:t>
      </w:r>
      <w:r w:rsidR="00C51627">
        <w:t>il</w:t>
      </w:r>
      <w:r>
        <w:t xml:space="preserve"> eingehalten werden. Hierbei ist jedoch die „Responsibility“ sehr weit gefasst, sodass auch die tieferen Ebenen untersucht werden müssen.</w:t>
      </w:r>
      <w:r w:rsidR="008B6497">
        <w:t xml:space="preserve"> </w:t>
      </w:r>
      <w:r w:rsidR="009D3CBA">
        <w:t>Innerhalb de</w:t>
      </w:r>
      <w:r w:rsidR="00237AC4">
        <w:t>s N</w:t>
      </w:r>
      <w:r w:rsidR="008B6497">
        <w:t>amespace</w:t>
      </w:r>
      <w:r w:rsidR="009D3CBA">
        <w:t>s</w:t>
      </w:r>
      <w:r w:rsidR="008B6497">
        <w:t xml:space="preserve"> </w:t>
      </w:r>
      <w:r w:rsidR="00237AC4">
        <w:rPr>
          <w:rStyle w:val="codeZchn"/>
        </w:rPr>
        <w:t>WeepingSnake.ConsoleClient.Navigation</w:t>
      </w:r>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50C01124"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t>
      </w:r>
      <w:r>
        <w:lastRenderedPageBreak/>
        <w:t xml:space="preserve">werden sowohl aktiv die Spieler </w:t>
      </w:r>
      <w:r w:rsidR="00DE6E91">
        <w:t>verwaltet</w:t>
      </w:r>
      <w:r>
        <w:t xml:space="preserve"> wie auch das Spielbrett an sich. 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sich die Klasse Game z. B. eine</w:t>
      </w:r>
      <w:r w:rsidR="00C800FE">
        <w:t>n</w:t>
      </w:r>
      <w:r>
        <w:t xml:space="preserve"> „GameController“ und einem „BoardController“ </w:t>
      </w:r>
      <w:r w:rsidR="00C800FE">
        <w:t>verwendet, welche die jeweiligen Verantwortlichkeiten übernehmen</w:t>
      </w:r>
      <w:r>
        <w:t>.</w:t>
      </w:r>
    </w:p>
    <w:p w14:paraId="1E238893" w14:textId="74A76E84" w:rsidR="00F936B5"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1357F4">
        <w:rPr>
          <w:i/>
        </w:rPr>
        <w:instrText xml:space="preserve"> \* MERGEFORMAT </w:instrText>
      </w:r>
      <w:r w:rsidR="004F7005" w:rsidRPr="001357F4">
        <w:rPr>
          <w:i/>
        </w:rPr>
      </w:r>
      <w:r w:rsidR="004F7005" w:rsidRPr="001357F4">
        <w:rPr>
          <w:i/>
        </w:rPr>
        <w:fldChar w:fldCharType="separate"/>
      </w:r>
      <w:r w:rsidR="00CC72B1">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1357F4">
        <w:rPr>
          <w:i/>
        </w:rPr>
        <w:instrText xml:space="preserve"> \* MERGEFORMAT </w:instrText>
      </w:r>
      <w:r w:rsidR="004F7005" w:rsidRPr="001357F4">
        <w:rPr>
          <w:i/>
        </w:rPr>
      </w:r>
      <w:r w:rsidR="004F7005" w:rsidRPr="001357F4">
        <w:rPr>
          <w:i/>
        </w:rPr>
        <w:fldChar w:fldCharType="separate"/>
      </w:r>
      <w:r w:rsidR="00CC72B1" w:rsidRPr="00CC72B1">
        <w:rPr>
          <w:i/>
        </w:rPr>
        <w:t>Long Method</w:t>
      </w:r>
      <w:r w:rsidR="004F7005" w:rsidRPr="001357F4">
        <w:rPr>
          <w:i/>
        </w:rPr>
        <w:fldChar w:fldCharType="end"/>
      </w:r>
      <w:r w:rsidR="004F7005">
        <w:t xml:space="preserve"> genauer betrachtet.</w:t>
      </w:r>
    </w:p>
    <w:p w14:paraId="5B1EB164" w14:textId="77777777" w:rsidR="007B1B13" w:rsidRPr="000F1F20" w:rsidRDefault="007B1B13" w:rsidP="005D0E43"/>
    <w:p w14:paraId="45739FC4" w14:textId="46BFAB92" w:rsidR="008C4E28" w:rsidRDefault="008C4E28" w:rsidP="008C4E28">
      <w:pPr>
        <w:pStyle w:val="berschrift3"/>
        <w:rPr>
          <w:lang w:val="en-GB"/>
        </w:rPr>
      </w:pPr>
      <w:bookmarkStart w:id="39" w:name="_Toc73290277"/>
      <w:r w:rsidRPr="008C4E28">
        <w:rPr>
          <w:lang w:val="en-GB"/>
        </w:rPr>
        <w:t>Open Closed Principle</w:t>
      </w:r>
      <w:bookmarkEnd w:id="39"/>
    </w:p>
    <w:p w14:paraId="5E74DE4B" w14:textId="6ACB2BCC"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r w:rsidR="00C50491" w:rsidRPr="00C50491">
        <w:rPr>
          <w:rStyle w:val="codeZchn"/>
        </w:rPr>
        <w:t>IComputerPlayer</w:t>
      </w:r>
      <w:r w:rsidR="00C50491">
        <w:t xml:space="preserve"> abstrahiert werden. Ein weiteres </w:t>
      </w:r>
      <w:r w:rsidR="00237AC4">
        <w:t>Positiv-Beispiel</w:t>
      </w:r>
      <w:r w:rsidR="00C50491">
        <w:t xml:space="preserve"> ist das Spielbrett, bei welchem das abstrakte Koordinatensystem als </w:t>
      </w:r>
      <w:r w:rsidR="00352D95">
        <w:t>Ansatzpunkt</w:t>
      </w:r>
      <w:r w:rsidR="00C50491">
        <w:t xml:space="preserve"> für Erweiterungen verwendet werden kann.</w:t>
      </w:r>
    </w:p>
    <w:p w14:paraId="74A051E7" w14:textId="1F066CBD" w:rsidR="009F4E36" w:rsidRPr="002B0E35" w:rsidRDefault="00352D95" w:rsidP="009F4E36">
      <w:r>
        <w:lastRenderedPageBreak/>
        <w:t xml:space="preserve">Diese beiden beschriebenen Stellen erfüllen jedoch als einzige das OCP. </w:t>
      </w:r>
      <w:r w:rsidR="00983FF8">
        <w:t xml:space="preserve">Bei anderen Klassen fehlt die Abstraktion (weil sie bisher nicht nötig war). </w:t>
      </w:r>
      <w:r w:rsidR="0029065F">
        <w:t>Beispiele hierfür sind</w:t>
      </w:r>
      <w:r w:rsidR="002B0E35">
        <w:t xml:space="preserve"> die Klassen Game oder Player. Vor allem für die Klasse Player ist es möglich, dass in Zukunft verschiedene Typen existieren, sodass hier eine </w:t>
      </w:r>
      <w:r w:rsidR="00472713">
        <w:t>Abstraktion sinnvoll ist, sodass das OCP in Zukunft eingehalten wird.</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40" w:name="_Toc73290278"/>
      <w:r w:rsidRPr="008C4E28">
        <w:rPr>
          <w:lang w:val="en-GB"/>
        </w:rPr>
        <w:t>Liskov Substitution Principle</w:t>
      </w:r>
      <w:bookmarkEnd w:id="40"/>
    </w:p>
    <w:p w14:paraId="23D89AF2" w14:textId="29E024C0" w:rsidR="00E25E7E" w:rsidRDefault="009674F5" w:rsidP="00E25E7E">
      <w:r>
        <w:t>Auf dem Quellcodestand vor den Refactorings wird wenig Vererbung ein</w:t>
      </w:r>
      <w:r w:rsidRPr="00A04F74">
        <w:t xml:space="preserve">gesetzt. </w:t>
      </w:r>
      <w:r w:rsidR="00A04F74" w:rsidRPr="00A04F74">
        <w:t xml:space="preserve">Die einzige </w:t>
      </w:r>
      <w:r w:rsidR="00237AC4">
        <w:t>Stelle</w:t>
      </w:r>
      <w:r w:rsidR="00A04F74" w:rsidRPr="00A04F74">
        <w:t xml:space="preserve"> ist das Spielbrett (</w:t>
      </w:r>
      <w:r w:rsidR="00A04F74" w:rsidRPr="00A04F74">
        <w:rPr>
          <w:rStyle w:val="codeZchn"/>
        </w:rPr>
        <w:t>Board</w:t>
      </w:r>
      <w:r w:rsidR="00A04F74" w:rsidRPr="00A04F74">
        <w:t>), welches</w:t>
      </w:r>
      <w:r w:rsidR="00A04F74">
        <w:t xml:space="preserve"> von der abstrakten Klasse </w:t>
      </w:r>
      <w:r w:rsidR="00A04F74" w:rsidRPr="00A04F74">
        <w:rPr>
          <w:rStyle w:val="codeZchn"/>
        </w:rPr>
        <w:t>CoordinateSystem</w:t>
      </w:r>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r w:rsidR="00482FDE" w:rsidRPr="00482FDE">
        <w:rPr>
          <w:rStyle w:val="codeZchn"/>
        </w:rPr>
        <w:t>CoordinateSystem</w:t>
      </w:r>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r w:rsidR="007B1B13">
        <w:t xml:space="preserve"> </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41" w:name="_Ref73268058"/>
      <w:bookmarkStart w:id="42" w:name="_Ref73268060"/>
      <w:bookmarkStart w:id="43" w:name="_Toc73290279"/>
      <w:r w:rsidRPr="008C4E28">
        <w:rPr>
          <w:lang w:val="en-GB"/>
        </w:rPr>
        <w:t>Interface Segregation Principle</w:t>
      </w:r>
      <w:bookmarkEnd w:id="41"/>
      <w:bookmarkEnd w:id="42"/>
      <w:bookmarkEnd w:id="43"/>
    </w:p>
    <w:p w14:paraId="4F124B73" w14:textId="09217C18" w:rsidR="00B779E4" w:rsidRDefault="00441F96" w:rsidP="00E95498">
      <w:r>
        <w:t>Die Einhaltung des</w:t>
      </w:r>
      <w:r w:rsidR="00C54AAA">
        <w:t xml:space="preserve"> ISP </w:t>
      </w:r>
      <w:r>
        <w:t>ist nicht auf den ersten Blick ersichtlich, weswegen alle Interfaces genauer betrachtet werden</w:t>
      </w:r>
      <w:r w:rsidR="0000384E">
        <w:t xml:space="preserve"> (siehe hierbei jeweils zugehöriges UML-Klassendiagramm)</w:t>
      </w:r>
      <w:r>
        <w:t>.</w:t>
      </w:r>
    </w:p>
    <w:p w14:paraId="64A24E87" w14:textId="77777777" w:rsidR="00B779E4" w:rsidRDefault="00B779E4" w:rsidP="00E95498"/>
    <w:p w14:paraId="6345CB89" w14:textId="6FC59F3E" w:rsidR="007B1B13" w:rsidRDefault="00D0394E" w:rsidP="00E95498">
      <w:r>
        <w:t xml:space="preserve">Das </w:t>
      </w:r>
      <w:r w:rsidRPr="00FF214F">
        <w:rPr>
          <w:rStyle w:val="codeZchn"/>
        </w:rPr>
        <w:t>IUserInterface</w:t>
      </w:r>
      <w:r>
        <w:t xml:space="preserve"> gibt das Verhalten für eine Page in der UI vor und besteht hierzu aus </w:t>
      </w:r>
      <w:r w:rsidRPr="00D0394E">
        <w:rPr>
          <w:rStyle w:val="codeZchn"/>
        </w:rPr>
        <w:t>Open</w:t>
      </w:r>
      <w:r>
        <w:t xml:space="preserve">, </w:t>
      </w:r>
      <w:r w:rsidRPr="00D0394E">
        <w:rPr>
          <w:rStyle w:val="codeZchn"/>
        </w:rPr>
        <w:t>ProcessInput</w:t>
      </w:r>
      <w:r>
        <w:t xml:space="preserve"> und </w:t>
      </w:r>
      <w:r w:rsidRPr="00D0394E">
        <w:rPr>
          <w:rStyle w:val="codeZchn"/>
        </w:rPr>
        <w:t>PrintPage</w:t>
      </w:r>
      <w:r>
        <w:t xml:space="preserve">. </w:t>
      </w:r>
      <w:r w:rsidR="00FF214F">
        <w:t xml:space="preserve">Dieses Interface </w:t>
      </w:r>
      <w:r w:rsidR="00012EDD">
        <w:rPr>
          <w:noProof/>
        </w:rPr>
        <w:lastRenderedPageBreak/>
        <mc:AlternateContent>
          <mc:Choice Requires="wps">
            <w:drawing>
              <wp:anchor distT="0" distB="0" distL="114300" distR="114300" simplePos="0" relativeHeight="251670528" behindDoc="1" locked="0" layoutInCell="1" allowOverlap="1" wp14:anchorId="445C97A6" wp14:editId="16AC989B">
                <wp:simplePos x="0" y="0"/>
                <wp:positionH relativeFrom="column">
                  <wp:posOffset>3676015</wp:posOffset>
                </wp:positionH>
                <wp:positionV relativeFrom="paragraph">
                  <wp:posOffset>1572260</wp:posOffset>
                </wp:positionV>
                <wp:extent cx="1724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9829A17" w14:textId="7B7C1FE2" w:rsidR="00012EDD" w:rsidRPr="00A2054D" w:rsidRDefault="00012EDD" w:rsidP="00012EDD">
                            <w:pPr>
                              <w:pStyle w:val="Beschriftung"/>
                              <w:rPr>
                                <w:sz w:val="26"/>
                                <w:szCs w:val="26"/>
                              </w:rPr>
                            </w:pPr>
                            <w:bookmarkStart w:id="44" w:name="_Toc73280479"/>
                            <w:r>
                              <w:t xml:space="preserve">Abbildung </w:t>
                            </w:r>
                            <w:fldSimple w:instr=" SEQ Abbildung \* ARABIC ">
                              <w:r>
                                <w:rPr>
                                  <w:noProof/>
                                </w:rPr>
                                <w:t>4</w:t>
                              </w:r>
                            </w:fldSimple>
                            <w:r>
                              <w:t>: UMl-</w:t>
                            </w:r>
                            <w:r w:rsidR="00CB5531">
                              <w:t>KD</w:t>
                            </w:r>
                            <w:r w:rsidR="00CB5531">
                              <w:br/>
                            </w:r>
                            <w:r>
                              <w:t>IUserInterface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97A6" id="Textfeld 46" o:spid="_x0000_s1036" type="#_x0000_t202" style="position:absolute;left:0;text-align:left;margin-left:289.45pt;margin-top:123.8pt;width:13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SrLw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" stroked="f">
                <v:textbox style="mso-fit-shape-to-text:t" inset="0,0,0,0">
                  <w:txbxContent>
                    <w:p w14:paraId="29829A17" w14:textId="7B7C1FE2" w:rsidR="00012EDD" w:rsidRPr="00A2054D" w:rsidRDefault="00012EDD" w:rsidP="00012EDD">
                      <w:pPr>
                        <w:pStyle w:val="Beschriftung"/>
                        <w:rPr>
                          <w:sz w:val="26"/>
                          <w:szCs w:val="26"/>
                        </w:rPr>
                      </w:pPr>
                      <w:bookmarkStart w:id="45" w:name="_Toc73280479"/>
                      <w:r>
                        <w:t xml:space="preserve">Abbildung </w:t>
                      </w:r>
                      <w:fldSimple w:instr=" SEQ Abbildung \* ARABIC ">
                        <w:r>
                          <w:rPr>
                            <w:noProof/>
                          </w:rPr>
                          <w:t>4</w:t>
                        </w:r>
                      </w:fldSimple>
                      <w:r>
                        <w:t>: UMl-</w:t>
                      </w:r>
                      <w:r w:rsidR="00CB5531">
                        <w:t>KD</w:t>
                      </w:r>
                      <w:r w:rsidR="00CB5531">
                        <w:br/>
                      </w:r>
                      <w:r>
                        <w:t>IUserInterface</w:t>
                      </w:r>
                      <w:bookmarkEnd w:id="45"/>
                    </w:p>
                  </w:txbxContent>
                </v:textbox>
                <w10:wrap type="tight"/>
              </v:shape>
            </w:pict>
          </mc:Fallback>
        </mc:AlternateContent>
      </w:r>
      <w:r w:rsidR="007B1B13" w:rsidRPr="007B1B13">
        <w:rPr>
          <w:noProof/>
        </w:rPr>
        <w:drawing>
          <wp:anchor distT="0" distB="0" distL="114300" distR="114300" simplePos="0" relativeHeight="251666432" behindDoc="1" locked="0" layoutInCell="1" allowOverlap="1" wp14:anchorId="1432B274" wp14:editId="73DAA3CB">
            <wp:simplePos x="0" y="0"/>
            <wp:positionH relativeFrom="margin">
              <wp:align>right</wp:align>
            </wp:positionH>
            <wp:positionV relativeFrom="paragraph">
              <wp:posOffset>340</wp:posOffset>
            </wp:positionV>
            <wp:extent cx="1724400" cy="1515600"/>
            <wp:effectExtent l="0" t="0" r="0" b="8890"/>
            <wp:wrapTight wrapText="bothSides">
              <wp:wrapPolygon edited="0">
                <wp:start x="0" y="0"/>
                <wp:lineTo x="0" y="21455"/>
                <wp:lineTo x="21242" y="21455"/>
                <wp:lineTo x="2124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24400" cy="1515600"/>
                    </a:xfrm>
                    <a:prstGeom prst="rect">
                      <a:avLst/>
                    </a:prstGeom>
                  </pic:spPr>
                </pic:pic>
              </a:graphicData>
            </a:graphic>
            <wp14:sizeRelH relativeFrom="margin">
              <wp14:pctWidth>0</wp14:pctWidth>
            </wp14:sizeRelH>
            <wp14:sizeRelV relativeFrom="margin">
              <wp14:pctHeight>0</wp14:pctHeight>
            </wp14:sizeRelV>
          </wp:anchor>
        </w:drawing>
      </w:r>
      <w:r w:rsidR="00FF214F">
        <w:t>könnte zwar noch einmal separat in die Bereiche User-Input (</w:t>
      </w:r>
      <w:r w:rsidR="00FF214F" w:rsidRPr="00FF214F">
        <w:rPr>
          <w:rStyle w:val="codeZchn"/>
        </w:rPr>
        <w:t>ProcessInput</w:t>
      </w:r>
      <w:r w:rsidR="00FF214F">
        <w:t>) und User-Output</w:t>
      </w:r>
      <w:r w:rsidR="00237AC4">
        <w:t xml:space="preserve"> </w:t>
      </w:r>
      <w:r w:rsidR="00FF214F">
        <w:t>(</w:t>
      </w:r>
      <w:r w:rsidR="00FF214F" w:rsidRPr="00FF214F">
        <w:rPr>
          <w:rStyle w:val="codeZchn"/>
        </w:rPr>
        <w:t>Open</w:t>
      </w:r>
      <w:r w:rsidR="00FF214F">
        <w:t xml:space="preserve">, </w:t>
      </w:r>
      <w:r w:rsidR="00FF214F" w:rsidRPr="00FF214F">
        <w:rPr>
          <w:rStyle w:val="codeZchn"/>
        </w:rPr>
        <w:t>PrintPage</w:t>
      </w:r>
      <w:r w:rsidR="00FF214F">
        <w:t xml:space="preserve">) unterteilt werden, diese Feingranularität wäre jedoch wieder grenzwertig, </w:t>
      </w:r>
      <w:r w:rsidR="00C3713C">
        <w:t xml:space="preserve">da die Interfaces zwar spezifisch wären, es jedoch auch die </w:t>
      </w:r>
      <w:r w:rsidR="004F6A46">
        <w:t>Möglichkeit</w:t>
      </w:r>
      <w:r w:rsidR="00C3713C">
        <w:t xml:space="preserve"> einer Page </w:t>
      </w:r>
      <w:r w:rsidR="004F6A46">
        <w:t>g</w:t>
      </w:r>
      <w:r w:rsidR="00C3713C">
        <w:t>äbe, welche keinen Input ermöglicht.</w:t>
      </w:r>
    </w:p>
    <w:p w14:paraId="0F461604" w14:textId="203917F9" w:rsidR="001141BA" w:rsidRDefault="001141BA" w:rsidP="00E95498"/>
    <w:p w14:paraId="1E6D60FD" w14:textId="161FE7B1" w:rsidR="007E7668" w:rsidRDefault="0084322F" w:rsidP="007E7668">
      <w:r>
        <w:rPr>
          <w:noProof/>
        </w:rPr>
        <mc:AlternateContent>
          <mc:Choice Requires="wps">
            <w:drawing>
              <wp:anchor distT="0" distB="0" distL="114300" distR="114300" simplePos="0" relativeHeight="251672576" behindDoc="1" locked="0" layoutInCell="1" allowOverlap="1" wp14:anchorId="351A27D3" wp14:editId="33E72BE1">
                <wp:simplePos x="0" y="0"/>
                <wp:positionH relativeFrom="column">
                  <wp:posOffset>3213100</wp:posOffset>
                </wp:positionH>
                <wp:positionV relativeFrom="paragraph">
                  <wp:posOffset>1375410</wp:posOffset>
                </wp:positionV>
                <wp:extent cx="2061845" cy="635"/>
                <wp:effectExtent l="0" t="0" r="0" b="2540"/>
                <wp:wrapTight wrapText="bothSides">
                  <wp:wrapPolygon edited="0">
                    <wp:start x="0" y="0"/>
                    <wp:lineTo x="0" y="20703"/>
                    <wp:lineTo x="21354" y="20703"/>
                    <wp:lineTo x="21354" y="0"/>
                    <wp:lineTo x="0" y="0"/>
                  </wp:wrapPolygon>
                </wp:wrapTight>
                <wp:docPr id="47" name="Textfeld 47"/>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2082A87" w14:textId="4F1B02B6" w:rsidR="00012EDD" w:rsidRPr="007F4B54" w:rsidRDefault="00012EDD" w:rsidP="00012EDD">
                            <w:pPr>
                              <w:pStyle w:val="Beschriftung"/>
                              <w:rPr>
                                <w:sz w:val="26"/>
                                <w:szCs w:val="26"/>
                              </w:rPr>
                            </w:pPr>
                            <w:bookmarkStart w:id="46" w:name="_Toc73280480"/>
                            <w:r>
                              <w:t xml:space="preserve">Abbildung </w:t>
                            </w:r>
                            <w:fldSimple w:instr=" SEQ Abbildung \* ARABIC ">
                              <w:r>
                                <w:rPr>
                                  <w:noProof/>
                                </w:rPr>
                                <w:t>5</w:t>
                              </w:r>
                            </w:fldSimple>
                            <w:r>
                              <w:t>: UML-</w:t>
                            </w:r>
                            <w:r w:rsidR="006D2912">
                              <w:t>KD</w:t>
                            </w:r>
                            <w:r w:rsidR="006D2912">
                              <w:br/>
                            </w:r>
                            <w:r>
                              <w:t>ICoordinateSystemDimensions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27D3" id="Textfeld 47" o:spid="_x0000_s1037" type="#_x0000_t202" style="position:absolute;left:0;text-align:left;margin-left:253pt;margin-top:108.3pt;width:162.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4WMAIAAGYEAAAOAAAAZHJzL2Uyb0RvYy54bWysVFFv2yAQfp+0/4B4X5xkbV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bz5RYplB&#10;jbaii1LomqAL69O6UGLaxmFi7D5DhzoP/oDORLuT3qQvEiIYx0qfLtVFNMLROR3PJnc3t5RwjM0+&#10;3i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" stroked="f">
                <v:textbox style="mso-fit-shape-to-text:t" inset="0,0,0,0">
                  <w:txbxContent>
                    <w:p w14:paraId="62082A87" w14:textId="4F1B02B6" w:rsidR="00012EDD" w:rsidRPr="007F4B54" w:rsidRDefault="00012EDD" w:rsidP="00012EDD">
                      <w:pPr>
                        <w:pStyle w:val="Beschriftung"/>
                        <w:rPr>
                          <w:sz w:val="26"/>
                          <w:szCs w:val="26"/>
                        </w:rPr>
                      </w:pPr>
                      <w:bookmarkStart w:id="47" w:name="_Toc73280480"/>
                      <w:r>
                        <w:t xml:space="preserve">Abbildung </w:t>
                      </w:r>
                      <w:fldSimple w:instr=" SEQ Abbildung \* ARABIC ">
                        <w:r>
                          <w:rPr>
                            <w:noProof/>
                          </w:rPr>
                          <w:t>5</w:t>
                        </w:r>
                      </w:fldSimple>
                      <w:r>
                        <w:t>: UML-</w:t>
                      </w:r>
                      <w:r w:rsidR="006D2912">
                        <w:t>KD</w:t>
                      </w:r>
                      <w:r w:rsidR="006D2912">
                        <w:br/>
                      </w:r>
                      <w:r>
                        <w:t>ICoordinateSystemDimensions</w:t>
                      </w:r>
                      <w:bookmarkEnd w:id="47"/>
                    </w:p>
                  </w:txbxContent>
                </v:textbox>
                <w10:wrap type="tight"/>
              </v:shape>
            </w:pict>
          </mc:Fallback>
        </mc:AlternateContent>
      </w:r>
      <w:r w:rsidRPr="007B1B13">
        <w:rPr>
          <w:noProof/>
        </w:rPr>
        <w:drawing>
          <wp:anchor distT="0" distB="0" distL="114300" distR="114300" simplePos="0" relativeHeight="251667456" behindDoc="1" locked="0" layoutInCell="1" allowOverlap="1" wp14:anchorId="612C8AE4" wp14:editId="6108291F">
            <wp:simplePos x="0" y="0"/>
            <wp:positionH relativeFrom="margin">
              <wp:posOffset>3125470</wp:posOffset>
            </wp:positionH>
            <wp:positionV relativeFrom="paragraph">
              <wp:posOffset>1432</wp:posOffset>
            </wp:positionV>
            <wp:extent cx="2274570" cy="1360170"/>
            <wp:effectExtent l="0" t="0" r="0" b="0"/>
            <wp:wrapTight wrapText="bothSides">
              <wp:wrapPolygon edited="0">
                <wp:start x="0" y="0"/>
                <wp:lineTo x="0" y="21176"/>
                <wp:lineTo x="21347" y="21176"/>
                <wp:lineTo x="2134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74570" cy="1360170"/>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Das Interface </w:t>
      </w:r>
      <w:r w:rsidR="007E7668" w:rsidRPr="00803F53">
        <w:rPr>
          <w:rStyle w:val="codeZchn"/>
        </w:rPr>
        <w:t>ICoordinateSystemDimestions</w:t>
      </w:r>
      <w:r w:rsidR="00803F53" w:rsidRPr="00803F53">
        <w:t xml:space="preserve"> gibt lediglich die Dimensionen eines Koordinatensystems (Höhe und Breite) an, sodass hier das Interface Segregation Principle als erfüllt betrachtet werden kann.</w:t>
      </w:r>
      <w:r w:rsidR="007B1B13" w:rsidRPr="007B1B13">
        <w:rPr>
          <w:noProof/>
        </w:rPr>
        <w:t xml:space="preserve"> </w:t>
      </w:r>
    </w:p>
    <w:p w14:paraId="07F39D1B" w14:textId="1FCBDB21" w:rsidR="001141BA" w:rsidRDefault="001141BA" w:rsidP="007E7668"/>
    <w:p w14:paraId="7B45D493" w14:textId="4B15A890" w:rsidR="0000384E" w:rsidRDefault="00012EDD" w:rsidP="007E7668">
      <w:pPr>
        <w:rPr>
          <w:noProof/>
        </w:rPr>
      </w:pPr>
      <w:r>
        <w:rPr>
          <w:noProof/>
        </w:rPr>
        <mc:AlternateContent>
          <mc:Choice Requires="wps">
            <w:drawing>
              <wp:anchor distT="0" distB="0" distL="114300" distR="114300" simplePos="0" relativeHeight="251674624" behindDoc="1" locked="0" layoutInCell="1" allowOverlap="1" wp14:anchorId="1FCF84AD" wp14:editId="50155C7F">
                <wp:simplePos x="0" y="0"/>
                <wp:positionH relativeFrom="column">
                  <wp:posOffset>3459007</wp:posOffset>
                </wp:positionH>
                <wp:positionV relativeFrom="paragraph">
                  <wp:posOffset>1602740</wp:posOffset>
                </wp:positionV>
                <wp:extent cx="1838325" cy="1137285"/>
                <wp:effectExtent l="0" t="0" r="9525" b="5715"/>
                <wp:wrapTight wrapText="bothSides">
                  <wp:wrapPolygon edited="0">
                    <wp:start x="0" y="0"/>
                    <wp:lineTo x="0" y="21347"/>
                    <wp:lineTo x="21488" y="21347"/>
                    <wp:lineTo x="21488" y="0"/>
                    <wp:lineTo x="0" y="0"/>
                  </wp:wrapPolygon>
                </wp:wrapTight>
                <wp:docPr id="48" name="Textfeld 48"/>
                <wp:cNvGraphicFramePr/>
                <a:graphic xmlns:a="http://schemas.openxmlformats.org/drawingml/2006/main">
                  <a:graphicData uri="http://schemas.microsoft.com/office/word/2010/wordprocessingShape">
                    <wps:wsp>
                      <wps:cNvSpPr txBox="1"/>
                      <wps:spPr>
                        <a:xfrm>
                          <a:off x="0" y="0"/>
                          <a:ext cx="1838325" cy="1137285"/>
                        </a:xfrm>
                        <a:prstGeom prst="rect">
                          <a:avLst/>
                        </a:prstGeom>
                        <a:solidFill>
                          <a:prstClr val="white"/>
                        </a:solidFill>
                        <a:ln>
                          <a:noFill/>
                        </a:ln>
                      </wps:spPr>
                      <wps:txbx>
                        <w:txbxContent>
                          <w:p w14:paraId="4061A894" w14:textId="7DACE7AB" w:rsidR="00012EDD" w:rsidRPr="00D55F99" w:rsidRDefault="00012EDD" w:rsidP="00012EDD">
                            <w:pPr>
                              <w:pStyle w:val="Beschriftung"/>
                              <w:rPr>
                                <w:sz w:val="26"/>
                                <w:szCs w:val="26"/>
                              </w:rPr>
                            </w:pPr>
                            <w:bookmarkStart w:id="48" w:name="_Toc73280481"/>
                            <w:r>
                              <w:t xml:space="preserve">Abbildung </w:t>
                            </w:r>
                            <w:fldSimple w:instr=" SEQ Abbildung \* ARABIC ">
                              <w:r>
                                <w:rPr>
                                  <w:noProof/>
                                </w:rPr>
                                <w:t>6</w:t>
                              </w:r>
                            </w:fldSimple>
                            <w:r>
                              <w:t>: UML-</w:t>
                            </w:r>
                            <w:r w:rsidR="005742D8">
                              <w:t>KD</w:t>
                            </w:r>
                            <w:r w:rsidR="005742D8">
                              <w:br/>
                            </w:r>
                            <w:r>
                              <w:t>IComputerPlayer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84AD" id="Textfeld 48" o:spid="_x0000_s1038" type="#_x0000_t202" style="position:absolute;left:0;text-align:left;margin-left:272.35pt;margin-top:126.2pt;width:144.75pt;height:8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dyMwIAAGo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" stroked="f">
                <v:textbox inset="0,0,0,0">
                  <w:txbxContent>
                    <w:p w14:paraId="4061A894" w14:textId="7DACE7AB" w:rsidR="00012EDD" w:rsidRPr="00D55F99" w:rsidRDefault="00012EDD" w:rsidP="00012EDD">
                      <w:pPr>
                        <w:pStyle w:val="Beschriftung"/>
                        <w:rPr>
                          <w:sz w:val="26"/>
                          <w:szCs w:val="26"/>
                        </w:rPr>
                      </w:pPr>
                      <w:bookmarkStart w:id="49" w:name="_Toc73280481"/>
                      <w:r>
                        <w:t xml:space="preserve">Abbildung </w:t>
                      </w:r>
                      <w:fldSimple w:instr=" SEQ Abbildung \* ARABIC ">
                        <w:r>
                          <w:rPr>
                            <w:noProof/>
                          </w:rPr>
                          <w:t>6</w:t>
                        </w:r>
                      </w:fldSimple>
                      <w:r>
                        <w:t>: UML-</w:t>
                      </w:r>
                      <w:r w:rsidR="005742D8">
                        <w:t>KD</w:t>
                      </w:r>
                      <w:r w:rsidR="005742D8">
                        <w:br/>
                      </w:r>
                      <w:r>
                        <w:t>IComputerPlayer</w:t>
                      </w:r>
                      <w:bookmarkEnd w:id="49"/>
                    </w:p>
                  </w:txbxContent>
                </v:textbox>
                <w10:wrap type="tight"/>
              </v:shape>
            </w:pict>
          </mc:Fallback>
        </mc:AlternateContent>
      </w:r>
      <w:r w:rsidR="007B1B13" w:rsidRPr="007B1B13">
        <w:rPr>
          <w:noProof/>
        </w:rPr>
        <w:drawing>
          <wp:anchor distT="0" distB="0" distL="114300" distR="114300" simplePos="0" relativeHeight="251668480" behindDoc="1" locked="0" layoutInCell="1" allowOverlap="1" wp14:anchorId="43712D63" wp14:editId="290848DD">
            <wp:simplePos x="0" y="0"/>
            <wp:positionH relativeFrom="margin">
              <wp:align>right</wp:align>
            </wp:positionH>
            <wp:positionV relativeFrom="paragraph">
              <wp:posOffset>10160</wp:posOffset>
            </wp:positionV>
            <wp:extent cx="1961515" cy="1533525"/>
            <wp:effectExtent l="0" t="0" r="635" b="9525"/>
            <wp:wrapTight wrapText="bothSides">
              <wp:wrapPolygon edited="0">
                <wp:start x="0" y="0"/>
                <wp:lineTo x="0" y="21466"/>
                <wp:lineTo x="21397" y="21466"/>
                <wp:lineTo x="2139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61515" cy="1533525"/>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Zuletzt wird das Interface </w:t>
      </w:r>
      <w:r w:rsidR="007E7668" w:rsidRPr="00C2668E">
        <w:rPr>
          <w:rStyle w:val="codeZchn"/>
        </w:rPr>
        <w:t>IC</w:t>
      </w:r>
      <w:r w:rsidR="00E95498" w:rsidRPr="00C2668E">
        <w:rPr>
          <w:rStyle w:val="codeZchn"/>
        </w:rPr>
        <w:t>o</w:t>
      </w:r>
      <w:r w:rsidR="007E7668" w:rsidRPr="00C2668E">
        <w:rPr>
          <w:rStyle w:val="codeZchn"/>
        </w:rPr>
        <w:t>mputerplayer</w:t>
      </w:r>
      <w:r w:rsidR="00C2668E">
        <w:rPr>
          <w:color w:val="FF0000"/>
        </w:rPr>
        <w:t xml:space="preserve"> </w:t>
      </w:r>
      <w:r w:rsidR="00C2668E" w:rsidRPr="00C2668E">
        <w:t>betrachtet.</w:t>
      </w:r>
      <w:r w:rsidR="001141BA">
        <w:t xml:space="preserve"> Hier wird ein Getter und Setter vorgegeben, um einen zu kontrollierenden Spieler festzulegen und eine </w:t>
      </w:r>
      <w:r w:rsidR="004B0B21">
        <w:t>Methode,</w:t>
      </w:r>
      <w:r w:rsidR="001141BA">
        <w:t xml:space="preserve"> um initiale Aktionen abzufragen (falls Aktionen bereits vor Spielstart feststehen. Z. B. </w:t>
      </w:r>
      <w:r w:rsidR="00237AC4">
        <w:t>für</w:t>
      </w:r>
      <w:r w:rsidR="001141BA">
        <w:t xml:space="preserve"> einen </w:t>
      </w:r>
      <w:r w:rsidR="00237AC4">
        <w:t>Spieler, der</w:t>
      </w:r>
      <w:r w:rsidR="001141BA">
        <w:t xml:space="preserve"> sich dauerhaft nach rechts dreht)</w:t>
      </w:r>
      <w:r w:rsidR="004B0B21">
        <w:t xml:space="preserve">. Hierbei wurde das ISP umgesetzt, da eine weitere </w:t>
      </w:r>
      <w:r w:rsidR="00794CE4">
        <w:t>U</w:t>
      </w:r>
      <w:r w:rsidR="004B0B21">
        <w:t>nterteilung nicht sinnvoll wäre.</w:t>
      </w:r>
      <w:r w:rsidR="007B1B13" w:rsidRPr="007B1B13">
        <w:rPr>
          <w:noProof/>
        </w:rPr>
        <w:t xml:space="preserve"> </w:t>
      </w:r>
    </w:p>
    <w:p w14:paraId="38F8FDC0" w14:textId="3190C0B6" w:rsidR="000C7997" w:rsidRPr="00803F53" w:rsidRDefault="007B1B13" w:rsidP="007E7668">
      <w:pPr>
        <w:rPr>
          <w:color w:val="FF0000"/>
        </w:rPr>
      </w:pPr>
      <w:r>
        <w:lastRenderedPageBreak/>
        <w:t>Für das</w:t>
      </w:r>
      <w:r w:rsidR="000C7997">
        <w:t xml:space="preserve"> gesamte Projekt kann somit </w:t>
      </w:r>
      <w:r>
        <w:t xml:space="preserve">behauptet </w:t>
      </w:r>
      <w:r w:rsidR="000C7997">
        <w:t>werden, dass das ISP eingehalten wurde. Wenn auch an keiner Stelle mehr als ein einzelnes Interface implementiert wurde, sind die verfügbaren Interfaces nicht zu groß.</w:t>
      </w:r>
      <w:r w:rsidR="00B779E4">
        <w:t xml:space="preserve"> In diesem Dokument entstehen aufgrund von einigen Refactorings weitere Interfaces, für welche bei der Umsetzung das ISP separat betrachtet / begründet wird</w:t>
      </w:r>
      <w:r>
        <w:t xml:space="preserve"> (siehe </w:t>
      </w:r>
      <w:r w:rsidRPr="007B1B13">
        <w:rPr>
          <w:i/>
          <w:iCs/>
        </w:rPr>
        <w:fldChar w:fldCharType="begin"/>
      </w:r>
      <w:r w:rsidRPr="007B1B13">
        <w:rPr>
          <w:i/>
          <w:iCs/>
        </w:rPr>
        <w:instrText xml:space="preserve"> REF _Ref73261904 \r \h </w:instrText>
      </w:r>
      <w:r>
        <w:rPr>
          <w:i/>
          <w:iCs/>
        </w:rPr>
        <w:instrText xml:space="preserve"> \* MERGEFORMAT </w:instrText>
      </w:r>
      <w:r w:rsidRPr="007B1B13">
        <w:rPr>
          <w:i/>
          <w:iCs/>
        </w:rPr>
      </w:r>
      <w:r w:rsidRPr="007B1B13">
        <w:rPr>
          <w:i/>
          <w:iCs/>
        </w:rPr>
        <w:fldChar w:fldCharType="separate"/>
      </w:r>
      <w:r w:rsidR="00CC72B1">
        <w:rPr>
          <w:i/>
          <w:iCs/>
        </w:rPr>
        <w:t>8.3.2</w:t>
      </w:r>
      <w:r w:rsidRPr="007B1B13">
        <w:rPr>
          <w:i/>
          <w:iCs/>
        </w:rPr>
        <w:fldChar w:fldCharType="end"/>
      </w:r>
      <w:r w:rsidRPr="007B1B13">
        <w:rPr>
          <w:i/>
          <w:iCs/>
        </w:rPr>
        <w:t xml:space="preserve"> </w:t>
      </w:r>
      <w:r w:rsidRPr="007B1B13">
        <w:rPr>
          <w:i/>
          <w:iCs/>
        </w:rPr>
        <w:fldChar w:fldCharType="begin"/>
      </w:r>
      <w:r w:rsidRPr="007B1B13">
        <w:rPr>
          <w:i/>
          <w:iCs/>
        </w:rPr>
        <w:instrText xml:space="preserve"> REF _Ref73261902 \h </w:instrText>
      </w:r>
      <w:r>
        <w:rPr>
          <w:i/>
          <w:iCs/>
        </w:rPr>
        <w:instrText xml:space="preserve"> \* MERGEFORMAT </w:instrText>
      </w:r>
      <w:r w:rsidRPr="007B1B13">
        <w:rPr>
          <w:i/>
          <w:iCs/>
        </w:rPr>
      </w:r>
      <w:r w:rsidRPr="007B1B13">
        <w:rPr>
          <w:i/>
          <w:iCs/>
        </w:rPr>
        <w:fldChar w:fldCharType="separate"/>
      </w:r>
      <w:r w:rsidR="00CC72B1" w:rsidRPr="00CC72B1">
        <w:rPr>
          <w:i/>
          <w:iCs/>
        </w:rPr>
        <w:t>MockPlayer</w:t>
      </w:r>
      <w:r w:rsidRPr="007B1B13">
        <w:rPr>
          <w:i/>
          <w:iCs/>
        </w:rPr>
        <w:fldChar w:fldCharType="end"/>
      </w:r>
      <w:r>
        <w:t>)</w:t>
      </w:r>
      <w:r w:rsidR="00B779E4">
        <w:t>.</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50" w:name="_Toc73290280"/>
      <w:r w:rsidRPr="008C4E28">
        <w:rPr>
          <w:lang w:val="en-GB"/>
        </w:rPr>
        <w:t>Dependency Inversion Principle</w:t>
      </w:r>
      <w:bookmarkEnd w:id="50"/>
    </w:p>
    <w:p w14:paraId="3017A607" w14:textId="77777777" w:rsidR="00F11CD4" w:rsidRDefault="00F11CD4" w:rsidP="00F11CD4">
      <w:r>
        <w:t xml:space="preserve">Die Einhaltung des DIP ist nicht gegeben. Hierfür werden explizit die Klassen </w:t>
      </w:r>
      <w:r w:rsidRPr="00F11CD4">
        <w:rPr>
          <w:rStyle w:val="codeZchn"/>
        </w:rPr>
        <w:t>Game</w:t>
      </w:r>
      <w:r>
        <w:t xml:space="preserve"> und die Klasse </w:t>
      </w:r>
      <w:r w:rsidRPr="00F11CD4">
        <w:rPr>
          <w:rStyle w:val="codeZchn"/>
        </w:rPr>
        <w:t>Player</w:t>
      </w:r>
      <w:r>
        <w:t xml:space="preserve"> betrachtet. </w:t>
      </w:r>
    </w:p>
    <w:p w14:paraId="21B7722F" w14:textId="15B4D9B2" w:rsidR="008C4E28" w:rsidRPr="00783EF2" w:rsidRDefault="00F11CD4" w:rsidP="003F3BA1">
      <w:r w:rsidRPr="00F11CD4">
        <w:rPr>
          <w:rStyle w:val="codeZchn"/>
        </w:rPr>
        <w:t>Game</w:t>
      </w:r>
      <w:r>
        <w:t xml:space="preserve"> hängt von </w:t>
      </w:r>
      <w:r w:rsidRPr="00F11CD4">
        <w:rPr>
          <w:rStyle w:val="codeZchn"/>
        </w:rPr>
        <w:t>Player</w:t>
      </w:r>
      <w:r>
        <w:t xml:space="preserve"> </w:t>
      </w:r>
      <w:r w:rsidR="00B96742">
        <w:t xml:space="preserve">und von </w:t>
      </w:r>
      <w:r w:rsidR="00237AC4">
        <w:rPr>
          <w:rStyle w:val="codeZchn"/>
        </w:rPr>
        <w:t>GameBoard</w:t>
      </w:r>
      <w:r w:rsidR="00B96742">
        <w:t xml:space="preserve"> </w:t>
      </w:r>
      <w:r>
        <w:t xml:space="preserve">ab. Das Problem hierbei ist, dass </w:t>
      </w:r>
      <w:r w:rsidRPr="00DB3091">
        <w:rPr>
          <w:rStyle w:val="codeZchn"/>
        </w:rPr>
        <w:t>Game</w:t>
      </w:r>
      <w:r>
        <w:t xml:space="preserve"> die verschiedenen </w:t>
      </w:r>
      <w:r w:rsidRPr="00DB3091">
        <w:rPr>
          <w:rStyle w:val="codeZchn"/>
        </w:rPr>
        <w:t>Player</w:t>
      </w:r>
      <w:r>
        <w:t xml:space="preserve"> verwaltet und es so eine starke Kopplung</w:t>
      </w:r>
      <w:r w:rsidR="00DB3091">
        <w:t xml:space="preserve"> zu der Implementierung von </w:t>
      </w:r>
      <w:r w:rsidR="001A1CE7" w:rsidRPr="001A1CE7">
        <w:rPr>
          <w:rStyle w:val="codeZchn"/>
        </w:rPr>
        <w:t>Player</w:t>
      </w:r>
      <w:r>
        <w:t xml:space="preserve"> gibt. Des Weiteren hängt </w:t>
      </w:r>
      <w:r w:rsidRPr="00F11CD4">
        <w:rPr>
          <w:rStyle w:val="codeZchn"/>
        </w:rPr>
        <w:t>Player</w:t>
      </w:r>
      <w:r>
        <w:t xml:space="preserve"> von </w:t>
      </w:r>
      <w:r w:rsidRPr="00F11CD4">
        <w:rPr>
          <w:rStyle w:val="codeZchn"/>
        </w:rPr>
        <w:t>Person</w:t>
      </w:r>
      <w:r>
        <w:t xml:space="preserve"> und von </w:t>
      </w:r>
      <w:r w:rsidRPr="00F11CD4">
        <w:rPr>
          <w:rStyle w:val="codeZchn"/>
        </w:rPr>
        <w:t>Game</w:t>
      </w:r>
      <w:r>
        <w:t xml:space="preserve"> ab.</w:t>
      </w:r>
      <w:r w:rsidR="00B96742">
        <w:t xml:space="preserve"> Vor allem die zirkuläre Abhängigkeit zwischen Player und Game stellt ein großes Problem dar. Somit wird DIP nicht umgesetzt</w:t>
      </w:r>
      <w:r w:rsidR="00AD0D58">
        <w:t>. Der Grund für diese Nichteinhaltung von DIP ist vermutlich auf Unwissenheit bei der Entwicklung zurückzuführen.</w:t>
      </w:r>
      <w:r w:rsidR="00B96742">
        <w:t xml:space="preserve"> </w:t>
      </w:r>
      <w:r w:rsidR="00AD0D58">
        <w:t xml:space="preserve">In den folgenden Kapiteln wird </w:t>
      </w:r>
      <w:r w:rsidR="00B96742">
        <w:t xml:space="preserve">durch </w:t>
      </w:r>
      <w:r w:rsidR="00AD0D58">
        <w:t xml:space="preserve">verschiedene </w:t>
      </w:r>
      <w:r w:rsidR="00B96742">
        <w:t xml:space="preserve">Refactorings </w:t>
      </w:r>
      <w:r w:rsidR="00AD0D58">
        <w:t>die Einhaltung DIP an mehreren Stellen sichergestellt</w:t>
      </w:r>
      <w:r w:rsidR="00B96742">
        <w:t>.</w:t>
      </w:r>
      <w:r w:rsidR="006B2F97">
        <w:t xml:space="preserve"> </w:t>
      </w:r>
      <w:r w:rsidR="00A0240E">
        <w:t>Beispiele hierfür sind, dass</w:t>
      </w:r>
      <w:r w:rsidR="006B2F97">
        <w:t xml:space="preserve"> </w:t>
      </w:r>
      <w:r w:rsidR="006B2F97" w:rsidRPr="00225D18">
        <w:rPr>
          <w:rStyle w:val="codeZchn"/>
        </w:rPr>
        <w:t>Game</w:t>
      </w:r>
      <w:r w:rsidR="006B2F97">
        <w:t xml:space="preserve"> </w:t>
      </w:r>
      <w:r w:rsidR="00A0240E">
        <w:t xml:space="preserve">nicht </w:t>
      </w:r>
      <w:r w:rsidR="006B2F97" w:rsidRPr="00225D18">
        <w:rPr>
          <w:rStyle w:val="codeZchn"/>
        </w:rPr>
        <w:t>GameBoard</w:t>
      </w:r>
      <w:r w:rsidR="006B2F97">
        <w:t xml:space="preserve"> abhängt, </w:t>
      </w:r>
      <w:r w:rsidR="00A0240E">
        <w:t xml:space="preserve">sondern von dessen </w:t>
      </w:r>
      <w:r w:rsidR="006B2F97">
        <w:t>abstrakte</w:t>
      </w:r>
      <w:r w:rsidR="00A0240E">
        <w:t>r</w:t>
      </w:r>
      <w:r w:rsidR="006B2F97">
        <w:t xml:space="preserve"> Oberklasse </w:t>
      </w:r>
      <w:r w:rsidR="006B2F97" w:rsidRPr="00225D18">
        <w:rPr>
          <w:rStyle w:val="codeZchn"/>
        </w:rPr>
        <w:t>CoordinateSystem</w:t>
      </w:r>
      <w:r w:rsidR="006B2F97">
        <w:t xml:space="preserve">. Ebenfalls werden die Abhängigkeiten von </w:t>
      </w:r>
      <w:r w:rsidR="006B2F97" w:rsidRPr="00225D18">
        <w:rPr>
          <w:rStyle w:val="codeZchn"/>
        </w:rPr>
        <w:t>Player</w:t>
      </w:r>
      <w:r w:rsidR="006B2F97">
        <w:t xml:space="preserve"> und </w:t>
      </w:r>
      <w:r w:rsidR="006B2F97" w:rsidRPr="00225D18">
        <w:rPr>
          <w:rStyle w:val="codeZchn"/>
        </w:rPr>
        <w:t>Game</w:t>
      </w:r>
      <w:r w:rsidR="006B2F97">
        <w:t xml:space="preserve"> </w:t>
      </w:r>
      <w:r w:rsidR="0072014D">
        <w:t>aufgelöst</w:t>
      </w:r>
      <w:r w:rsidR="006B2F97">
        <w:t xml:space="preserve">, indem </w:t>
      </w:r>
      <w:r w:rsidR="00237AC4">
        <w:t>Interfaces</w:t>
      </w:r>
      <w:r w:rsidR="006B2F97">
        <w:t xml:space="preserve"> eingesetzt werden.</w:t>
      </w:r>
      <w:r w:rsidR="001A1CE7">
        <w:t xml:space="preserve"> </w:t>
      </w:r>
      <w:r w:rsidR="008C4E28" w:rsidRPr="00783EF2">
        <w:br w:type="page"/>
      </w:r>
    </w:p>
    <w:p w14:paraId="4AC0BA4C" w14:textId="4230243F" w:rsidR="00C73FB9" w:rsidRDefault="00C73FB9" w:rsidP="00C73FB9">
      <w:pPr>
        <w:pStyle w:val="berschrift2"/>
      </w:pPr>
      <w:bookmarkStart w:id="51" w:name="_Toc73290281"/>
      <w:r>
        <w:lastRenderedPageBreak/>
        <w:t>GRASP</w:t>
      </w:r>
      <w:bookmarkEnd w:id="51"/>
    </w:p>
    <w:p w14:paraId="139E9131" w14:textId="6B6CE611" w:rsidR="008C4E28" w:rsidRDefault="008C4E28" w:rsidP="008C4E28">
      <w:pPr>
        <w:pStyle w:val="berschrift3"/>
        <w:rPr>
          <w:lang w:val="en-GB"/>
        </w:rPr>
      </w:pPr>
      <w:bookmarkStart w:id="52" w:name="_Toc73290282"/>
      <w:r w:rsidRPr="008C4E28">
        <w:rPr>
          <w:lang w:val="en-GB"/>
        </w:rPr>
        <w:t>High Cohesion</w:t>
      </w:r>
      <w:bookmarkEnd w:id="52"/>
    </w:p>
    <w:p w14:paraId="655124CA" w14:textId="52C29469" w:rsidR="000F60B4" w:rsidRDefault="004F25DB" w:rsidP="00937304">
      <w:r>
        <w:t xml:space="preserve">Der Zusammenhalt der Elemente ist im </w:t>
      </w:r>
      <w:r w:rsidR="00237AC4">
        <w:t>Vergleich</w:t>
      </w:r>
      <w:r>
        <w:t xml:space="preserve"> zur geringen Kopplung </w:t>
      </w:r>
      <w:r w:rsidR="0023582E">
        <w:t xml:space="preserve">stärker gegeben. Der Zusammenhang besteht hierbei zum einen innerhalb eines Namespaces (siehe </w:t>
      </w:r>
      <w:r w:rsidR="0023582E" w:rsidRPr="0023582E">
        <w:rPr>
          <w:i/>
        </w:rPr>
        <w:fldChar w:fldCharType="begin"/>
      </w:r>
      <w:r w:rsidR="0023582E" w:rsidRPr="0023582E">
        <w:rPr>
          <w:i/>
        </w:rPr>
        <w:instrText xml:space="preserve"> REF _Ref73275687 \r \h </w:instrText>
      </w:r>
      <w:r w:rsidR="0023582E">
        <w:rPr>
          <w:i/>
        </w:rPr>
        <w:instrText xml:space="preserve"> \* MERGEFORMAT </w:instrText>
      </w:r>
      <w:r w:rsidR="0023582E" w:rsidRPr="0023582E">
        <w:rPr>
          <w:i/>
        </w:rPr>
      </w:r>
      <w:r w:rsidR="0023582E" w:rsidRPr="0023582E">
        <w:rPr>
          <w:i/>
        </w:rPr>
        <w:fldChar w:fldCharType="separate"/>
      </w:r>
      <w:r w:rsidR="00CC72B1">
        <w:rPr>
          <w:i/>
        </w:rPr>
        <w:t>3.1.1</w:t>
      </w:r>
      <w:r w:rsidR="0023582E" w:rsidRPr="0023582E">
        <w:rPr>
          <w:i/>
        </w:rPr>
        <w:fldChar w:fldCharType="end"/>
      </w:r>
      <w:r w:rsidR="0023582E" w:rsidRPr="0023582E">
        <w:rPr>
          <w:i/>
        </w:rPr>
        <w:t xml:space="preserve"> </w:t>
      </w:r>
      <w:r w:rsidR="0023582E" w:rsidRPr="0023582E">
        <w:rPr>
          <w:i/>
        </w:rPr>
        <w:fldChar w:fldCharType="begin"/>
      </w:r>
      <w:r w:rsidR="0023582E" w:rsidRPr="0023582E">
        <w:rPr>
          <w:i/>
        </w:rPr>
        <w:instrText xml:space="preserve"> REF _Ref73275690 \h </w:instrText>
      </w:r>
      <w:r w:rsidR="0023582E">
        <w:rPr>
          <w:i/>
        </w:rPr>
        <w:instrText xml:space="preserve"> \* MERGEFORMAT </w:instrText>
      </w:r>
      <w:r w:rsidR="0023582E" w:rsidRPr="0023582E">
        <w:rPr>
          <w:i/>
        </w:rPr>
      </w:r>
      <w:r w:rsidR="0023582E" w:rsidRPr="0023582E">
        <w:rPr>
          <w:i/>
        </w:rPr>
        <w:fldChar w:fldCharType="separate"/>
      </w:r>
      <w:r w:rsidR="00CC72B1" w:rsidRPr="00CC72B1">
        <w:rPr>
          <w:i/>
        </w:rPr>
        <w:t>Single Responsibility Principle</w:t>
      </w:r>
      <w:r w:rsidR="0023582E" w:rsidRPr="0023582E">
        <w:rPr>
          <w:i/>
        </w:rPr>
        <w:fldChar w:fldCharType="end"/>
      </w:r>
      <w:r w:rsidR="0023582E">
        <w:t>)</w:t>
      </w:r>
      <w:r w:rsidR="005E00EC">
        <w:t xml:space="preserve"> sowie innerhalb von den jeweils enthaltenen Klassen. Entsprechend der Betrachtung von SRP ist auch der Zusammenhalt der Komponenten gegeben. Hier gilt es wiederum die Klasse </w:t>
      </w:r>
      <w:r w:rsidR="005E00EC" w:rsidRPr="005E00EC">
        <w:rPr>
          <w:rStyle w:val="codeZchn"/>
        </w:rPr>
        <w:t>Player</w:t>
      </w:r>
      <w:r w:rsidR="005E00EC">
        <w:t xml:space="preserve"> positiv und die Klasse </w:t>
      </w:r>
      <w:r w:rsidR="005E00EC" w:rsidRPr="005E00EC">
        <w:rPr>
          <w:rStyle w:val="codeZchn"/>
        </w:rPr>
        <w:t>Game</w:t>
      </w:r>
      <w:r w:rsidR="005E00EC">
        <w:t xml:space="preserve"> (aufgrund der </w:t>
      </w:r>
      <w:r w:rsidR="00EF2795">
        <w:t>Verwaltung</w:t>
      </w:r>
      <w:r w:rsidR="005E00EC">
        <w:t xml:space="preserve"> von Spielern und Spielfeld) negativ hervorzuheben.</w:t>
      </w:r>
      <w:r w:rsidR="00EF2795">
        <w:t xml:space="preserve"> Die Kohäsion in der Klasse Game ist jedoch trotz der Verantwortlichkeit für </w:t>
      </w:r>
      <w:r w:rsidR="00EF2795" w:rsidRPr="00EF2795">
        <w:rPr>
          <w:rStyle w:val="codeZchn"/>
        </w:rPr>
        <w:t>Player</w:t>
      </w:r>
      <w:r w:rsidR="00EF2795">
        <w:t xml:space="preserve"> und </w:t>
      </w:r>
      <w:r w:rsidR="00237AC4">
        <w:rPr>
          <w:rStyle w:val="codeZchn"/>
        </w:rPr>
        <w:t>GameBord</w:t>
      </w:r>
      <w:r w:rsidR="00EF2795">
        <w:t xml:space="preserve"> hoch, da </w:t>
      </w:r>
      <w:r w:rsidR="00EF2795" w:rsidRPr="00EF2795">
        <w:rPr>
          <w:rStyle w:val="codeZchn"/>
        </w:rPr>
        <w:t>Game</w:t>
      </w:r>
      <w:r w:rsidR="00EF2795">
        <w:t xml:space="preserve"> diese beiden getrennten Bereiche nicht nur </w:t>
      </w:r>
      <w:r w:rsidR="00370D39">
        <w:t>verwaltet,</w:t>
      </w:r>
      <w:r w:rsidR="00EF2795">
        <w:t xml:space="preserve"> sondern auch zusammenführt.</w:t>
      </w:r>
      <w:r w:rsidR="00077DC0">
        <w:t xml:space="preserve"> Somit ist die hohe </w:t>
      </w:r>
      <w:r w:rsidR="00370D39">
        <w:t>Kohäsion</w:t>
      </w:r>
      <w:r w:rsidR="00077DC0">
        <w:t xml:space="preserve"> für </w:t>
      </w:r>
      <w:r w:rsidR="00077DC0" w:rsidRPr="00370D39">
        <w:rPr>
          <w:rStyle w:val="codeZchn"/>
        </w:rPr>
        <w:t>Game</w:t>
      </w:r>
      <w:r w:rsidR="00077DC0">
        <w:t xml:space="preserve"> trotz der </w:t>
      </w:r>
      <w:r w:rsidR="00370D39">
        <w:t>Verantwortlichkeit für mehrere Dinge gegeben</w:t>
      </w:r>
      <w:r w:rsidR="0060363D">
        <w:t>, da die beiden getrennten Verantwortlichkeiten mit</w:t>
      </w:r>
      <w:r w:rsidR="000E1BD2">
        <w:t>e</w:t>
      </w:r>
      <w:r w:rsidR="0060363D">
        <w:t>in</w:t>
      </w:r>
      <w:r w:rsidR="000E1BD2">
        <w:t>a</w:t>
      </w:r>
      <w:r w:rsidR="0060363D">
        <w:t>n</w:t>
      </w:r>
      <w:r w:rsidR="000E1BD2">
        <w:t>d</w:t>
      </w:r>
      <w:r w:rsidR="0060363D">
        <w:t>er verknüpft sind</w:t>
      </w:r>
      <w:r w:rsidR="00370D39">
        <w:t xml:space="preserve">. Abgesehen von diesen beiden Klassen ist aufgrund der guten Umsetzung von SRP auch die hohe Kohäsion </w:t>
      </w:r>
      <w:r w:rsidR="000F60B4">
        <w:t>an den anderen Stellen (insbesondere</w:t>
      </w:r>
      <w:r w:rsidR="00997F7E">
        <w:t xml:space="preserve"> sind</w:t>
      </w:r>
      <w:r w:rsidR="000F60B4">
        <w:t xml:space="preserve"> </w:t>
      </w:r>
      <w:r w:rsidR="000F60B4" w:rsidRPr="00B00E42">
        <w:rPr>
          <w:rStyle w:val="codeZchn"/>
        </w:rPr>
        <w:t>GameBoard</w:t>
      </w:r>
      <w:r w:rsidR="000F60B4">
        <w:t xml:space="preserve"> und </w:t>
      </w:r>
      <w:r w:rsidR="000F60B4" w:rsidRPr="00B00E42">
        <w:rPr>
          <w:rStyle w:val="codeZchn"/>
        </w:rPr>
        <w:t>GameDistance</w:t>
      </w:r>
      <w:r w:rsidR="00997F7E">
        <w:rPr>
          <w:rStyle w:val="codeZchn"/>
        </w:rPr>
        <w:t xml:space="preserve"> </w:t>
      </w:r>
      <w:r w:rsidR="00997F7E" w:rsidRPr="00997F7E">
        <w:t>repräsentati</w:t>
      </w:r>
      <w:r w:rsidR="00997F7E">
        <w:t>v</w:t>
      </w:r>
      <w:r w:rsidR="000F60B4">
        <w:t>)</w:t>
      </w:r>
      <w:r w:rsidR="00B00E42">
        <w:t xml:space="preserve"> im</w:t>
      </w:r>
      <w:r w:rsidR="000F60B4">
        <w:t xml:space="preserve"> Quellcode </w:t>
      </w:r>
      <w:r w:rsidR="00370D39">
        <w:t>gegeben.</w:t>
      </w:r>
    </w:p>
    <w:p w14:paraId="0893CD56" w14:textId="338C4426" w:rsidR="000F60B4" w:rsidRDefault="00F502A2" w:rsidP="00937304">
      <w:r>
        <w:t xml:space="preserve">Trotz der (mit Ausnahmen) hohen </w:t>
      </w:r>
      <w:r w:rsidR="00237AC4">
        <w:t>Kohäsion wird</w:t>
      </w:r>
      <w:r>
        <w:t xml:space="preserve"> </w:t>
      </w:r>
      <w:r w:rsidR="00237AC4">
        <w:t>Low</w:t>
      </w:r>
      <w:r>
        <w:t xml:space="preserve"> Coupling nicht ausreichend unterstützt. Das Problem hierbei ist gleichermaßen, dass innerhalb der Klassen konkrete Implementierungen und nicht deren Abstraktionen verwendet werden. </w:t>
      </w:r>
    </w:p>
    <w:p w14:paraId="075D8E3E" w14:textId="77777777" w:rsidR="000F60B4" w:rsidRDefault="000F60B4">
      <w:pPr>
        <w:spacing w:line="240" w:lineRule="auto"/>
        <w:jc w:val="left"/>
      </w:pPr>
      <w:r>
        <w:br w:type="page"/>
      </w:r>
    </w:p>
    <w:p w14:paraId="6FEE0FBA" w14:textId="77777777" w:rsidR="000F60B4" w:rsidRDefault="000F60B4" w:rsidP="000F60B4">
      <w:pPr>
        <w:pStyle w:val="berschrift3"/>
        <w:rPr>
          <w:lang w:val="en-GB"/>
        </w:rPr>
      </w:pPr>
      <w:bookmarkStart w:id="53" w:name="_Ref73268237"/>
      <w:bookmarkStart w:id="54" w:name="_Ref73268240"/>
      <w:bookmarkStart w:id="55" w:name="_Toc73290283"/>
      <w:r w:rsidRPr="008C4E28">
        <w:rPr>
          <w:lang w:val="en-GB"/>
        </w:rPr>
        <w:lastRenderedPageBreak/>
        <w:t>Low Coupling</w:t>
      </w:r>
      <w:bookmarkEnd w:id="53"/>
      <w:bookmarkEnd w:id="54"/>
      <w:bookmarkEnd w:id="55"/>
    </w:p>
    <w:p w14:paraId="1ADE5014" w14:textId="77777777" w:rsidR="000F60B4" w:rsidRDefault="000F60B4" w:rsidP="000F60B4">
      <w:r>
        <w:t xml:space="preserve">Die Kopplung ist nicht gering. Dies ist wie bei der Betrachtung von DIP vor allem an den Klassen </w:t>
      </w:r>
      <w:r w:rsidRPr="000228EF">
        <w:rPr>
          <w:rStyle w:val="codeZchn"/>
        </w:rPr>
        <w:t>Player</w:t>
      </w:r>
      <w:r w:rsidRPr="00937304">
        <w:t xml:space="preserve"> &amp; </w:t>
      </w:r>
      <w:r w:rsidRPr="000228EF">
        <w:rPr>
          <w:rStyle w:val="codeZchn"/>
        </w:rPr>
        <w:t>Game</w:t>
      </w:r>
      <w:r w:rsidRPr="00937304">
        <w:t xml:space="preserve"> </w:t>
      </w:r>
      <w:r>
        <w:t xml:space="preserve">zu erkennen. Diese beiden Klassen sind </w:t>
      </w:r>
      <w:r w:rsidRPr="00937304">
        <w:t>stark an</w:t>
      </w:r>
      <w:r>
        <w:t>einander und auch an andere Klassen (</w:t>
      </w:r>
      <w:r w:rsidRPr="00117447">
        <w:rPr>
          <w:rStyle w:val="codeZchn"/>
        </w:rPr>
        <w:t>GameDistance</w:t>
      </w:r>
      <w:r>
        <w:t xml:space="preserve">, </w:t>
      </w:r>
      <w:r w:rsidRPr="00117447">
        <w:rPr>
          <w:rStyle w:val="codeZchn"/>
        </w:rPr>
        <w:t>PlayerDirection</w:t>
      </w:r>
      <w:r>
        <w:t xml:space="preserve">, </w:t>
      </w:r>
      <w:r w:rsidRPr="00117447">
        <w:rPr>
          <w:rStyle w:val="codeZchn"/>
        </w:rPr>
        <w:t>GameCoordinate</w:t>
      </w:r>
      <w:r>
        <w:t>, …) gekoppelt und somit direkt von deren Implementierungen abhängig. Der Computerplayer ist ein Beispiel für Low Coupling, da hier über das interface auf die tatsächlichen Implementierungen zugegriffen wird.</w:t>
      </w:r>
    </w:p>
    <w:p w14:paraId="5DB2CC55" w14:textId="2B60C311" w:rsidR="000F60B4" w:rsidRDefault="000F60B4" w:rsidP="000F60B4">
      <w:r>
        <w:t xml:space="preserve">Für die UI-Pages wäre eine geringe Kopplung möglich, da hier alle Pages ein Interface implementieren. So wie die Navigation jedoch derzeit implementiert ist (die Pages rufen die folgenden Pages selbst auf), ist die geringe Koppelung nicht gegeben, da jede Page auf die </w:t>
      </w:r>
      <w:r w:rsidR="00237AC4">
        <w:t>spezielle</w:t>
      </w:r>
      <w:r>
        <w:t xml:space="preserve"> Implementierung der folgenden Page verweist.</w:t>
      </w:r>
    </w:p>
    <w:p w14:paraId="2F55B425" w14:textId="7F7C5E39" w:rsidR="000F60B4" w:rsidRDefault="000F60B4" w:rsidP="000F60B4">
      <w:r>
        <w:t xml:space="preserve">Wie bereits betrachtet, wird an anderen Stellen im Quellcode nicht auf die Verwendung von </w:t>
      </w:r>
      <w:r w:rsidR="00237AC4">
        <w:t>Interfaces</w:t>
      </w:r>
      <w:r>
        <w:t xml:space="preserve"> / abstrakten Oberklassen gesetzt, sodass hier die Elemente stark an Implementierungen gekoppelt sind.</w:t>
      </w:r>
    </w:p>
    <w:p w14:paraId="05ECAC10" w14:textId="04D36F30" w:rsidR="000F60B4" w:rsidRDefault="000F60B4" w:rsidP="000F60B4">
      <w:r>
        <w:t xml:space="preserve">Diese Abhängigkeiten werden durch das Refactoring </w:t>
      </w:r>
      <w:r w:rsidR="00237AC4">
        <w:t>„</w:t>
      </w:r>
      <w:r>
        <w:t>Extract Interface</w:t>
      </w:r>
      <w:r w:rsidR="00237AC4">
        <w:t>“</w:t>
      </w:r>
      <w:r>
        <w:t xml:space="preserve"> für </w:t>
      </w:r>
      <w:r w:rsidRPr="009A3288">
        <w:rPr>
          <w:rStyle w:val="codeZchn"/>
        </w:rPr>
        <w:t>Player</w:t>
      </w:r>
      <w:r>
        <w:t xml:space="preserve"> und </w:t>
      </w:r>
      <w:r w:rsidRPr="009A3288">
        <w:rPr>
          <w:rStyle w:val="codeZchn"/>
        </w:rPr>
        <w:t>Game</w:t>
      </w:r>
      <w:r>
        <w:t xml:space="preserve"> aufgelöst, sodass hier von Low Coupling gesprochen werden kann (die Refactorings erfolgen mit dem Ziel, dass der Quellcode besser testbar ist).</w:t>
      </w:r>
    </w:p>
    <w:p w14:paraId="2599EEDE" w14:textId="77777777" w:rsidR="000F60B4" w:rsidRDefault="000F60B4">
      <w:pPr>
        <w:spacing w:line="240" w:lineRule="auto"/>
        <w:jc w:val="left"/>
      </w:pPr>
      <w:r>
        <w:br w:type="page"/>
      </w:r>
    </w:p>
    <w:p w14:paraId="15EB2B75" w14:textId="075C3CFC" w:rsidR="008C4E28" w:rsidRDefault="008C4E28" w:rsidP="008C4E28">
      <w:pPr>
        <w:pStyle w:val="berschrift3"/>
        <w:rPr>
          <w:lang w:val="en-GB"/>
        </w:rPr>
      </w:pPr>
      <w:bookmarkStart w:id="56" w:name="_Toc73290284"/>
      <w:r w:rsidRPr="008C4E28">
        <w:rPr>
          <w:lang w:val="en-GB"/>
        </w:rPr>
        <w:lastRenderedPageBreak/>
        <w:t>Information Expert</w:t>
      </w:r>
      <w:bookmarkEnd w:id="56"/>
    </w:p>
    <w:p w14:paraId="789C54A1" w14:textId="5262FE2E" w:rsidR="00937304" w:rsidRDefault="001A0D18" w:rsidP="00497B73">
      <w:r>
        <w:t>Information Expert wird i</w:t>
      </w:r>
      <w:r w:rsidR="002530A7">
        <w:t>n dem</w:t>
      </w:r>
      <w:r>
        <w:t xml:space="preserve"> gesamten Projekt </w:t>
      </w:r>
      <w:r w:rsidR="00497B73">
        <w:t xml:space="preserve">korrekt und gut </w:t>
      </w:r>
      <w:r>
        <w:t>umgesetzt</w:t>
      </w:r>
      <w:r w:rsidR="00497B73">
        <w:t xml:space="preserve"> (z. B. </w:t>
      </w:r>
      <w:r w:rsidR="00497B73" w:rsidRPr="00497B73">
        <w:rPr>
          <w:rStyle w:val="codeZchn"/>
        </w:rPr>
        <w:t>GameBoard</w:t>
      </w:r>
      <w:r w:rsidR="00497B73">
        <w:t xml:space="preserve">, </w:t>
      </w:r>
      <w:r w:rsidR="00497B73" w:rsidRPr="00497B73">
        <w:rPr>
          <w:rStyle w:val="codeZchn"/>
        </w:rPr>
        <w:t>PlayerAction</w:t>
      </w:r>
      <w:r w:rsidR="00497B73">
        <w:t xml:space="preserve">, </w:t>
      </w:r>
      <w:r w:rsidR="00497B73" w:rsidRPr="00497B73">
        <w:rPr>
          <w:rStyle w:val="codeZchn"/>
        </w:rPr>
        <w:t>PlayerOrientation</w:t>
      </w:r>
      <w:r w:rsidR="00497B73">
        <w:t xml:space="preserve">, </w:t>
      </w:r>
      <w:r w:rsidR="00497B73" w:rsidRPr="00497B73">
        <w:rPr>
          <w:rStyle w:val="codeZchn"/>
        </w:rPr>
        <w:t>PlayerDirection</w:t>
      </w:r>
      <w:r w:rsidR="00650265">
        <w:rPr>
          <w:rStyle w:val="codeZchn"/>
        </w:rPr>
        <w:t xml:space="preserve"> </w:t>
      </w:r>
      <w:r w:rsidR="00650265" w:rsidRPr="00650265">
        <w:t xml:space="preserve">führen jeweils </w:t>
      </w:r>
      <w:r w:rsidR="00650265">
        <w:t>Operationen aus, welche die gehaltenen Daten betreffen</w:t>
      </w:r>
      <w:r w:rsidR="00497B73">
        <w:t>)</w:t>
      </w:r>
      <w:r>
        <w:t xml:space="preserve">, sodass konkrete Beispiele nicht erläutert werden. Die durchgehende Einhaltung liegt vermutlich darin begründet, dass dieses Prinzip durch das Klassen-Konzept der </w:t>
      </w:r>
      <w:r w:rsidR="00C42F12">
        <w:t>objektorientierten</w:t>
      </w:r>
      <w:r>
        <w:t xml:space="preserve"> Programmierung vorgegeben ist</w:t>
      </w:r>
      <w:r w:rsidR="00550FAF">
        <w:t xml:space="preserve"> und eine Nichteinhaltung oft mit einem höheren E</w:t>
      </w:r>
      <w:r w:rsidR="00CC67FF">
        <w:t>n</w:t>
      </w:r>
      <w:r w:rsidR="00550FAF">
        <w:t>tw</w:t>
      </w:r>
      <w:r w:rsidR="00CC67FF">
        <w:t>i</w:t>
      </w:r>
      <w:r w:rsidR="00550FAF">
        <w:t>cklungsaufwand einhergeht</w:t>
      </w:r>
      <w:r>
        <w:t>.</w:t>
      </w:r>
    </w:p>
    <w:p w14:paraId="2E3EA0F4" w14:textId="77777777" w:rsidR="0011396D" w:rsidRPr="00937304" w:rsidRDefault="0011396D" w:rsidP="00497B73"/>
    <w:p w14:paraId="7286228D" w14:textId="104032A7" w:rsidR="008C4E28" w:rsidRDefault="008C4E28" w:rsidP="008C4E28">
      <w:pPr>
        <w:pStyle w:val="berschrift3"/>
        <w:rPr>
          <w:lang w:val="en-GB"/>
        </w:rPr>
      </w:pPr>
      <w:bookmarkStart w:id="57" w:name="_Toc73290285"/>
      <w:r w:rsidRPr="008C4E28">
        <w:rPr>
          <w:lang w:val="en-GB"/>
        </w:rPr>
        <w:t>Creator</w:t>
      </w:r>
      <w:bookmarkEnd w:id="57"/>
    </w:p>
    <w:p w14:paraId="0C7E2D23" w14:textId="59B2C425" w:rsidR="0002780A" w:rsidRDefault="0002780A" w:rsidP="0002780A">
      <w:r w:rsidRPr="0002780A">
        <w:t>Creator wird ebenfalls durchgehend eingehalten</w:t>
      </w:r>
      <w:r>
        <w:t xml:space="preserve">. Dies liegt vermutlich daran, dass die erlaubten Zustände für die Initialisierung von Objekten </w:t>
      </w:r>
      <w:r w:rsidR="00356C65">
        <w:t>einen Großteil</w:t>
      </w:r>
      <w:r>
        <w:t xml:space="preserve"> der Möglichkeiten abdeckt und die übrigen Möglichkeiten bei der Entwicklung nicht nahe liegen. Im </w:t>
      </w:r>
      <w:r w:rsidR="00356C65">
        <w:t>Folgenden</w:t>
      </w:r>
      <w:r>
        <w:t xml:space="preserve"> sind einige Beispiele hierfür aufgeführt.</w:t>
      </w:r>
    </w:p>
    <w:p w14:paraId="09E3E45F" w14:textId="7DF2DE54" w:rsidR="0002780A" w:rsidRDefault="0002780A" w:rsidP="0002780A">
      <w:pPr>
        <w:pStyle w:val="Listenabsatz"/>
        <w:numPr>
          <w:ilvl w:val="0"/>
          <w:numId w:val="44"/>
        </w:numPr>
      </w:pPr>
      <w:r w:rsidRPr="0002780A">
        <w:rPr>
          <w:rStyle w:val="codeZchn"/>
        </w:rPr>
        <w:t>GameController</w:t>
      </w:r>
      <w:r>
        <w:t xml:space="preserve"> erzeugt </w:t>
      </w:r>
      <w:r w:rsidRPr="0002780A">
        <w:rPr>
          <w:rStyle w:val="codeZchn"/>
        </w:rPr>
        <w:t>Game</w:t>
      </w:r>
      <w:r>
        <w:t xml:space="preserve">, </w:t>
      </w:r>
      <w:r w:rsidRPr="0002780A">
        <w:rPr>
          <w:rStyle w:val="codeZchn"/>
        </w:rPr>
        <w:t>Player</w:t>
      </w:r>
      <w:r>
        <w:t xml:space="preserve"> und </w:t>
      </w:r>
      <w:r w:rsidRPr="0002780A">
        <w:rPr>
          <w:rStyle w:val="codeZchn"/>
        </w:rPr>
        <w:t>Person</w:t>
      </w:r>
      <w:r>
        <w:t xml:space="preserve">, da diese hier verarbeitet werden. </w:t>
      </w:r>
    </w:p>
    <w:p w14:paraId="69483F6A" w14:textId="0C022881" w:rsidR="0002780A" w:rsidRDefault="0002780A" w:rsidP="0002780A">
      <w:pPr>
        <w:pStyle w:val="Listenabsatz"/>
        <w:numPr>
          <w:ilvl w:val="0"/>
          <w:numId w:val="44"/>
        </w:numPr>
      </w:pPr>
      <w:r w:rsidRPr="0002780A">
        <w:rPr>
          <w:rStyle w:val="codeZchn"/>
        </w:rPr>
        <w:t>Game</w:t>
      </w:r>
      <w:r>
        <w:t xml:space="preserve"> erzeugt </w:t>
      </w:r>
      <w:r w:rsidRPr="00AC7F70">
        <w:rPr>
          <w:rStyle w:val="codeZchn"/>
        </w:rPr>
        <w:t>ComputerPlayer</w:t>
      </w:r>
      <w:r>
        <w:t>,</w:t>
      </w:r>
      <w:r w:rsidR="00AC7F70">
        <w:t xml:space="preserve"> da </w:t>
      </w:r>
      <w:r w:rsidR="00AC7F70" w:rsidRPr="00AC7F70">
        <w:rPr>
          <w:rStyle w:val="codeZchn"/>
        </w:rPr>
        <w:t>Com</w:t>
      </w:r>
      <w:r w:rsidR="0067636C">
        <w:rPr>
          <w:rStyle w:val="codeZchn"/>
        </w:rPr>
        <w:t>p</w:t>
      </w:r>
      <w:r w:rsidR="00AC7F70" w:rsidRPr="00AC7F70">
        <w:rPr>
          <w:rStyle w:val="codeZchn"/>
        </w:rPr>
        <w:t>uterPlayer</w:t>
      </w:r>
      <w:r w:rsidR="00AC7F70">
        <w:t xml:space="preserve"> von </w:t>
      </w:r>
      <w:r w:rsidR="00AC7F70" w:rsidRPr="00AC7F70">
        <w:rPr>
          <w:rStyle w:val="codeZchn"/>
        </w:rPr>
        <w:t>Game</w:t>
      </w:r>
      <w:r w:rsidR="00AC7F70">
        <w:t xml:space="preserve"> abhängt.</w:t>
      </w:r>
    </w:p>
    <w:p w14:paraId="2417E352" w14:textId="1FA4B75C" w:rsidR="0002780A" w:rsidRPr="0002780A" w:rsidRDefault="00AC7F70" w:rsidP="0002780A">
      <w:pPr>
        <w:pStyle w:val="Listenabsatz"/>
        <w:numPr>
          <w:ilvl w:val="0"/>
          <w:numId w:val="44"/>
        </w:numPr>
      </w:pPr>
      <w:r>
        <w:rPr>
          <w:rStyle w:val="codeZchn"/>
        </w:rPr>
        <w:t>Player</w:t>
      </w:r>
      <w:r w:rsidR="0002780A" w:rsidRPr="0002780A">
        <w:t xml:space="preserve"> erzeugt </w:t>
      </w:r>
      <w:r>
        <w:rPr>
          <w:rStyle w:val="codeZchn"/>
        </w:rPr>
        <w:t>PlayerAction</w:t>
      </w:r>
      <w:r w:rsidR="0002780A" w:rsidRPr="0002780A">
        <w:t xml:space="preserve">, da </w:t>
      </w:r>
      <w:r w:rsidR="00DF570D">
        <w:rPr>
          <w:rStyle w:val="codeZchn"/>
        </w:rPr>
        <w:t>Player</w:t>
      </w:r>
      <w:r w:rsidR="00DF570D" w:rsidRPr="0002780A">
        <w:t xml:space="preserve"> </w:t>
      </w:r>
      <w:r w:rsidR="0002780A" w:rsidRPr="0002780A">
        <w:t xml:space="preserve">der Informationsexperte </w:t>
      </w:r>
      <w:r>
        <w:t>(</w:t>
      </w:r>
      <w:r w:rsidR="0002780A" w:rsidRPr="0002780A">
        <w:t>fü</w:t>
      </w:r>
      <w:r w:rsidR="0002780A">
        <w:t>r die Erzeugung</w:t>
      </w:r>
      <w:r>
        <w:t>)</w:t>
      </w:r>
      <w:r w:rsidR="0002780A">
        <w:t xml:space="preserve"> ist.</w:t>
      </w:r>
    </w:p>
    <w:p w14:paraId="190EF5D9" w14:textId="687DB6AE" w:rsidR="00937304" w:rsidRPr="00AC7F70" w:rsidRDefault="00937304" w:rsidP="00937304">
      <w:pPr>
        <w:rPr>
          <w:color w:val="FF0000"/>
        </w:rPr>
      </w:pPr>
    </w:p>
    <w:p w14:paraId="49ACB105" w14:textId="25C9110C" w:rsidR="008C4E28" w:rsidRDefault="008C4E28" w:rsidP="008C4E28">
      <w:pPr>
        <w:pStyle w:val="berschrift3"/>
        <w:rPr>
          <w:lang w:val="en-GB"/>
        </w:rPr>
      </w:pPr>
      <w:bookmarkStart w:id="58" w:name="_Toc73290286"/>
      <w:r w:rsidRPr="008C4E28">
        <w:rPr>
          <w:lang w:val="en-GB"/>
        </w:rPr>
        <w:lastRenderedPageBreak/>
        <w:t>Indirection</w:t>
      </w:r>
      <w:bookmarkEnd w:id="58"/>
    </w:p>
    <w:p w14:paraId="5C1053CF" w14:textId="2D72491D" w:rsidR="00EC7395" w:rsidRDefault="00EC7395" w:rsidP="00EC7395">
      <w:r w:rsidRPr="00EC7395">
        <w:t xml:space="preserve">Indirection wird an </w:t>
      </w:r>
      <w:r>
        <w:t>mehreren S</w:t>
      </w:r>
      <w:r w:rsidRPr="00EC7395">
        <w:t>telle</w:t>
      </w:r>
      <w:r>
        <w:t>n</w:t>
      </w:r>
      <w:r w:rsidRPr="00EC7395">
        <w:t xml:space="preserve"> eingesetzt. </w:t>
      </w:r>
      <w:r>
        <w:t xml:space="preserve">Ein Beispiel ist, dass von </w:t>
      </w:r>
      <w:r w:rsidRPr="00EC7395">
        <w:rPr>
          <w:rStyle w:val="codeZchn"/>
        </w:rPr>
        <w:t>Game</w:t>
      </w:r>
      <w:r>
        <w:t xml:space="preserve"> über einen Eventhandler (Vermittler) delegiert wird. Delegiert wird hierbei die Aufgabe, die Clients oder </w:t>
      </w:r>
      <w:r w:rsidRPr="00EC7395">
        <w:rPr>
          <w:rStyle w:val="codeZchn"/>
        </w:rPr>
        <w:t>ComputerPlayer</w:t>
      </w:r>
      <w:r>
        <w:t xml:space="preserve">  über einen neuen Rundenstatus zu informieren und eine durchzuführende Aktion </w:t>
      </w:r>
      <w:r w:rsidR="006E03D7">
        <w:t xml:space="preserve">als Antwort zu verarbeiten. </w:t>
      </w:r>
      <w:r w:rsidR="00EB2C3E">
        <w:t>Weitere Anwendungen sind zum Großteil Delegationen an verschiedene Strukturtypen (</w:t>
      </w:r>
      <w:r w:rsidR="00EB2C3E" w:rsidRPr="00626A38">
        <w:rPr>
          <w:rStyle w:val="codeZchn"/>
        </w:rPr>
        <w:t>PlayerDirection</w:t>
      </w:r>
      <w:r w:rsidR="00EB2C3E">
        <w:t xml:space="preserve">, </w:t>
      </w:r>
      <w:r w:rsidR="00EB2C3E" w:rsidRPr="00626A38">
        <w:rPr>
          <w:rStyle w:val="codeZchn"/>
        </w:rPr>
        <w:t>PlayerA</w:t>
      </w:r>
      <w:r w:rsidR="00626A38">
        <w:rPr>
          <w:rStyle w:val="codeZchn"/>
        </w:rPr>
        <w:t>c</w:t>
      </w:r>
      <w:r w:rsidR="00EB2C3E" w:rsidRPr="00626A38">
        <w:rPr>
          <w:rStyle w:val="codeZchn"/>
        </w:rPr>
        <w:t>tion</w:t>
      </w:r>
      <w:r w:rsidR="00EB2C3E">
        <w:t>, …), welche auch Informationexpert für die delegierte Aufgabe sind.</w:t>
      </w:r>
    </w:p>
    <w:p w14:paraId="146BBC06" w14:textId="77777777" w:rsidR="0011396D" w:rsidRPr="00EC7395" w:rsidRDefault="0011396D" w:rsidP="00EC7395"/>
    <w:p w14:paraId="49FA0CC9" w14:textId="25A39489" w:rsidR="008C4E28" w:rsidRDefault="008C4E28" w:rsidP="008C4E28">
      <w:pPr>
        <w:pStyle w:val="berschrift3"/>
        <w:rPr>
          <w:lang w:val="en-GB"/>
        </w:rPr>
      </w:pPr>
      <w:bookmarkStart w:id="59" w:name="_Toc73290287"/>
      <w:r w:rsidRPr="008C4E28">
        <w:rPr>
          <w:lang w:val="en-GB"/>
        </w:rPr>
        <w:t>Polymorphism</w:t>
      </w:r>
      <w:bookmarkEnd w:id="59"/>
    </w:p>
    <w:p w14:paraId="0F861294" w14:textId="7AA3ACAC" w:rsidR="00F407ED" w:rsidRDefault="008C616A" w:rsidP="004B37FA">
      <w:r w:rsidRPr="008C616A">
        <w:t xml:space="preserve">Für Polymorphism gilt wie </w:t>
      </w:r>
      <w:r>
        <w:t xml:space="preserve">für das betrachtete LSP, </w:t>
      </w:r>
      <w:r w:rsidR="00FF5DFA">
        <w:t xml:space="preserve">dass wenig </w:t>
      </w:r>
      <w:r w:rsidR="00585112">
        <w:t>Vererbung</w:t>
      </w:r>
      <w:r w:rsidR="00FF5DFA">
        <w:t xml:space="preserve"> eingesetzt wurde, das aufgeführte Beispiel ist jedoch auch hierfür repräsentativ.</w:t>
      </w:r>
      <w:r w:rsidR="00585112">
        <w:t xml:space="preserve"> Allgemein ist jedoch ersichtlich, dass Polymorphie nicht wo möglich eingesetzt wurde. Es werden zwei Switch-Expressions verwendet, welche zwar einige Vorteile gegenüber der klassischen Switch-Statements bieten, jedoch trotzdem mithilfe von Vererbung ersetzt werden könn</w:t>
      </w:r>
      <w:r w:rsidR="00D560C1">
        <w:t>t</w:t>
      </w:r>
      <w:r w:rsidR="00585112">
        <w:t>en.</w:t>
      </w:r>
    </w:p>
    <w:p w14:paraId="74244887" w14:textId="77777777" w:rsidR="00F407ED" w:rsidRDefault="00F407ED">
      <w:pPr>
        <w:spacing w:line="240" w:lineRule="auto"/>
        <w:jc w:val="left"/>
      </w:pPr>
      <w:r>
        <w:br w:type="page"/>
      </w:r>
    </w:p>
    <w:p w14:paraId="06968437" w14:textId="65F7778B" w:rsidR="008C4E28" w:rsidRDefault="008C4E28" w:rsidP="008C4E28">
      <w:pPr>
        <w:pStyle w:val="berschrift3"/>
        <w:rPr>
          <w:lang w:val="en-GB"/>
        </w:rPr>
      </w:pPr>
      <w:bookmarkStart w:id="60" w:name="_Toc73290288"/>
      <w:r w:rsidRPr="008C4E28">
        <w:rPr>
          <w:lang w:val="en-GB"/>
        </w:rPr>
        <w:lastRenderedPageBreak/>
        <w:t>Controller</w:t>
      </w:r>
      <w:bookmarkEnd w:id="60"/>
    </w:p>
    <w:p w14:paraId="48A37D6F" w14:textId="55198AA0" w:rsidR="00043A71" w:rsidRDefault="00043A71" w:rsidP="001B169D">
      <w:r>
        <w:t xml:space="preserve">Die Klasse </w:t>
      </w:r>
      <w:r w:rsidRPr="001B169D">
        <w:rPr>
          <w:rStyle w:val="codeZchn"/>
        </w:rPr>
        <w:t>GameController</w:t>
      </w:r>
      <w:r>
        <w:t xml:space="preserve"> ist ein typisches Beispiel für einen Controller. Auf diese Klasse wird von der UI (OfflineConsoleClient) und der </w:t>
      </w:r>
      <w:r w:rsidR="00C42F12">
        <w:t>WebApi</w:t>
      </w:r>
      <w:r>
        <w:t xml:space="preserve"> zugegriffen. Der Controller delegiert die </w:t>
      </w:r>
      <w:r w:rsidR="001B169D">
        <w:t>A</w:t>
      </w:r>
      <w:r>
        <w:t xml:space="preserve">ufrufe daraufhin an das GameBackend weiter, sodass die grundlegenden Bedingungen </w:t>
      </w:r>
      <w:r w:rsidR="00A704C6">
        <w:t xml:space="preserve">für einen Controller </w:t>
      </w:r>
      <w:r>
        <w:t>eingehalten werden.</w:t>
      </w:r>
    </w:p>
    <w:p w14:paraId="61B1E9A2" w14:textId="28B127BF" w:rsidR="000424AE" w:rsidRDefault="00043A71" w:rsidP="001B169D">
      <w:r>
        <w:t xml:space="preserve">Des Weiteren besteht die </w:t>
      </w:r>
      <w:r w:rsidR="00920271">
        <w:t>WebApi</w:t>
      </w:r>
      <w:r>
        <w:t xml:space="preserve"> selbst aus Controllern, welche Aufrufe an </w:t>
      </w:r>
      <w:r w:rsidRPr="00A704C6">
        <w:rPr>
          <w:rStyle w:val="codeZchn"/>
        </w:rPr>
        <w:t>GameController</w:t>
      </w:r>
      <w:r>
        <w:t xml:space="preserve"> weiterleiten</w:t>
      </w:r>
      <w:r w:rsidR="00552368">
        <w:t xml:space="preserve"> (auf dem Quellcode-Stand </w:t>
      </w:r>
      <w:r w:rsidR="00552368" w:rsidRPr="00552368">
        <w:rPr>
          <w:i/>
        </w:rPr>
        <w:t>Release 1.1</w:t>
      </w:r>
      <w:r w:rsidR="00552368">
        <w:t>)</w:t>
      </w:r>
      <w:r>
        <w:t>.</w:t>
      </w:r>
      <w:r w:rsidR="001B169D">
        <w:t xml:space="preserve"> </w:t>
      </w:r>
      <w:r w:rsidR="00874C10">
        <w:t xml:space="preserve">Hierbei handelt es sich bei den einzelnen Controllern um Use Case Controller, welche im Gegensatz zu dem </w:t>
      </w:r>
      <w:r w:rsidR="00874C10" w:rsidRPr="00874C10">
        <w:rPr>
          <w:rStyle w:val="codeZchn"/>
        </w:rPr>
        <w:t>GameController</w:t>
      </w:r>
      <w:r w:rsidR="00874C10">
        <w:t xml:space="preserve"> für eine zusammengehörige Gruppe von Use Cases verantwortlich sind (Account, Game, Highscore). </w:t>
      </w:r>
      <w:r w:rsidR="001B169D">
        <w:t xml:space="preserve">Die genaue </w:t>
      </w:r>
      <w:r w:rsidR="00920271">
        <w:t>Funktionsweise</w:t>
      </w:r>
      <w:r w:rsidR="001B169D">
        <w:t xml:space="preserve"> der WebApi und deren Controller ist i</w:t>
      </w:r>
      <w:r w:rsidR="001F2DE6">
        <w:t>n</w:t>
      </w:r>
      <w:r w:rsidR="001B169D">
        <w:t xml:space="preserve"> Abschnitt </w:t>
      </w:r>
      <w:r w:rsidR="001B169D" w:rsidRPr="00A704C6">
        <w:rPr>
          <w:i/>
        </w:rPr>
        <w:fldChar w:fldCharType="begin"/>
      </w:r>
      <w:r w:rsidR="001B169D" w:rsidRPr="00A704C6">
        <w:rPr>
          <w:i/>
        </w:rPr>
        <w:instrText xml:space="preserve"> REF _Ref73267631 \n \h  \* MERGEFORMAT </w:instrText>
      </w:r>
      <w:r w:rsidR="001B169D" w:rsidRPr="00A704C6">
        <w:rPr>
          <w:i/>
        </w:rPr>
      </w:r>
      <w:r w:rsidR="001B169D" w:rsidRPr="00A704C6">
        <w:rPr>
          <w:i/>
        </w:rPr>
        <w:fldChar w:fldCharType="separate"/>
      </w:r>
      <w:r w:rsidR="00CC72B1">
        <w:rPr>
          <w:i/>
        </w:rPr>
        <w:t>9</w:t>
      </w:r>
      <w:r w:rsidR="001B169D" w:rsidRPr="00A704C6">
        <w:rPr>
          <w:i/>
        </w:rPr>
        <w:fldChar w:fldCharType="end"/>
      </w:r>
      <w:r w:rsidR="001B169D" w:rsidRPr="00A704C6">
        <w:rPr>
          <w:i/>
        </w:rPr>
        <w:t xml:space="preserve"> </w:t>
      </w:r>
      <w:r w:rsidR="001B169D" w:rsidRPr="00A704C6">
        <w:rPr>
          <w:i/>
        </w:rPr>
        <w:fldChar w:fldCharType="begin"/>
      </w:r>
      <w:r w:rsidR="001B169D" w:rsidRPr="00A704C6">
        <w:rPr>
          <w:i/>
        </w:rPr>
        <w:instrText xml:space="preserve"> REF _Ref73267626 \h  \* MERGEFORMAT </w:instrText>
      </w:r>
      <w:r w:rsidR="001B169D" w:rsidRPr="00A704C6">
        <w:rPr>
          <w:i/>
        </w:rPr>
      </w:r>
      <w:r w:rsidR="001B169D" w:rsidRPr="00A704C6">
        <w:rPr>
          <w:i/>
        </w:rPr>
        <w:fldChar w:fldCharType="separate"/>
      </w:r>
      <w:r w:rsidR="00CC72B1" w:rsidRPr="00CC72B1">
        <w:rPr>
          <w:i/>
        </w:rPr>
        <w:t>Zusatz: API-Design</w:t>
      </w:r>
      <w:r w:rsidR="001B169D" w:rsidRPr="00A704C6">
        <w:rPr>
          <w:i/>
        </w:rPr>
        <w:fldChar w:fldCharType="end"/>
      </w:r>
      <w:r w:rsidR="00A704C6">
        <w:t xml:space="preserve"> beschrieben.</w:t>
      </w:r>
    </w:p>
    <w:p w14:paraId="3C65436C" w14:textId="77777777" w:rsidR="0011396D" w:rsidRPr="000424AE" w:rsidRDefault="0011396D" w:rsidP="000424AE">
      <w:pPr>
        <w:rPr>
          <w:color w:val="FF0000"/>
        </w:rPr>
      </w:pPr>
    </w:p>
    <w:p w14:paraId="379FE5C8" w14:textId="0C34CC4E" w:rsidR="008C4E28" w:rsidRDefault="008C4E28" w:rsidP="008C4E28">
      <w:pPr>
        <w:pStyle w:val="berschrift3"/>
        <w:rPr>
          <w:lang w:val="en-GB"/>
        </w:rPr>
      </w:pPr>
      <w:bookmarkStart w:id="61" w:name="_Toc73290289"/>
      <w:r w:rsidRPr="008C4E28">
        <w:rPr>
          <w:lang w:val="en-GB"/>
        </w:rPr>
        <w:t>Pure Fabrication</w:t>
      </w:r>
      <w:bookmarkEnd w:id="61"/>
    </w:p>
    <w:p w14:paraId="43C952F2" w14:textId="031F3ECF" w:rsidR="00F11119" w:rsidRDefault="002C335F" w:rsidP="002C335F">
      <w:r w:rsidRPr="002C335F">
        <w:t>Die Hilfsklassen werden im P</w:t>
      </w:r>
      <w:r>
        <w:t xml:space="preserve">rojekt unter dem Namespace Utility zusammengefasst. </w:t>
      </w:r>
      <w:r w:rsidR="00164322">
        <w:t xml:space="preserve">Hier wird die Mechanik der Erweiterungsmethoden von C# intensiv eingesetzt. </w:t>
      </w:r>
      <w:r w:rsidR="00280694">
        <w:t>Die</w:t>
      </w:r>
      <w:r w:rsidR="004E0827">
        <w:t xml:space="preserve"> folgenden Hilfsk</w:t>
      </w:r>
      <w:r w:rsidR="00280694">
        <w:t xml:space="preserve">lassen sind nach der Definition in </w:t>
      </w:r>
      <w:r w:rsidR="00280694" w:rsidRPr="00280694">
        <w:rPr>
          <w:i/>
        </w:rPr>
        <w:fldChar w:fldCharType="begin"/>
      </w:r>
      <w:r w:rsidR="00280694" w:rsidRPr="00280694">
        <w:rPr>
          <w:i/>
        </w:rPr>
        <w:instrText xml:space="preserve"> REF _Ref73266746 \r \h </w:instrText>
      </w:r>
      <w:r w:rsidR="00280694">
        <w:rPr>
          <w:i/>
        </w:rPr>
        <w:instrText xml:space="preserve"> \* MERGEFORMAT </w:instrText>
      </w:r>
      <w:r w:rsidR="00280694" w:rsidRPr="00280694">
        <w:rPr>
          <w:i/>
        </w:rPr>
      </w:r>
      <w:r w:rsidR="00280694" w:rsidRPr="00280694">
        <w:rPr>
          <w:i/>
        </w:rPr>
        <w:fldChar w:fldCharType="separate"/>
      </w:r>
      <w:r w:rsidR="00CC72B1">
        <w:rPr>
          <w:i/>
        </w:rPr>
        <w:t>2.1</w:t>
      </w:r>
      <w:r w:rsidR="00280694" w:rsidRPr="00280694">
        <w:rPr>
          <w:i/>
        </w:rPr>
        <w:fldChar w:fldCharType="end"/>
      </w:r>
      <w:r w:rsidR="00280694" w:rsidRPr="00280694">
        <w:rPr>
          <w:i/>
        </w:rPr>
        <w:t xml:space="preserve"> </w:t>
      </w:r>
      <w:r w:rsidR="00280694" w:rsidRPr="00280694">
        <w:rPr>
          <w:i/>
        </w:rPr>
        <w:fldChar w:fldCharType="begin"/>
      </w:r>
      <w:r w:rsidR="00280694" w:rsidRPr="00280694">
        <w:rPr>
          <w:i/>
        </w:rPr>
        <w:instrText xml:space="preserve"> REF _Ref73266748 \h </w:instrText>
      </w:r>
      <w:r w:rsidR="00280694">
        <w:rPr>
          <w:i/>
        </w:rPr>
        <w:instrText xml:space="preserve"> \* MERGEFORMAT </w:instrText>
      </w:r>
      <w:r w:rsidR="00280694" w:rsidRPr="00280694">
        <w:rPr>
          <w:i/>
        </w:rPr>
      </w:r>
      <w:r w:rsidR="00280694" w:rsidRPr="00280694">
        <w:rPr>
          <w:i/>
        </w:rPr>
        <w:fldChar w:fldCharType="separate"/>
      </w:r>
      <w:r w:rsidR="00CC72B1" w:rsidRPr="00CC72B1">
        <w:rPr>
          <w:i/>
        </w:rPr>
        <w:t>Ubiquitous Language</w:t>
      </w:r>
      <w:r w:rsidR="00280694" w:rsidRPr="00280694">
        <w:rPr>
          <w:i/>
        </w:rPr>
        <w:fldChar w:fldCharType="end"/>
      </w:r>
      <w:r w:rsidR="00280694">
        <w:t xml:space="preserve"> nicht </w:t>
      </w:r>
      <w:r w:rsidR="00920271">
        <w:t>Teil</w:t>
      </w:r>
      <w:r w:rsidR="00280694">
        <w:t xml:space="preserve"> der </w:t>
      </w:r>
      <w:r w:rsidR="00356C65">
        <w:t>Problemd</w:t>
      </w:r>
      <w:r w:rsidR="00280694">
        <w:t>omäne</w:t>
      </w:r>
      <w:r w:rsidR="004E0827">
        <w:t>:</w:t>
      </w:r>
    </w:p>
    <w:p w14:paraId="0B037F7C" w14:textId="6EB89284" w:rsidR="00F11119" w:rsidRPr="00A17123" w:rsidRDefault="00164322" w:rsidP="006B1246">
      <w:pPr>
        <w:pStyle w:val="Listenabsatz"/>
        <w:numPr>
          <w:ilvl w:val="0"/>
          <w:numId w:val="45"/>
        </w:numPr>
        <w:rPr>
          <w:rFonts w:ascii="Consolas" w:hAnsi="Consolas"/>
          <w:sz w:val="24"/>
          <w:szCs w:val="24"/>
        </w:rPr>
      </w:pPr>
      <w:r w:rsidRPr="00A17123">
        <w:rPr>
          <w:rFonts w:ascii="Consolas" w:hAnsi="Consolas"/>
          <w:sz w:val="24"/>
          <w:szCs w:val="24"/>
        </w:rPr>
        <w:t>EnumerableExtensions</w:t>
      </w:r>
    </w:p>
    <w:p w14:paraId="608E83B5" w14:textId="02C16073" w:rsidR="002C335F" w:rsidRPr="00A17123" w:rsidRDefault="00164322" w:rsidP="006B1246">
      <w:pPr>
        <w:pStyle w:val="Listenabsatz"/>
        <w:numPr>
          <w:ilvl w:val="0"/>
          <w:numId w:val="45"/>
        </w:numPr>
        <w:rPr>
          <w:rFonts w:ascii="Consolas" w:hAnsi="Consolas"/>
          <w:sz w:val="24"/>
          <w:szCs w:val="24"/>
        </w:rPr>
      </w:pPr>
      <w:r w:rsidRPr="00A17123">
        <w:rPr>
          <w:rFonts w:ascii="Consolas" w:hAnsi="Consolas"/>
          <w:sz w:val="24"/>
          <w:szCs w:val="24"/>
        </w:rPr>
        <w:t>ListExtensions</w:t>
      </w:r>
    </w:p>
    <w:p w14:paraId="4F9DC7FC" w14:textId="32A1A7AC"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Vector2Extensions</w:t>
      </w:r>
    </w:p>
    <w:p w14:paraId="7EAA3105" w14:textId="4C12E279"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GameControllerLogger</w:t>
      </w:r>
    </w:p>
    <w:p w14:paraId="0B87131A" w14:textId="174D3941"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GameInformationLogger</w:t>
      </w:r>
    </w:p>
    <w:p w14:paraId="089A347B" w14:textId="3A139501" w:rsidR="006B1246" w:rsidRDefault="006B1246" w:rsidP="006B1246"/>
    <w:p w14:paraId="1C4827B9" w14:textId="56E2D788" w:rsidR="006B1246" w:rsidRDefault="006B1246" w:rsidP="006B1246">
      <w:r>
        <w:lastRenderedPageBreak/>
        <w:t xml:space="preserve">Neben diesen Utility-Klassen gibt es jedoch auch Klassen der Problemdomäne, welche Methoden haben, die in eine Hilfsklasse extrahiert werden könnten. Ein Beispiel hierfür ist die Klasse </w:t>
      </w:r>
      <w:r w:rsidRPr="008400FE">
        <w:rPr>
          <w:rStyle w:val="codeZchn"/>
        </w:rPr>
        <w:t>CoordinateSystem</w:t>
      </w:r>
      <w:r>
        <w:t>, welche den Bresenham-Algorithmus durchführt.</w:t>
      </w:r>
      <w:r w:rsidR="008400FE">
        <w:t xml:space="preserve"> Hierbei kann die Klasse </w:t>
      </w:r>
      <w:r w:rsidR="008400FE" w:rsidRPr="008400FE">
        <w:rPr>
          <w:rStyle w:val="codeZchn"/>
        </w:rPr>
        <w:t>CoordinateSystem</w:t>
      </w:r>
      <w:r w:rsidR="008400FE">
        <w:t xml:space="preserve"> jedoch auch als „nicht </w:t>
      </w:r>
      <w:r w:rsidR="00920271">
        <w:t>Teil</w:t>
      </w:r>
      <w:r w:rsidR="008400FE">
        <w:t xml:space="preserve"> der Problemdomäne“ betrachtet werden, da je nach </w:t>
      </w:r>
      <w:r w:rsidR="005F2D86">
        <w:t>Auslegung</w:t>
      </w:r>
      <w:r w:rsidR="008400FE">
        <w:t xml:space="preserve"> lediglich das </w:t>
      </w:r>
      <w:r w:rsidR="008400FE" w:rsidRPr="008400FE">
        <w:rPr>
          <w:rStyle w:val="codeZchn"/>
        </w:rPr>
        <w:t>GameBoard</w:t>
      </w:r>
      <w:r w:rsidR="008400FE">
        <w:t xml:space="preserve"> </w:t>
      </w:r>
      <w:r w:rsidR="00920271">
        <w:t>Teil</w:t>
      </w:r>
      <w:r w:rsidR="008400FE">
        <w:t xml:space="preserve"> der Problemdomäne ist.</w:t>
      </w:r>
    </w:p>
    <w:p w14:paraId="4DA9F0B2" w14:textId="77777777" w:rsidR="0011396D" w:rsidRPr="002C335F" w:rsidRDefault="0011396D" w:rsidP="006B1246"/>
    <w:p w14:paraId="4BEB5BA7" w14:textId="2B2C0BDE" w:rsidR="008C4E28" w:rsidRDefault="008C4E28" w:rsidP="008C4E28">
      <w:pPr>
        <w:pStyle w:val="berschrift3"/>
        <w:rPr>
          <w:lang w:val="en-GB"/>
        </w:rPr>
      </w:pPr>
      <w:bookmarkStart w:id="62" w:name="_Toc73290290"/>
      <w:r w:rsidRPr="008C4E28">
        <w:rPr>
          <w:lang w:val="en-GB"/>
        </w:rPr>
        <w:t>Protected Variations</w:t>
      </w:r>
      <w:bookmarkEnd w:id="62"/>
    </w:p>
    <w:p w14:paraId="53D01685" w14:textId="1C4F9BFC" w:rsidR="008C4E28" w:rsidRPr="00BC0884" w:rsidRDefault="00BC0884" w:rsidP="003638AF">
      <w:r w:rsidRPr="00BC0884">
        <w:t xml:space="preserve">Mit </w:t>
      </w:r>
      <w:r w:rsidR="006D420A" w:rsidRPr="00BC0884">
        <w:t>Interfaces</w:t>
      </w:r>
      <w:r w:rsidRPr="00BC0884">
        <w:t xml:space="preserve"> wurde nicht intensiv gearbeitet (</w:t>
      </w:r>
      <w:r w:rsidR="006D420A">
        <w:t>siehe</w:t>
      </w:r>
      <w:r w:rsidR="003638AF">
        <w:t xml:space="preserve"> </w:t>
      </w:r>
      <w:r w:rsidR="003638AF" w:rsidRPr="003638AF">
        <w:rPr>
          <w:i/>
        </w:rPr>
        <w:fldChar w:fldCharType="begin"/>
      </w:r>
      <w:r w:rsidR="003638AF" w:rsidRPr="003638AF">
        <w:rPr>
          <w:i/>
        </w:rPr>
        <w:instrText xml:space="preserve"> REF _Ref73268058 \n \h  \* MERGEFORMAT </w:instrText>
      </w:r>
      <w:r w:rsidR="003638AF" w:rsidRPr="003638AF">
        <w:rPr>
          <w:i/>
        </w:rPr>
      </w:r>
      <w:r w:rsidR="003638AF" w:rsidRPr="003638AF">
        <w:rPr>
          <w:i/>
        </w:rPr>
        <w:fldChar w:fldCharType="separate"/>
      </w:r>
      <w:r w:rsidR="00CC72B1">
        <w:rPr>
          <w:i/>
        </w:rPr>
        <w:t>3.1.4</w:t>
      </w:r>
      <w:r w:rsidR="003638AF" w:rsidRPr="003638AF">
        <w:rPr>
          <w:i/>
        </w:rPr>
        <w:fldChar w:fldCharType="end"/>
      </w:r>
      <w:r w:rsidR="003638AF" w:rsidRPr="003638AF">
        <w:rPr>
          <w:i/>
        </w:rPr>
        <w:t xml:space="preserve"> </w:t>
      </w:r>
      <w:r w:rsidR="003638AF" w:rsidRPr="003638AF">
        <w:rPr>
          <w:i/>
        </w:rPr>
        <w:fldChar w:fldCharType="begin"/>
      </w:r>
      <w:r w:rsidR="003638AF" w:rsidRPr="003638AF">
        <w:rPr>
          <w:i/>
        </w:rPr>
        <w:instrText xml:space="preserve"> REF _Ref73268060 \h  \* MERGEFORMAT </w:instrText>
      </w:r>
      <w:r w:rsidR="003638AF" w:rsidRPr="003638AF">
        <w:rPr>
          <w:i/>
        </w:rPr>
      </w:r>
      <w:r w:rsidR="003638AF" w:rsidRPr="003638AF">
        <w:rPr>
          <w:i/>
        </w:rPr>
        <w:fldChar w:fldCharType="separate"/>
      </w:r>
      <w:r w:rsidR="00CC72B1" w:rsidRPr="00CC72B1">
        <w:rPr>
          <w:i/>
        </w:rPr>
        <w:t>Interface Segregation Principle</w:t>
      </w:r>
      <w:r w:rsidR="003638AF" w:rsidRPr="003638AF">
        <w:rPr>
          <w:i/>
        </w:rPr>
        <w:fldChar w:fldCharType="end"/>
      </w:r>
      <w:r w:rsidR="006C1B6A">
        <w:rPr>
          <w:i/>
        </w:rPr>
        <w:t xml:space="preserve"> </w:t>
      </w:r>
      <w:r w:rsidR="006C1B6A" w:rsidRPr="006C1B6A">
        <w:t>und</w:t>
      </w:r>
      <w:r w:rsidR="006C1B6A">
        <w:rPr>
          <w:i/>
        </w:rPr>
        <w:t xml:space="preserve"> </w:t>
      </w:r>
      <w:r w:rsidR="006C1B6A" w:rsidRPr="006C1B6A">
        <w:rPr>
          <w:i/>
        </w:rPr>
        <w:fldChar w:fldCharType="begin"/>
      </w:r>
      <w:r w:rsidR="006C1B6A" w:rsidRPr="006C1B6A">
        <w:rPr>
          <w:i/>
        </w:rPr>
        <w:instrText xml:space="preserve"> REF _Ref73268240 \r \h  \* MERGEFORMAT </w:instrText>
      </w:r>
      <w:r w:rsidR="006C1B6A" w:rsidRPr="006C1B6A">
        <w:rPr>
          <w:i/>
        </w:rPr>
      </w:r>
      <w:r w:rsidR="006C1B6A" w:rsidRPr="006C1B6A">
        <w:rPr>
          <w:i/>
        </w:rPr>
        <w:fldChar w:fldCharType="separate"/>
      </w:r>
      <w:r w:rsidR="00CC72B1">
        <w:rPr>
          <w:i/>
        </w:rPr>
        <w:t>3.2.2</w:t>
      </w:r>
      <w:r w:rsidR="006C1B6A" w:rsidRPr="006C1B6A">
        <w:rPr>
          <w:i/>
        </w:rPr>
        <w:fldChar w:fldCharType="end"/>
      </w:r>
      <w:r w:rsidR="006C1B6A" w:rsidRPr="006C1B6A">
        <w:rPr>
          <w:i/>
        </w:rPr>
        <w:t xml:space="preserve"> </w:t>
      </w:r>
      <w:r w:rsidR="006C1B6A" w:rsidRPr="006C1B6A">
        <w:rPr>
          <w:i/>
        </w:rPr>
        <w:fldChar w:fldCharType="begin"/>
      </w:r>
      <w:r w:rsidR="006C1B6A" w:rsidRPr="006C1B6A">
        <w:rPr>
          <w:i/>
        </w:rPr>
        <w:instrText xml:space="preserve"> REF _Ref73268237 \h  \* MERGEFORMAT </w:instrText>
      </w:r>
      <w:r w:rsidR="006C1B6A" w:rsidRPr="006C1B6A">
        <w:rPr>
          <w:i/>
        </w:rPr>
      </w:r>
      <w:r w:rsidR="006C1B6A" w:rsidRPr="006C1B6A">
        <w:rPr>
          <w:i/>
        </w:rPr>
        <w:fldChar w:fldCharType="separate"/>
      </w:r>
      <w:r w:rsidR="00CC72B1" w:rsidRPr="00CC72B1">
        <w:rPr>
          <w:i/>
        </w:rPr>
        <w:t>Low Coupling</w:t>
      </w:r>
      <w:r w:rsidR="006C1B6A" w:rsidRPr="006C1B6A">
        <w:rPr>
          <w:i/>
        </w:rPr>
        <w:fldChar w:fldCharType="end"/>
      </w:r>
      <w:r w:rsidRPr="00BC0884">
        <w:t>)</w:t>
      </w:r>
      <w:r w:rsidR="00D0740A">
        <w:t xml:space="preserve">, weswegen Protected Variations nicht eingehalten wird. Wie bereits beschrieben, wird diese Abhängigkeit von konkreten Implementierungen durch Refactorings behoben, welche in diesem Dokument beschrieben werden. Aus diesem </w:t>
      </w:r>
      <w:r w:rsidR="00023EB2">
        <w:t>Grund</w:t>
      </w:r>
      <w:r w:rsidR="00D0740A">
        <w:t xml:space="preserve"> wird </w:t>
      </w:r>
      <w:r w:rsidR="00CF1BDA">
        <w:t xml:space="preserve">in diesem Unterkapitel </w:t>
      </w:r>
      <w:r w:rsidR="00D0740A">
        <w:t xml:space="preserve">nicht weiter auf </w:t>
      </w:r>
      <w:r w:rsidR="00A21F2E">
        <w:t>die Abhängigkeit von Imp</w:t>
      </w:r>
      <w:r w:rsidR="002743F0">
        <w:t>l</w:t>
      </w:r>
      <w:r w:rsidR="00A21F2E">
        <w:t>ementierungen eingegangen</w:t>
      </w:r>
      <w:r w:rsidR="00D0740A">
        <w:t>.</w:t>
      </w:r>
      <w:r w:rsidR="00D0740A" w:rsidRPr="00BC0884">
        <w:t xml:space="preserve"> </w:t>
      </w:r>
      <w:r w:rsidR="008C4E28" w:rsidRPr="00BC0884">
        <w:br w:type="page"/>
      </w:r>
    </w:p>
    <w:p w14:paraId="2EF59ECA" w14:textId="677696E9" w:rsidR="00C73FB9" w:rsidRDefault="00C73FB9" w:rsidP="00C73FB9">
      <w:pPr>
        <w:pStyle w:val="berschrift2"/>
      </w:pPr>
      <w:bookmarkStart w:id="63" w:name="_Toc73290291"/>
      <w:r>
        <w:lastRenderedPageBreak/>
        <w:t>DRY</w:t>
      </w:r>
      <w:bookmarkEnd w:id="63"/>
    </w:p>
    <w:p w14:paraId="2F8F9F0C" w14:textId="6A9113CD" w:rsidR="00E5446F" w:rsidRPr="005E67BC" w:rsidRDefault="00E5446F" w:rsidP="00D726F2">
      <w:r w:rsidRPr="00836E90">
        <w:t xml:space="preserve">DRY steht für </w:t>
      </w:r>
      <w:r w:rsidRPr="00D726F2">
        <w:rPr>
          <w:i/>
        </w:rPr>
        <w:t>Don</w:t>
      </w:r>
      <w:r w:rsidR="00513DD3" w:rsidRPr="00D726F2">
        <w:rPr>
          <w:i/>
        </w:rPr>
        <w:t>’</w:t>
      </w:r>
      <w:r w:rsidRPr="00D726F2">
        <w:rPr>
          <w:i/>
        </w:rPr>
        <w:t xml:space="preserve">t Repeat </w:t>
      </w:r>
      <w:r w:rsidR="00513DD3" w:rsidRPr="00D726F2">
        <w:rPr>
          <w:i/>
        </w:rPr>
        <w:t>Y</w:t>
      </w:r>
      <w:r w:rsidRPr="00D726F2">
        <w:rPr>
          <w:i/>
        </w:rPr>
        <w:t>ourself</w:t>
      </w:r>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w:t>
      </w:r>
      <w:r w:rsidR="00920271">
        <w:t>auf.</w:t>
      </w:r>
    </w:p>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53B3C58D" w:rsidR="00E06D87" w:rsidRPr="002C22E4" w:rsidRDefault="00E06D87" w:rsidP="005E67BC">
            <w:pPr>
              <w:spacing w:before="60" w:after="60" w:line="240" w:lineRule="auto"/>
              <w:jc w:val="right"/>
              <w:rPr>
                <w:b/>
              </w:rPr>
            </w:pPr>
            <w:r>
              <w:rPr>
                <w:b/>
              </w:rPr>
              <w:t xml:space="preserve">Anzahl duplizierte </w:t>
            </w:r>
            <w:r w:rsidR="00920271">
              <w:rPr>
                <w:b/>
              </w:rPr>
              <w:t>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r>
              <w:rPr>
                <w:rFonts w:ascii="Calibri" w:hAnsi="Calibri"/>
                <w:color w:val="000000"/>
                <w:sz w:val="22"/>
                <w:szCs w:val="22"/>
              </w:rPr>
              <w:t>RandomPlayer.cs &amp; RandomNotKillingItselfPlayer.cs</w:t>
            </w:r>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r>
              <w:rPr>
                <w:rFonts w:ascii="Calibri" w:hAnsi="Calibri"/>
                <w:color w:val="000000"/>
                <w:sz w:val="22"/>
                <w:szCs w:val="22"/>
              </w:rPr>
              <w:t>HighscoreEntry.cs &amp; Person.cs</w:t>
            </w:r>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r>
              <w:rPr>
                <w:rFonts w:ascii="Calibri" w:hAnsi="Calibri"/>
                <w:color w:val="000000"/>
                <w:sz w:val="22"/>
                <w:szCs w:val="22"/>
              </w:rPr>
              <w:t>UserPage.cs</w:t>
            </w:r>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r>
              <w:rPr>
                <w:rFonts w:ascii="Calibri" w:hAnsi="Calibri"/>
                <w:color w:val="000000"/>
                <w:sz w:val="22"/>
                <w:szCs w:val="22"/>
              </w:rPr>
              <w:t>StartPage.cs &amp; UserPage.cs</w:t>
            </w:r>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r>
              <w:rPr>
                <w:rFonts w:ascii="Calibri" w:hAnsi="Calibri"/>
                <w:color w:val="000000"/>
                <w:sz w:val="22"/>
                <w:szCs w:val="22"/>
              </w:rPr>
              <w:t>ShowHighscoresPage.cs</w:t>
            </w:r>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 &amp; GameInformationLogger.cs</w:t>
            </w:r>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09EFD673" w:rsidR="005E67BC" w:rsidRDefault="0030439E" w:rsidP="0030439E">
      <w:pPr>
        <w:pStyle w:val="Beschriftung"/>
        <w:rPr>
          <w:color w:val="FF0000"/>
          <w:lang w:val="en-GB"/>
        </w:rPr>
      </w:pPr>
      <w:bookmarkStart w:id="64" w:name="_Toc73280245"/>
      <w:r>
        <w:t xml:space="preserve">Tabelle </w:t>
      </w:r>
      <w:fldSimple w:instr=" SEQ Tabelle \* ARABIC ">
        <w:r w:rsidR="00CC72B1">
          <w:rPr>
            <w:noProof/>
          </w:rPr>
          <w:t>9</w:t>
        </w:r>
      </w:fldSimple>
      <w:r>
        <w:t>: Quellcode Duplikationen</w:t>
      </w:r>
      <w:bookmarkEnd w:id="64"/>
    </w:p>
    <w:p w14:paraId="4B885FDB" w14:textId="3F0F0278" w:rsidR="00CA5628" w:rsidRPr="00E06D87" w:rsidRDefault="005E67BC" w:rsidP="00836E90">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CC72B1">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r w:rsidR="00CC72B1" w:rsidRPr="00CC72B1">
        <w:rPr>
          <w:i/>
        </w:rPr>
        <w:t>Duplicated Code</w:t>
      </w:r>
      <w:r w:rsidR="002332C2" w:rsidRPr="00E06D87">
        <w:rPr>
          <w:i/>
        </w:rPr>
        <w:fldChar w:fldCharType="end"/>
      </w:r>
      <w:r w:rsidR="002332C2" w:rsidRPr="00E06D87">
        <w:t xml:space="preserve"> </w:t>
      </w:r>
      <w:r w:rsidRPr="00E06D87">
        <w:t xml:space="preserve">genauer betrachtet und </w:t>
      </w:r>
      <w:r w:rsidR="005C4E3A" w:rsidRPr="00E06D87">
        <w:t xml:space="preserve">ggfs. </w:t>
      </w:r>
      <w:r w:rsidR="00E06D87" w:rsidRPr="00E06D87">
        <w:t>aufgelöst</w:t>
      </w:r>
      <w:r w:rsidR="002332C2" w:rsidRPr="00E06D87">
        <w:t>.</w:t>
      </w:r>
      <w:r w:rsidR="00E06D87" w:rsidRPr="00E06D87">
        <w:t xml:space="preserve"> Zum Großteil handelt es sich hierbei um versehentliche (inadvertent) </w:t>
      </w:r>
      <w:r w:rsidR="00E06D87">
        <w:t>Duplikate, da bei der Entwicklung nicht auf das Einhalten von Programmierprinzipen geachtet wurde.</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65" w:name="_Toc73290292"/>
      <w:r>
        <w:lastRenderedPageBreak/>
        <w:t>Entwurfsmuster</w:t>
      </w:r>
      <w:bookmarkEnd w:id="65"/>
    </w:p>
    <w:p w14:paraId="4AD4C57A" w14:textId="2EC732C2" w:rsidR="003F3389" w:rsidRDefault="00BC7476" w:rsidP="00BC7476">
      <w:r>
        <w:t xml:space="preserve">Im </w:t>
      </w:r>
      <w:r w:rsidR="00E7537C">
        <w:t>Folgenden</w:t>
      </w:r>
      <w:r>
        <w:t xml:space="preserve"> wird das </w:t>
      </w:r>
      <w:r w:rsidR="00E8507A">
        <w:t>objektbasierte</w:t>
      </w:r>
      <w:r w:rsidR="00572D5F">
        <w:t xml:space="preserve"> Erzeugungsmuster „</w:t>
      </w:r>
      <w:r>
        <w:t>Erbauer</w:t>
      </w:r>
      <w:r w:rsidR="00572D5F">
        <w:t>“</w:t>
      </w:r>
      <w:r>
        <w:t xml:space="preserve"> auf die Erzeugung </w:t>
      </w:r>
      <w:r w:rsidR="00E8507A">
        <w:t>computergesteuerter</w:t>
      </w:r>
      <w:r w:rsidR="00E7537C">
        <w:t xml:space="preserve">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r>
        <w:rPr>
          <w:rStyle w:val="codeZchn"/>
        </w:rPr>
        <w:t>IC</w:t>
      </w:r>
      <w:r w:rsidRPr="0047442C">
        <w:rPr>
          <w:rStyle w:val="codeZchn"/>
        </w:rPr>
        <w:t>omputerPlayer</w:t>
      </w:r>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1DF48CF0" w:rsidR="0038114F" w:rsidRDefault="0038114F" w:rsidP="0038114F">
      <w:pPr>
        <w:pStyle w:val="Beschriftung"/>
      </w:pPr>
      <w:bookmarkStart w:id="66" w:name="_Toc73280482"/>
      <w:r>
        <w:t xml:space="preserve">Abbildung </w:t>
      </w:r>
      <w:fldSimple w:instr=" SEQ Abbildung \* ARABIC ">
        <w:r w:rsidR="00CC72B1">
          <w:rPr>
            <w:noProof/>
          </w:rPr>
          <w:t>7</w:t>
        </w:r>
      </w:fldSimple>
      <w:r>
        <w:t xml:space="preserve">: Ablauf Computerspieler </w:t>
      </w:r>
      <w:r w:rsidR="00D90C52">
        <w:t xml:space="preserve">Initialisierung </w:t>
      </w:r>
      <w:r>
        <w:t xml:space="preserve">ohne </w:t>
      </w:r>
      <w:r w:rsidR="00A333D6">
        <w:t>Erbauer</w:t>
      </w:r>
      <w:bookmarkEnd w:id="66"/>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r w:rsidR="00C547BD" w:rsidRPr="00C80F6A">
        <w:rPr>
          <w:rStyle w:val="codeZchn"/>
        </w:rPr>
        <w:t>ControlledPlayer</w:t>
      </w:r>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7C6B7653" w:rsidR="003F3389" w:rsidRDefault="00BE7A92" w:rsidP="00BE7A92">
      <w:pPr>
        <w:pStyle w:val="Beschriftung"/>
      </w:pPr>
      <w:bookmarkStart w:id="67" w:name="_Toc73280483"/>
      <w:r>
        <w:t xml:space="preserve">Abbildung </w:t>
      </w:r>
      <w:fldSimple w:instr=" SEQ Abbildung \* ARABIC ">
        <w:r w:rsidR="00CC72B1">
          <w:rPr>
            <w:noProof/>
          </w:rPr>
          <w:t>8</w:t>
        </w:r>
      </w:fldSimple>
      <w:r>
        <w:t>: UML-</w:t>
      </w:r>
      <w:r w:rsidR="00C941E4">
        <w:t>KD</w:t>
      </w:r>
      <w:r>
        <w:t xml:space="preserve"> Computerspielererzeugung ohne Erbauer</w:t>
      </w:r>
      <w:bookmarkEnd w:id="67"/>
    </w:p>
    <w:p w14:paraId="1721741D" w14:textId="77777777" w:rsidR="00B61F71" w:rsidRPr="00B61F71" w:rsidRDefault="00B61F71" w:rsidP="00B61F71"/>
    <w:p w14:paraId="4EC528A8" w14:textId="2B988007"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w:t>
      </w:r>
      <w:r w:rsidR="00E8507A">
        <w:t>separate</w:t>
      </w:r>
      <w:r w:rsidR="00F3747F">
        <w:t xml:space="preserve"> Erbauer </w:t>
      </w:r>
      <w:r w:rsidR="00D96B23">
        <w:t>ist die</w:t>
      </w:r>
      <w:r w:rsidR="00F3747F">
        <w:t xml:space="preserve"> </w:t>
      </w:r>
      <w:r w:rsidR="00D96B23">
        <w:t xml:space="preserve">Klasse </w:t>
      </w:r>
      <w:r w:rsidR="00D96B23" w:rsidRPr="00D96B23">
        <w:rPr>
          <w:rStyle w:val="codeZchn"/>
        </w:rPr>
        <w:t>CreateComputerPlayer</w:t>
      </w:r>
      <w:r w:rsidR="00D96B23">
        <w:t xml:space="preserve">. Durch deren Methode </w:t>
      </w:r>
      <w:r w:rsidR="00D96B23" w:rsidRPr="00D96B23">
        <w:rPr>
          <w:rStyle w:val="codeZchn"/>
        </w:rPr>
        <w:t>CreateForGame(Game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 xml:space="preserve">(Initialisierung ist </w:t>
      </w:r>
      <w:r w:rsidR="00E8507A">
        <w:t>nicht mehr</w:t>
      </w:r>
      <w:r w:rsidR="00B0720A" w:rsidRPr="00B0720A">
        <w:t xml:space="preserve">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46A27950" w:rsidR="00A5249F" w:rsidRDefault="00F3747F" w:rsidP="00F3747F">
      <w:pPr>
        <w:pStyle w:val="Beschriftung"/>
      </w:pPr>
      <w:bookmarkStart w:id="68" w:name="_Toc73280484"/>
      <w:r>
        <w:t xml:space="preserve">Abbildung </w:t>
      </w:r>
      <w:fldSimple w:instr=" SEQ Abbildung \* ARABIC ">
        <w:r w:rsidR="00CC72B1">
          <w:rPr>
            <w:noProof/>
          </w:rPr>
          <w:t>9</w:t>
        </w:r>
      </w:fldSimple>
      <w:r>
        <w:t xml:space="preserve">: </w:t>
      </w:r>
      <w:r w:rsidRPr="001457BA">
        <w:t>UML-</w:t>
      </w:r>
      <w:r w:rsidR="00962E0A">
        <w:t>KD</w:t>
      </w:r>
      <w:r w:rsidRPr="001457BA">
        <w:t xml:space="preserve"> Computerspielererzeugung </w:t>
      </w:r>
      <w:r>
        <w:t xml:space="preserve">mit </w:t>
      </w:r>
      <w:r w:rsidRPr="001457BA">
        <w:t>Erbauer</w:t>
      </w:r>
      <w:bookmarkEnd w:id="68"/>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r w:rsidR="00002D22" w:rsidRPr="00002D22">
        <w:rPr>
          <w:rStyle w:val="codeZchn"/>
        </w:rPr>
        <w:t>CreateComputerPlayer</w:t>
      </w:r>
      <w:r w:rsidR="00002D22">
        <w:t xml:space="preserve"> als Erbauer. Dieser Erbauer wiederum übernimmt die Verantwortung, dass der </w:t>
      </w:r>
      <w:r w:rsidR="00002D22" w:rsidRPr="00002D22">
        <w:rPr>
          <w:rStyle w:val="codeZchn"/>
        </w:rPr>
        <w:t>Player</w:t>
      </w:r>
      <w:r w:rsidR="00002D22">
        <w:t xml:space="preserve"> und der </w:t>
      </w:r>
      <w:r w:rsidR="00002D22" w:rsidRPr="00002D22">
        <w:rPr>
          <w:rStyle w:val="codeZchn"/>
        </w:rPr>
        <w:t>IComputerPlayer</w:t>
      </w:r>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7EF406CA" w:rsidR="00002D22" w:rsidRPr="00FF7401" w:rsidRDefault="00002D22" w:rsidP="00002D22">
      <w:pPr>
        <w:rPr>
          <w:sz w:val="20"/>
          <w:szCs w:val="20"/>
        </w:rPr>
      </w:pPr>
      <w:r w:rsidRPr="00887BF0">
        <w:rPr>
          <w:sz w:val="20"/>
          <w:szCs w:val="20"/>
        </w:rPr>
        <w:t xml:space="preserve">Die Änderungen erfolgten mit Commit </w:t>
      </w:r>
      <w:hyperlink r:id="rId41" w:history="1">
        <w:r w:rsidRPr="00002D22">
          <w:rPr>
            <w:rStyle w:val="Hyperlink"/>
            <w:sz w:val="20"/>
            <w:szCs w:val="20"/>
          </w:rPr>
          <w:t>06c8851d</w:t>
        </w:r>
      </w:hyperlink>
      <w:r w:rsidRPr="00002D22">
        <w:rPr>
          <w:sz w:val="20"/>
          <w:szCs w:val="20"/>
        </w:rPr>
        <w:t xml:space="preserve"> &amp; </w:t>
      </w:r>
      <w:hyperlink r:id="rId42" w:history="1">
        <w:r w:rsidRPr="00002D22">
          <w:rPr>
            <w:rStyle w:val="Hyperlink"/>
            <w:sz w:val="20"/>
            <w:szCs w:val="20"/>
          </w:rPr>
          <w:t>73a3bb46</w:t>
        </w:r>
      </w:hyperlink>
      <w:r w:rsidRPr="00002D22">
        <w:rPr>
          <w:sz w:val="20"/>
          <w:szCs w:val="20"/>
        </w:rPr>
        <w:t xml:space="preserve"> &amp; </w:t>
      </w:r>
      <w:hyperlink r:id="rId43" w:history="1">
        <w:r w:rsidRPr="00002D22">
          <w:rPr>
            <w:rStyle w:val="Hyperlink"/>
            <w:sz w:val="20"/>
            <w:szCs w:val="20"/>
          </w:rPr>
          <w:t>809b2ef</w:t>
        </w:r>
      </w:hyperlink>
      <w:r w:rsidRPr="00002D22">
        <w:rPr>
          <w:sz w:val="20"/>
          <w:szCs w:val="20"/>
        </w:rPr>
        <w:t xml:space="preserve"> &amp; </w:t>
      </w:r>
      <w:hyperlink r:id="rId44" w:history="1">
        <w:r w:rsidRPr="00002D22">
          <w:rPr>
            <w:rStyle w:val="Hyperlink"/>
            <w:sz w:val="20"/>
            <w:szCs w:val="20"/>
          </w:rPr>
          <w:t>f3748cf</w:t>
        </w:r>
      </w:hyperlink>
      <w:r w:rsidRPr="00002D22">
        <w:rPr>
          <w:sz w:val="20"/>
          <w:szCs w:val="20"/>
        </w:rPr>
        <w:t xml:space="preserve"> &amp; </w:t>
      </w:r>
      <w:hyperlink r:id="rId45"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04D082EB" w:rsidR="00AC3E07" w:rsidRPr="00002D22" w:rsidRDefault="00002D22" w:rsidP="00002D22">
      <w:pPr>
        <w:pStyle w:val="Beschriftung"/>
        <w:rPr>
          <w:rFonts w:cs="Segoe UI"/>
          <w:color w:val="FF0000"/>
          <w:sz w:val="22"/>
          <w:szCs w:val="22"/>
        </w:rPr>
      </w:pPr>
      <w:bookmarkStart w:id="69" w:name="_Toc73280485"/>
      <w:r>
        <w:t xml:space="preserve">Abbildung </w:t>
      </w:r>
      <w:fldSimple w:instr=" SEQ Abbildung \* ARABIC ">
        <w:r w:rsidR="00CC72B1">
          <w:rPr>
            <w:noProof/>
          </w:rPr>
          <w:t>10</w:t>
        </w:r>
      </w:fldSimple>
      <w:r>
        <w:t xml:space="preserve">: </w:t>
      </w:r>
      <w:r w:rsidRPr="004C1F03">
        <w:t xml:space="preserve">Ablauf Computerspieler Initialisierung </w:t>
      </w:r>
      <w:r>
        <w:t xml:space="preserve">mit </w:t>
      </w:r>
      <w:r w:rsidRPr="004C1F03">
        <w:t>Erbauer</w:t>
      </w:r>
      <w:bookmarkEnd w:id="69"/>
    </w:p>
    <w:p w14:paraId="7F4467F2" w14:textId="77777777" w:rsidR="00B61F71" w:rsidRDefault="00B61F71" w:rsidP="00770C37">
      <w:pPr>
        <w:rPr>
          <w:rFonts w:cs="Segoe UI"/>
          <w:color w:val="FF0000"/>
          <w:sz w:val="22"/>
          <w:szCs w:val="22"/>
        </w:rPr>
      </w:pPr>
    </w:p>
    <w:p w14:paraId="041B7E78" w14:textId="59E4E099"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w:t>
      </w:r>
      <w:r w:rsidR="00E8507A">
        <w:t>zugrundeliegenden</w:t>
      </w:r>
      <w:r>
        <w:t xml:space="preserve"> Datenstruktur, sodass </w:t>
      </w:r>
      <w:r>
        <w:lastRenderedPageBreak/>
        <w:t>Änderungen hinter (</w:t>
      </w:r>
      <w:r w:rsidR="00722B7C" w:rsidRPr="00343BA6">
        <w:rPr>
          <w:i/>
        </w:rPr>
        <w:t>Application</w:t>
      </w:r>
      <w:r w:rsidR="00722B7C">
        <w:t>-Schicht</w:t>
      </w:r>
      <w:r>
        <w:t>) oder vor (</w:t>
      </w:r>
      <w:r w:rsidR="00E8507A">
        <w:rPr>
          <w:i/>
        </w:rPr>
        <w:t>Plugin-Schicht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CC72B1" w:rsidRPr="00CC72B1">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1F7B32D9" w:rsidR="00C73FB9" w:rsidRDefault="00C73FB9" w:rsidP="00C73FB9">
      <w:pPr>
        <w:pStyle w:val="berschrift1"/>
      </w:pPr>
      <w:bookmarkStart w:id="70" w:name="_Ref72666670"/>
      <w:bookmarkStart w:id="71" w:name="_Toc73290293"/>
      <w:r>
        <w:lastRenderedPageBreak/>
        <w:t>Clean Architecture</w:t>
      </w:r>
      <w:bookmarkEnd w:id="70"/>
      <w:bookmarkEnd w:id="71"/>
    </w:p>
    <w:p w14:paraId="6D4A3878" w14:textId="4F342594" w:rsidR="001F4480" w:rsidRDefault="003358AA" w:rsidP="0003702B">
      <w:r>
        <w:t>Die Betrachtung und Begründung des Quellcodes unter dem Gesichtspunkt der Clean Architecture erweist sich als schwer. Für diese</w:t>
      </w:r>
      <w:r w:rsidR="0003702B">
        <w:t>s Kapitel</w:t>
      </w:r>
      <w:r>
        <w:t xml:space="preserve"> wird ein grundlegendes Verständnis der Clean Architecture vorausgesetzt, da das Konzept nicht im Detail erklärt wird. Die zentrale </w:t>
      </w:r>
      <w:r w:rsidRPr="003358AA">
        <w:rPr>
          <w:i/>
        </w:rPr>
        <w:t>Dependency Rule</w:t>
      </w:r>
      <w:r>
        <w:t xml:space="preserve"> ist jedoch hervorzuheben</w:t>
      </w:r>
      <w:r w:rsidR="006E1F69">
        <w:t>.</w:t>
      </w:r>
      <w:r>
        <w:t xml:space="preserve"> </w:t>
      </w:r>
      <w:r w:rsidR="006E1F69">
        <w:t xml:space="preserve">Diese </w:t>
      </w:r>
      <w:r>
        <w:t>besagt, dass Abhängigkeiten nur auf innere Schichten vorhanden sein dürfen (vgl. Clean Architecture Schichtenmodell)</w:t>
      </w:r>
      <w:r w:rsidR="001F4480">
        <w:t>.</w:t>
      </w:r>
    </w:p>
    <w:p w14:paraId="33647B6F" w14:textId="77777777" w:rsidR="00D211D0" w:rsidRDefault="001F4480" w:rsidP="0003702B">
      <w:r>
        <w:t>Für die Betrachtung des Quellcodes müssen somit zunächst die Schichten identifiziert werden.</w:t>
      </w:r>
    </w:p>
    <w:p w14:paraId="7058DC29" w14:textId="77777777" w:rsidR="0017583A" w:rsidRDefault="001F4480" w:rsidP="0003702B">
      <w:r>
        <w:t>D</w:t>
      </w:r>
      <w:r w:rsidR="00BF2C20">
        <w:t>as</w:t>
      </w:r>
      <w:r>
        <w:t xml:space="preserve"> Projekt ConsoleClient bilde</w:t>
      </w:r>
      <w:r w:rsidR="00BF2C20">
        <w:t>t</w:t>
      </w:r>
      <w:r>
        <w:t xml:space="preserve"> </w:t>
      </w:r>
      <w:r w:rsidR="00BF2C20">
        <w:t xml:space="preserve">dabei </w:t>
      </w:r>
      <w:r>
        <w:t>die äußere Schicht</w:t>
      </w:r>
      <w:r w:rsidR="00D211D0">
        <w:t xml:space="preserve"> (Frameworks &amp; Drivers)</w:t>
      </w:r>
      <w:r>
        <w:t xml:space="preserve">. </w:t>
      </w:r>
      <w:r w:rsidR="00BF2C20">
        <w:t xml:space="preserve">Dieses Projekt verweist auf </w:t>
      </w:r>
      <w:r>
        <w:t>das GameBackend</w:t>
      </w:r>
      <w:r w:rsidR="0003702B">
        <w:t xml:space="preserve"> </w:t>
      </w:r>
      <w:r w:rsidR="0003702B">
        <w:t>(Game-Projekt)</w:t>
      </w:r>
      <w:r>
        <w:t xml:space="preserve">, sodass hier sichergestellt ist, dass die Abhängigkeit nur „nach innen“ geht (da es </w:t>
      </w:r>
      <w:r w:rsidR="00D211D0">
        <w:t xml:space="preserve">bei einer zusätzlichen Beziehung von dem GameBackend auf </w:t>
      </w:r>
      <w:r w:rsidR="00BF2C20">
        <w:t>ConsoleClient</w:t>
      </w:r>
      <w:r w:rsidR="00D211D0">
        <w:t xml:space="preserve"> </w:t>
      </w:r>
      <w:r>
        <w:t xml:space="preserve">einen </w:t>
      </w:r>
      <w:r w:rsidR="00D211D0">
        <w:t>z</w:t>
      </w:r>
      <w:r>
        <w:t xml:space="preserve">irkulären Bezug gäbe, welcher in .NET 5.0 </w:t>
      </w:r>
      <w:r w:rsidR="00E95CCF">
        <w:t xml:space="preserve">technisch </w:t>
      </w:r>
      <w:r>
        <w:t>nicht möglich ist)</w:t>
      </w:r>
      <w:r w:rsidR="00D211D0">
        <w:t>.</w:t>
      </w:r>
    </w:p>
    <w:p w14:paraId="790FCA3F" w14:textId="77777777" w:rsidR="0017583A" w:rsidRDefault="00BF2C20" w:rsidP="0003702B">
      <w:r>
        <w:t>Die Adapterschicht verteilt sich auf mehrere Projekte, da zum einen im Projekt WebService die Adapter-Klassen (Controller</w:t>
      </w:r>
      <w:r w:rsidR="0017583A">
        <w:t xml:space="preserve"> - </w:t>
      </w:r>
      <w:r>
        <w:t xml:space="preserve">werden im folgenden Kapitel erstellt / beschrieben) für Web-Clients bereitgestellt werden, zum anderen befindet sich im GameBackend der Controller für die Spiele (Ebenfalls Adapter Schicht). Neben dem Problem, dass die einzelnen </w:t>
      </w:r>
      <w:r w:rsidR="0017583A">
        <w:t>S</w:t>
      </w:r>
      <w:r>
        <w:t xml:space="preserve">chichten nicht in getrennte Projekte aufgeteilt wurden, besteht somit zusätzlich die </w:t>
      </w:r>
      <w:r w:rsidR="00C54BB3">
        <w:t>Unsauberkeit</w:t>
      </w:r>
      <w:r>
        <w:t>, dass sich einzelne Schichten über mehrere Projekte hinweg erstrecken.</w:t>
      </w:r>
    </w:p>
    <w:p w14:paraId="75D6FC6C" w14:textId="3E0AEEED" w:rsidR="00F12245" w:rsidRDefault="00C54BB3" w:rsidP="0003702B">
      <w:r>
        <w:lastRenderedPageBreak/>
        <w:t xml:space="preserve">Die tieferen </w:t>
      </w:r>
      <w:r w:rsidR="00AF4765">
        <w:t xml:space="preserve">Schichten </w:t>
      </w:r>
      <w:r>
        <w:t>sind alle im GameBackend zu finden</w:t>
      </w:r>
      <w:r w:rsidR="0021723B">
        <w:t xml:space="preserve">, hier ist jedoch die Einhaltung der </w:t>
      </w:r>
      <w:r w:rsidR="0021723B" w:rsidRPr="0021723B">
        <w:rPr>
          <w:i/>
          <w:iCs/>
        </w:rPr>
        <w:t>Dependency Rule</w:t>
      </w:r>
      <w:r w:rsidR="0021723B">
        <w:t xml:space="preserve"> nicht immer gegeben (Weil bei der Programmierung nicht darauf geachtet wurde und die Verletzung innerhalb eines Projektes schnell zustande kommt)</w:t>
      </w:r>
      <w:r w:rsidR="0003702B">
        <w:t>.</w:t>
      </w:r>
      <w:r w:rsidR="0017583A">
        <w:t xml:space="preserve"> Die Klassen </w:t>
      </w:r>
      <w:r w:rsidR="0017583A" w:rsidRPr="0017583A">
        <w:rPr>
          <w:rStyle w:val="codeZchn"/>
        </w:rPr>
        <w:t>Game</w:t>
      </w:r>
      <w:r w:rsidR="0017583A">
        <w:t xml:space="preserve">, </w:t>
      </w:r>
      <w:r w:rsidR="0017583A" w:rsidRPr="0017583A">
        <w:rPr>
          <w:rStyle w:val="codeZchn"/>
        </w:rPr>
        <w:t>Player</w:t>
      </w:r>
      <w:r w:rsidR="0017583A">
        <w:t xml:space="preserve"> und </w:t>
      </w:r>
      <w:r w:rsidR="0017583A" w:rsidRPr="0017583A">
        <w:rPr>
          <w:rStyle w:val="codeZchn"/>
        </w:rPr>
        <w:t>Board</w:t>
      </w:r>
      <w:r w:rsidR="0017583A">
        <w:t xml:space="preserve"> bilden dabei die Schicht </w:t>
      </w:r>
      <w:r w:rsidR="0017583A" w:rsidRPr="007A0916">
        <w:rPr>
          <w:i/>
        </w:rPr>
        <w:t>Application Code</w:t>
      </w:r>
      <w:r w:rsidR="0017583A">
        <w:t>.</w:t>
      </w:r>
    </w:p>
    <w:p w14:paraId="0AF743AA" w14:textId="36AB7DA3" w:rsidR="00D211D0" w:rsidRDefault="00F12245" w:rsidP="0003702B">
      <w:r>
        <w:t xml:space="preserve">Die </w:t>
      </w:r>
      <w:r w:rsidR="00646364">
        <w:t>Schicht</w:t>
      </w:r>
      <w:r w:rsidR="00646364" w:rsidRPr="009A497C">
        <w:rPr>
          <w:i/>
        </w:rPr>
        <w:t xml:space="preserve"> Enterprise Business Rules </w:t>
      </w:r>
      <w:r w:rsidR="00646364">
        <w:t xml:space="preserve">beinhaltet Klassen wie </w:t>
      </w:r>
      <w:r w:rsidR="00646364" w:rsidRPr="00646364">
        <w:rPr>
          <w:rStyle w:val="codeZchn"/>
        </w:rPr>
        <w:t>GameDistance</w:t>
      </w:r>
      <w:r w:rsidR="00646364">
        <w:t xml:space="preserve">, </w:t>
      </w:r>
      <w:r w:rsidR="00646364" w:rsidRPr="00646364">
        <w:rPr>
          <w:rStyle w:val="codeZchn"/>
        </w:rPr>
        <w:t>GameCoordinate</w:t>
      </w:r>
      <w:r w:rsidR="00646364">
        <w:t xml:space="preserve">, </w:t>
      </w:r>
      <w:r w:rsidR="00646364" w:rsidRPr="00646364">
        <w:rPr>
          <w:rStyle w:val="codeZchn"/>
        </w:rPr>
        <w:t>PlayerDirection</w:t>
      </w:r>
      <w:r w:rsidR="00646364">
        <w:t>, etc., welche die Grundbausteine bilden.</w:t>
      </w:r>
      <w:r w:rsidR="005D2FF0">
        <w:t xml:space="preserve"> </w:t>
      </w:r>
      <w:r w:rsidR="00E10832">
        <w:t xml:space="preserve">Hier ist auch schon die erste Verletzung der </w:t>
      </w:r>
      <w:r w:rsidR="00E10832" w:rsidRPr="0017583A">
        <w:rPr>
          <w:i/>
        </w:rPr>
        <w:t>Dependency Rule</w:t>
      </w:r>
      <w:r w:rsidR="00E10832">
        <w:t xml:space="preserve"> zu erkennen</w:t>
      </w:r>
      <w:r w:rsidR="00E10832">
        <w:t>,</w:t>
      </w:r>
      <w:r w:rsidR="005D2FF0">
        <w:t xml:space="preserve"> </w:t>
      </w:r>
      <w:r w:rsidR="00E10832">
        <w:t xml:space="preserve">da es </w:t>
      </w:r>
      <w:r w:rsidR="00926FD7">
        <w:t xml:space="preserve">eine Referenz von </w:t>
      </w:r>
      <w:r w:rsidR="00E10832" w:rsidRPr="00AE1AB7">
        <w:rPr>
          <w:rStyle w:val="codeZchn"/>
        </w:rPr>
        <w:t>GameDistance</w:t>
      </w:r>
      <w:r w:rsidR="00926FD7">
        <w:rPr>
          <w:rStyle w:val="codeZchn"/>
        </w:rPr>
        <w:t xml:space="preserve"> </w:t>
      </w:r>
      <w:r w:rsidR="00926FD7">
        <w:t xml:space="preserve">auf die Klasse </w:t>
      </w:r>
      <w:r w:rsidR="00926FD7" w:rsidRPr="00926FD7">
        <w:rPr>
          <w:rStyle w:val="codeZchn"/>
        </w:rPr>
        <w:t>Player</w:t>
      </w:r>
      <w:r w:rsidR="00926FD7">
        <w:t xml:space="preserve"> der übergeordneten Schicht gibt.</w:t>
      </w:r>
    </w:p>
    <w:p w14:paraId="6BFF9707" w14:textId="40FFBE7C" w:rsidR="00907607" w:rsidRDefault="00907607" w:rsidP="0003702B">
      <w:r>
        <w:t>Insgesamt betrachtet kann man sagen, dass die Struktur zunächst nicht nach Clean Architecture aussieht und es auch mehrere Verstöße gibt, die Einhaltung durch eine Umstrukturierung (in mehrere Projekte) jedoch mit vertretbarem Aufwand möglich wäre.</w:t>
      </w:r>
    </w:p>
    <w:p w14:paraId="545A630E" w14:textId="147DA38E" w:rsidR="00CE5180" w:rsidRPr="00E10832" w:rsidRDefault="00CE5180" w:rsidP="005B7FD3"/>
    <w:p w14:paraId="765158A4" w14:textId="76155B8A" w:rsidR="00714511" w:rsidRDefault="00714511" w:rsidP="00714511">
      <w:pPr>
        <w:pStyle w:val="berschrift2"/>
      </w:pPr>
      <w:bookmarkStart w:id="72" w:name="_Toc73290294"/>
      <w:r>
        <w:t>Klasse der Adapterschicht</w:t>
      </w:r>
      <w:bookmarkEnd w:id="72"/>
    </w:p>
    <w:p w14:paraId="1B7C94D2" w14:textId="74BB1B67" w:rsidR="00F3571A" w:rsidRDefault="0057467A" w:rsidP="00A8183E">
      <w:r>
        <w:t xml:space="preserve">Als Klasse der Adapterschicht wird der </w:t>
      </w:r>
      <w:r w:rsidRPr="0057467A">
        <w:rPr>
          <w:rStyle w:val="codeZchn"/>
        </w:rPr>
        <w:t>GameController</w:t>
      </w:r>
      <w:r>
        <w:t xml:space="preserve"> des WebService (</w:t>
      </w:r>
      <w:r w:rsidRPr="0057467A">
        <w:rPr>
          <w:rStyle w:val="codeZchn"/>
        </w:rPr>
        <w:t>WeepingSnake.WebService</w:t>
      </w:r>
      <w:r>
        <w:t>) betrachtet. Diese Klasse erlaubt es, dass über WebRequests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r w:rsidR="00F3571A">
        <w:t>.</w:t>
      </w:r>
    </w:p>
    <w:p w14:paraId="0F4A6832" w14:textId="61065B95" w:rsidR="00F3571A" w:rsidRDefault="00F3571A" w:rsidP="00C44446">
      <w:pPr>
        <w:spacing w:line="240" w:lineRule="auto"/>
        <w:jc w:val="left"/>
      </w:pPr>
      <w:r>
        <w:br w:type="page"/>
      </w:r>
    </w:p>
    <w:p w14:paraId="5DF5942C" w14:textId="414E28CB" w:rsidR="00326A55" w:rsidRDefault="00326A55" w:rsidP="00326A55">
      <w:pPr>
        <w:rPr>
          <w:u w:val="single"/>
          <w:lang w:val="en-GB"/>
        </w:rPr>
      </w:pPr>
      <w:r w:rsidRPr="00326A55">
        <w:rPr>
          <w:u w:val="single"/>
        </w:rPr>
        <w:lastRenderedPageBreak/>
        <w:t xml:space="preserve">Methode: </w:t>
      </w:r>
      <w:r w:rsidRPr="00326A55">
        <w:rPr>
          <w:u w:val="single"/>
          <w:lang w:val="en-GB"/>
        </w:rPr>
        <w:t>GetGameState</w:t>
      </w:r>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9"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BbruSM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303145CB" w:rsidR="00D17818" w:rsidRPr="00FF7401" w:rsidRDefault="00942BEA" w:rsidP="0057467A">
      <w:pPr>
        <w:rPr>
          <w:sz w:val="20"/>
          <w:szCs w:val="20"/>
        </w:rPr>
      </w:pPr>
      <w:r w:rsidRPr="00887BF0">
        <w:rPr>
          <w:sz w:val="20"/>
          <w:szCs w:val="20"/>
        </w:rPr>
        <w:t xml:space="preserve">Die Änderungen erfolgten mit Commit </w:t>
      </w:r>
      <w:hyperlink r:id="rId47" w:history="1">
        <w:r w:rsidRPr="00887BF0">
          <w:rPr>
            <w:rStyle w:val="Hyperlink"/>
            <w:sz w:val="20"/>
            <w:szCs w:val="20"/>
          </w:rPr>
          <w:t>37f57e9</w:t>
        </w:r>
      </w:hyperlink>
      <w:r w:rsidRPr="00887BF0">
        <w:rPr>
          <w:sz w:val="20"/>
          <w:szCs w:val="20"/>
        </w:rPr>
        <w:t xml:space="preserve"> und </w:t>
      </w:r>
      <w:hyperlink r:id="rId48"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r w:rsidR="00724ECC" w:rsidRPr="00724ECC">
        <w:rPr>
          <w:rStyle w:val="codeZchn"/>
        </w:rPr>
        <w:t>IsAlive</w:t>
      </w:r>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r>
        <w:rPr>
          <w:u w:val="single"/>
          <w:lang w:val="en-GB"/>
        </w:rPr>
        <w:t>GetHighscores</w:t>
      </w:r>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40"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DQspM8tAgAAWAQAAA4AAAAAAAAAAAAAAAAALgIAAGRy&#10;cy9lMm9Eb2MueG1sUEsBAi0AFAAGAAgAAAAhAEqiMyHeAAAABQEAAA8AAAAAAAAAAAAAAAAAhwQA&#10;AGRycy9kb3ducmV2LnhtbFBLBQYAAAAABAAEAPMAAACSBQ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6D4F4D4B" w:rsidR="0057467A" w:rsidRPr="00887BF0" w:rsidRDefault="00942BEA" w:rsidP="0057467A">
      <w:pPr>
        <w:rPr>
          <w:sz w:val="20"/>
          <w:szCs w:val="20"/>
        </w:rPr>
      </w:pPr>
      <w:r w:rsidRPr="00887BF0">
        <w:rPr>
          <w:sz w:val="20"/>
          <w:szCs w:val="20"/>
        </w:rPr>
        <w:t xml:space="preserve">Die Änderungen erfolgten mit Commit </w:t>
      </w:r>
      <w:hyperlink r:id="rId49" w:history="1">
        <w:r w:rsidRPr="00887BF0">
          <w:rPr>
            <w:rStyle w:val="Hyperlink"/>
            <w:sz w:val="20"/>
            <w:szCs w:val="20"/>
          </w:rPr>
          <w:t>9bb0e48</w:t>
        </w:r>
      </w:hyperlink>
    </w:p>
    <w:p w14:paraId="26341C2F" w14:textId="0546FBAA" w:rsidR="0057467A" w:rsidRDefault="000B71CD" w:rsidP="0057467A">
      <w:r>
        <w:t xml:space="preserve">Damit die Highscores direkt in der Client-Oberfläche angezeigt werden können, übernimmt das Mapping die Sortierung nach den Highscore-Punkten (absteigend) und generiert einen </w:t>
      </w:r>
      <w:r w:rsidR="00E8507A">
        <w:rPr>
          <w:rStyle w:val="codeZchn"/>
        </w:rPr>
        <w:t>String</w:t>
      </w:r>
      <w:r w:rsidR="00E8507A">
        <w:t xml:space="preserve">, um </w:t>
      </w:r>
      <w:r>
        <w:t>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t0fp/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1E54DB30" w:rsidR="00887BF0" w:rsidRDefault="001477F8" w:rsidP="00544641">
      <w:pPr>
        <w:pStyle w:val="Beschriftung"/>
      </w:pPr>
      <w:bookmarkStart w:id="73" w:name="_Toc73280287"/>
      <w:r>
        <w:t>Quellcode</w:t>
      </w:r>
      <w:r w:rsidR="00B602C7">
        <w:t xml:space="preserve"> </w:t>
      </w:r>
      <w:fldSimple w:instr=" SEQ Quellcode \* ARABIC ">
        <w:r w:rsidR="00CC72B1">
          <w:rPr>
            <w:noProof/>
          </w:rPr>
          <w:t>1</w:t>
        </w:r>
      </w:fldSimple>
      <w:r>
        <w:t xml:space="preserve">: </w:t>
      </w:r>
      <w:r w:rsidR="00E54F5D">
        <w:t xml:space="preserve">Highscore </w:t>
      </w:r>
      <w:r w:rsidRPr="008F793C">
        <w:t>Mapping Code der Adapter Schicht</w:t>
      </w:r>
      <w:bookmarkEnd w:id="73"/>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Typ</w:t>
      </w:r>
      <w:r w:rsidR="000109F5">
        <w:t>eS</w:t>
      </w:r>
      <w:r w:rsidR="008B37E3">
        <w:t>cript)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42"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Gn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BLTuGnLAIAAFk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0B4EFA24" w:rsidR="00544641" w:rsidRDefault="0061582B" w:rsidP="0061582B">
      <w:pPr>
        <w:pStyle w:val="Beschriftung"/>
      </w:pPr>
      <w:bookmarkStart w:id="74" w:name="_Toc73280288"/>
      <w:r>
        <w:t xml:space="preserve">Quellcode </w:t>
      </w:r>
      <w:fldSimple w:instr=" SEQ Quellcode \* ARABIC ">
        <w:r w:rsidR="00CC72B1">
          <w:rPr>
            <w:noProof/>
          </w:rPr>
          <w:t>2</w:t>
        </w:r>
      </w:fldSimple>
      <w:r>
        <w:t>: Adapter-Interface für Client mit Type</w:t>
      </w:r>
      <w:r w:rsidR="002907C9">
        <w:t>S</w:t>
      </w:r>
      <w:r>
        <w:t>cript-Technologie</w:t>
      </w:r>
      <w:bookmarkEnd w:id="74"/>
    </w:p>
    <w:p w14:paraId="07B27A2B" w14:textId="77777777" w:rsidR="00EC7CBA" w:rsidRDefault="00EC7CBA" w:rsidP="0054662B"/>
    <w:p w14:paraId="288FB8C8" w14:textId="0526F1AF" w:rsidR="00BF18C7" w:rsidRDefault="00EC7CBA" w:rsidP="0054662B">
      <w:r>
        <w:t xml:space="preserve">Dieser entwickelte Controller der Adapterschicht wird in Kapitel </w:t>
      </w:r>
      <w:r w:rsidRPr="00EC7CBA">
        <w:rPr>
          <w:i/>
        </w:rPr>
        <w:fldChar w:fldCharType="begin"/>
      </w:r>
      <w:r w:rsidRPr="00EC7CBA">
        <w:rPr>
          <w:i/>
        </w:rPr>
        <w:instrText xml:space="preserve"> REF _Ref73267626 \r \h </w:instrText>
      </w:r>
      <w:r w:rsidRPr="00EC7CBA">
        <w:rPr>
          <w:i/>
        </w:rPr>
      </w:r>
      <w:r>
        <w:rPr>
          <w:i/>
        </w:rPr>
        <w:instrText xml:space="preserve"> \* MERGEFORMAT </w:instrText>
      </w:r>
      <w:r w:rsidRPr="00EC7CBA">
        <w:rPr>
          <w:i/>
        </w:rPr>
        <w:fldChar w:fldCharType="separate"/>
      </w:r>
      <w:r w:rsidRPr="00EC7CBA">
        <w:rPr>
          <w:i/>
        </w:rPr>
        <w:t>9</w:t>
      </w:r>
      <w:r w:rsidRPr="00EC7CBA">
        <w:rPr>
          <w:i/>
        </w:rPr>
        <w:fldChar w:fldCharType="end"/>
      </w:r>
      <w:r w:rsidRPr="00EC7CBA">
        <w:rPr>
          <w:i/>
        </w:rPr>
        <w:t xml:space="preserve"> </w:t>
      </w:r>
      <w:r w:rsidRPr="00EC7CBA">
        <w:rPr>
          <w:i/>
        </w:rPr>
        <w:fldChar w:fldCharType="begin"/>
      </w:r>
      <w:r w:rsidRPr="00EC7CBA">
        <w:rPr>
          <w:i/>
        </w:rPr>
        <w:instrText xml:space="preserve"> REF _Ref73267626 \h </w:instrText>
      </w:r>
      <w:r w:rsidRPr="00EC7CBA">
        <w:rPr>
          <w:i/>
        </w:rPr>
      </w:r>
      <w:r>
        <w:rPr>
          <w:i/>
        </w:rPr>
        <w:instrText xml:space="preserve"> \* MERGEFORMAT </w:instrText>
      </w:r>
      <w:r w:rsidRPr="00EC7CBA">
        <w:rPr>
          <w:i/>
        </w:rPr>
        <w:fldChar w:fldCharType="separate"/>
      </w:r>
      <w:r w:rsidRPr="00EC7CBA">
        <w:rPr>
          <w:i/>
        </w:rPr>
        <w:t>Zusatz: API-Design</w:t>
      </w:r>
      <w:r w:rsidRPr="00EC7CBA">
        <w:rPr>
          <w:i/>
        </w:rPr>
        <w:fldChar w:fldCharType="end"/>
      </w:r>
      <w:r>
        <w:t xml:space="preserve"> in mehrere Use Case Controller umgewandelt.</w:t>
      </w:r>
      <w:r w:rsidR="001A1F7A">
        <w:t xml:space="preserve"> </w:t>
      </w:r>
      <w:r w:rsidR="00BF18C7">
        <w:t xml:space="preserve">Um den Controller auf dem beschriebenen Stand einzusehen, kann das Repository auf GitHub auf dem Stand des Commits </w:t>
      </w:r>
      <w:hyperlink r:id="rId50" w:history="1">
        <w:r w:rsidR="00BF18C7">
          <w:rPr>
            <w:rStyle w:val="Hyperlink"/>
          </w:rPr>
          <w:t>9bb0e48</w:t>
        </w:r>
      </w:hyperlink>
      <w:r w:rsidR="00BF18C7">
        <w:t xml:space="preserve"> verwendet werden</w:t>
      </w:r>
      <w:r w:rsidR="001571B3">
        <w:t>.</w:t>
      </w:r>
    </w:p>
    <w:p w14:paraId="22F35ACF" w14:textId="7239A584" w:rsidR="00991625" w:rsidRPr="003C6ADD" w:rsidRDefault="00CA5628" w:rsidP="0054662B">
      <w:r>
        <w:br w:type="page"/>
      </w:r>
    </w:p>
    <w:p w14:paraId="65A96D56" w14:textId="78C33359" w:rsidR="00991625" w:rsidRDefault="00C73FB9" w:rsidP="00991625">
      <w:pPr>
        <w:pStyle w:val="berschrift1"/>
      </w:pPr>
      <w:bookmarkStart w:id="75" w:name="_Toc73290295"/>
      <w:r>
        <w:lastRenderedPageBreak/>
        <w:t>Legacy Code</w:t>
      </w:r>
      <w:bookmarkEnd w:id="75"/>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59867FE5"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w:t>
      </w:r>
      <w:r w:rsidR="00E8507A">
        <w:t>verwenden, unabhängig</w:t>
      </w:r>
      <w:r w:rsidR="00C643B9">
        <w:t xml:space="preserve"> von der tatsächlichen Implementierung testen zu können, wird hierzu ein Mock- oder Fake-Objekt benötigt, dessen Erstellung jedoch sehr aufwendig ist</w:t>
      </w:r>
      <w:r w:rsidR="009351AA">
        <w:t xml:space="preserve">. </w:t>
      </w:r>
    </w:p>
    <w:p w14:paraId="2457697A" w14:textId="372894C5"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00E8507A">
        <w:t>(Board, 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4BC3706C" w:rsidR="001F4E26" w:rsidRPr="001F4E26" w:rsidRDefault="00B01DEC" w:rsidP="00823408">
      <w:r>
        <w:t xml:space="preserve">Um diese Abhängigkeit von der Klasse Game zu brechen, wird das Interface </w:t>
      </w:r>
      <w:r w:rsidRPr="00B01DEC">
        <w:rPr>
          <w:rStyle w:val="codeZchn"/>
        </w:rPr>
        <w:t>IGame</w:t>
      </w:r>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r w:rsidRPr="00E8507A">
        <w:rPr>
          <w:rStyle w:val="codeZchn"/>
        </w:rPr>
        <w:t>public</w:t>
      </w:r>
      <w:r>
        <w:t xml:space="preserve"> Methoden (bis auf Überschreibungen wie </w:t>
      </w:r>
      <w:r w:rsidRPr="00B01DEC">
        <w:rPr>
          <w:rStyle w:val="codeZchn"/>
        </w:rPr>
        <w:t>GetHashCode</w:t>
      </w:r>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CC72B1">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r w:rsidR="00CC72B1" w:rsidRPr="00CC72B1">
        <w:rPr>
          <w:i/>
        </w:rPr>
        <w:t>MockGame</w:t>
      </w:r>
      <w:r w:rsidR="00EF5FE2" w:rsidRPr="00EA7887">
        <w:rPr>
          <w:i/>
        </w:rPr>
        <w:fldChar w:fldCharType="end"/>
      </w:r>
      <w:r w:rsidR="00EF5FE2">
        <w:t xml:space="preserve"> </w:t>
      </w:r>
      <w:r w:rsidR="00EA7887">
        <w:t>enthalten)</w:t>
      </w:r>
      <w:r w:rsidR="00E8507A">
        <w:t>.</w:t>
      </w:r>
    </w:p>
    <w:p w14:paraId="3BDD266F" w14:textId="72B8BCA6"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1"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59CD4783" w:rsidR="00BB4061" w:rsidRDefault="00885404" w:rsidP="00BB4061">
      <w:r>
        <w:t xml:space="preserve">Der in C# verfügbare Werttyp </w:t>
      </w:r>
      <w:r w:rsidRPr="00885404">
        <w:rPr>
          <w:rStyle w:val="codeZchn"/>
        </w:rPr>
        <w:t>struct</w:t>
      </w:r>
      <w:r>
        <w:t xml:space="preserve"> unterscheidet sic</w:t>
      </w:r>
      <w:r w:rsidR="00E8507A">
        <w:t>h v</w:t>
      </w:r>
      <w:r>
        <w:t xml:space="preserve">on einer Klasse, indem er immer Parameterlos initialisierbar ist, niemals null sein kann und unveränderlich ist. Einige dieser Strukturtypen verwenden für Methoden den </w:t>
      </w:r>
      <w:r w:rsidRPr="00885404">
        <w:rPr>
          <w:rStyle w:val="codeZchn"/>
        </w:rPr>
        <w:t>internal</w:t>
      </w:r>
      <w:r>
        <w:t>-Zugriffsmodifizierer,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r w:rsidRPr="00E8507A">
        <w:rPr>
          <w:rStyle w:val="codeZchn"/>
        </w:rPr>
        <w:t>public</w:t>
      </w:r>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r w:rsidRPr="005510FA">
        <w:rPr>
          <w:rStyle w:val="codeZchn"/>
        </w:rPr>
        <w:t>struct</w:t>
      </w:r>
      <w:r>
        <w:t xml:space="preserve">s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r w:rsidR="002D2195" w:rsidRPr="002D2195">
        <w:rPr>
          <w:rStyle w:val="codeZchn"/>
        </w:rPr>
        <w:t>structs</w:t>
      </w:r>
      <w:r w:rsidR="002D2195">
        <w:t xml:space="preserve"> ausgeschlossen. Aus diesem Grund ist die Funktion der Methoden immer, dass ein neues </w:t>
      </w:r>
      <w:r w:rsidR="002D2195" w:rsidRPr="002D2195">
        <w:rPr>
          <w:rStyle w:val="codeZchn"/>
        </w:rPr>
        <w:t>struct</w:t>
      </w:r>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r>
              <w:rPr>
                <w:rStyle w:val="codeZchn"/>
              </w:rPr>
              <w:t>P</w:t>
            </w:r>
            <w:r w:rsidR="00933AD9" w:rsidRPr="00933AD9">
              <w:rPr>
                <w:rStyle w:val="codeZchn"/>
              </w:rPr>
              <w:t>layer</w:t>
            </w:r>
            <w:r>
              <w:rPr>
                <w:rStyle w:val="codeZchn"/>
              </w:rPr>
              <w:t>O</w:t>
            </w:r>
            <w:r w:rsidR="00933AD9" w:rsidRPr="00933AD9">
              <w:rPr>
                <w:rStyle w:val="codeZchn"/>
              </w:rPr>
              <w:t>rientation</w:t>
            </w:r>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position,</w:t>
            </w:r>
            <w:r>
              <w:rPr>
                <w:rStyle w:val="codeZchn"/>
              </w:rPr>
              <w:br/>
              <w:t xml:space="preserve">        direction)</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r w:rsidRPr="00DA1DD3">
              <w:t>struct</w:t>
            </w:r>
            <w:r>
              <w:rPr>
                <w:rFonts w:ascii="Segoe UI" w:hAnsi="Segoe UI" w:cs="Segoe UI"/>
                <w:sz w:val="26"/>
                <w:szCs w:val="26"/>
              </w:rPr>
              <w:t xml:space="preserve"> sowieso immer </w:t>
            </w:r>
            <w:r w:rsidRPr="00DA1DD3">
              <w:t>public</w:t>
            </w:r>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r w:rsidRPr="009723D5">
              <w:t>public</w:t>
            </w:r>
            <w:r>
              <w:rPr>
                <w:rFonts w:ascii="Segoe UI" w:hAnsi="Segoe UI" w:cs="Segoe UI"/>
                <w:sz w:val="26"/>
                <w:szCs w:val="26"/>
              </w:rPr>
              <w:t xml:space="preserve"> sein.</w:t>
            </w:r>
          </w:p>
        </w:tc>
        <w:tc>
          <w:tcPr>
            <w:tcW w:w="1214" w:type="dxa"/>
          </w:tcPr>
          <w:p w14:paraId="31E3E1DE" w14:textId="342A1EB9" w:rsidR="00DA1DD3" w:rsidRDefault="00E15132" w:rsidP="009723D5">
            <w:pPr>
              <w:jc w:val="center"/>
              <w:rPr>
                <w:color w:val="FF0000"/>
              </w:rPr>
            </w:pPr>
            <w:hyperlink r:id="rId52"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r>
              <w:t>PlayerOrientation</w:t>
            </w:r>
          </w:p>
          <w:p w14:paraId="3DDDDBB6" w14:textId="673C211B" w:rsidR="00933AD9" w:rsidRPr="00B234A7" w:rsidRDefault="00322F78" w:rsidP="009723D5">
            <w:pPr>
              <w:pStyle w:val="code"/>
              <w:spacing w:line="240" w:lineRule="auto"/>
            </w:pPr>
            <w:r>
              <w:t>.</w:t>
            </w:r>
            <w:r w:rsidR="005A5BF6">
              <w:t>ApplyAndMove(</w:t>
            </w:r>
            <w:r w:rsidR="00EC504B">
              <w:t>a</w:t>
            </w:r>
            <w:r w:rsidR="00B234A7">
              <w:t>ction</w:t>
            </w:r>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4EE960C5" w:rsidR="003929D4" w:rsidRDefault="00E15132" w:rsidP="009723D5">
            <w:pPr>
              <w:jc w:val="center"/>
              <w:rPr>
                <w:color w:val="FF0000"/>
              </w:rPr>
            </w:pPr>
            <w:hyperlink r:id="rId53"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r>
              <w:t>PlayerDirectio</w:t>
            </w:r>
            <w:r w:rsidR="00322F78">
              <w:t>n</w:t>
            </w:r>
          </w:p>
          <w:p w14:paraId="291A5587" w14:textId="5DA6F9F2" w:rsidR="00933AD9" w:rsidRPr="00322F78" w:rsidRDefault="003929D4" w:rsidP="009723D5">
            <w:pPr>
              <w:pStyle w:val="code"/>
              <w:spacing w:line="240" w:lineRule="auto"/>
            </w:pPr>
            <w:r>
              <w:t>.Apply(action)</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6A323CEE" w:rsidR="003929D4" w:rsidRDefault="00E15132" w:rsidP="009723D5">
            <w:pPr>
              <w:jc w:val="center"/>
              <w:rPr>
                <w:color w:val="FF0000"/>
              </w:rPr>
            </w:pPr>
            <w:hyperlink r:id="rId54"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r>
              <w:t>GameCoordinate</w:t>
            </w:r>
          </w:p>
          <w:p w14:paraId="6FB07315" w14:textId="11F238E8" w:rsidR="00933AD9" w:rsidRPr="00933AD9" w:rsidRDefault="001E7C3C" w:rsidP="009723D5">
            <w:pPr>
              <w:pStyle w:val="code"/>
              <w:spacing w:line="240" w:lineRule="auto"/>
              <w:rPr>
                <w:rFonts w:ascii="Segoe UI" w:hAnsi="Segoe UI"/>
                <w:sz w:val="26"/>
                <w:szCs w:val="26"/>
              </w:rPr>
            </w:pPr>
            <w:r>
              <w:t>.Translate(direction)</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4586EB9" w:rsidR="00933AD9" w:rsidRPr="001E7C3C" w:rsidRDefault="00E15132" w:rsidP="009723D5">
            <w:pPr>
              <w:keepNext/>
              <w:jc w:val="center"/>
              <w:rPr>
                <w:color w:val="FF0000"/>
              </w:rPr>
            </w:pPr>
            <w:hyperlink r:id="rId55" w:history="1">
              <w:r w:rsidR="001E7C3C">
                <w:rPr>
                  <w:rStyle w:val="Hyperlink"/>
                </w:rPr>
                <w:t>a274b33</w:t>
              </w:r>
            </w:hyperlink>
          </w:p>
        </w:tc>
      </w:tr>
    </w:tbl>
    <w:p w14:paraId="70821146" w14:textId="3FF5483F" w:rsidR="00933AD9" w:rsidRDefault="00322F78" w:rsidP="00322F78">
      <w:pPr>
        <w:pStyle w:val="Beschriftung"/>
        <w:rPr>
          <w:color w:val="FF0000"/>
        </w:rPr>
      </w:pPr>
      <w:bookmarkStart w:id="76" w:name="_Toc73280246"/>
      <w:r>
        <w:t xml:space="preserve">Tabelle </w:t>
      </w:r>
      <w:fldSimple w:instr=" SEQ Tabelle \* ARABIC ">
        <w:r w:rsidR="00CC72B1">
          <w:rPr>
            <w:noProof/>
          </w:rPr>
          <w:t>10</w:t>
        </w:r>
      </w:fldSimple>
      <w:r>
        <w:t>: Betroffene Methoden für "Sichtbarkeit erhöhen"</w:t>
      </w:r>
      <w:bookmarkEnd w:id="76"/>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r w:rsidR="00495912">
        <w:rPr>
          <w:b/>
        </w:rPr>
        <w:t>Adapt Parameter</w:t>
      </w:r>
    </w:p>
    <w:p w14:paraId="72D8DE86" w14:textId="1DA6E337" w:rsidR="00426B02" w:rsidRDefault="00C122EC" w:rsidP="00184520">
      <w:r w:rsidRPr="00C122EC">
        <w:t>Die Ein- und Ausgaben</w:t>
      </w:r>
      <w:r>
        <w:t xml:space="preserve"> von dem ConsoleClient werden derzeit über die statische Klasse </w:t>
      </w:r>
      <w:r w:rsidR="00E8507A">
        <w:rPr>
          <w:rStyle w:val="codeZchn"/>
        </w:rPr>
        <w:t>Console</w:t>
      </w:r>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7CE5F113" w:rsidR="000A07F9" w:rsidRDefault="001E31AC" w:rsidP="00181307">
      <w:pPr>
        <w:pStyle w:val="Beschriftung"/>
      </w:pPr>
      <w:bookmarkStart w:id="77" w:name="_Toc73280486"/>
      <w:r>
        <w:t xml:space="preserve">Abbildung </w:t>
      </w:r>
      <w:fldSimple w:instr=" SEQ Abbildung \* ARABIC ">
        <w:r w:rsidR="00CC72B1">
          <w:rPr>
            <w:noProof/>
          </w:rPr>
          <w:t>11</w:t>
        </w:r>
      </w:fldSimple>
      <w:r>
        <w:t>: UML-</w:t>
      </w:r>
      <w:r w:rsidR="00DF7C81">
        <w:t>KD</w:t>
      </w:r>
      <w:r>
        <w:t xml:space="preserve"> UI-Code </w:t>
      </w:r>
      <w:r w:rsidR="004220D0">
        <w:t>abhängig von .NET Framework</w:t>
      </w:r>
      <w:bookmarkEnd w:id="77"/>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Mocking des Wrappers zu ermöglichen. </w:t>
      </w:r>
      <w:r w:rsidR="003E6FDA">
        <w:t xml:space="preserve">Im letzten Schritt muss der Legacy-Code angepasst werden, sodass dieser für die Ein- und Ausgaben auf eine beliebige Implementierung des extrahierten Interfaces zugreift. Hierfür wird </w:t>
      </w:r>
      <w:r w:rsidR="00BA05DB">
        <w:rPr>
          <w:i/>
        </w:rPr>
        <w:t>Adapt Parameter</w:t>
      </w:r>
      <w:r w:rsidR="003E6FDA">
        <w:t xml:space="preserve"> angewendet, sodass die verschiedenen Page-Klassen direkt im Konstruktor die Instanz für CLI-IO-Operationen erhalten.</w:t>
      </w:r>
    </w:p>
    <w:p w14:paraId="5F4BFCFB" w14:textId="36216F43" w:rsidR="00426B02" w:rsidRPr="00512D24" w:rsidRDefault="00246285" w:rsidP="00426B02">
      <w:r>
        <w:t xml:space="preserve">Für </w:t>
      </w:r>
      <w:r w:rsidR="00E8507A">
        <w:t>Unittests</w:t>
      </w:r>
      <w:r>
        <w:t xml:space="preserve"> kann die UI nun mit dem CLI-IO-Mock-Objekt aufgerufen werden, um die verschiedenen Testpunkte zu erreichen.</w:t>
      </w:r>
    </w:p>
    <w:p w14:paraId="3F3601A7" w14:textId="7B84F6B8" w:rsidR="00181307" w:rsidRDefault="002E2515" w:rsidP="00184520">
      <w:r>
        <w:lastRenderedPageBreak/>
        <w:t xml:space="preserve">Der Nachteil hierbei ist, dass der Legacy-Code angepasst werden muss, sodass </w:t>
      </w:r>
      <w:r w:rsidR="00E8507A">
        <w:t>nicht mehr</w:t>
      </w:r>
      <w:r>
        <w:t xml:space="preserve"> die Klasse Console,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410699AD" w:rsidR="007B0794" w:rsidRDefault="004220D0" w:rsidP="006B5CFF">
      <w:pPr>
        <w:pStyle w:val="Beschriftung"/>
      </w:pPr>
      <w:bookmarkStart w:id="78" w:name="_Toc73280487"/>
      <w:r>
        <w:t xml:space="preserve">Abbildung </w:t>
      </w:r>
      <w:fldSimple w:instr=" SEQ Abbildung \* ARABIC ">
        <w:r w:rsidR="00CC72B1">
          <w:rPr>
            <w:noProof/>
          </w:rPr>
          <w:t>12</w:t>
        </w:r>
      </w:fldSimple>
      <w:r>
        <w:t>:</w:t>
      </w:r>
      <w:r w:rsidRPr="004220D0">
        <w:t xml:space="preserve"> </w:t>
      </w:r>
      <w:r w:rsidR="006B5CFF">
        <w:t>UML-</w:t>
      </w:r>
      <w:r w:rsidR="00BC0F96">
        <w:t>KD</w:t>
      </w:r>
      <w:r w:rsidR="006B5CFF">
        <w:t xml:space="preserve"> testbarer UI-Code unabhängig von .NET</w:t>
      </w:r>
      <w:bookmarkEnd w:id="78"/>
    </w:p>
    <w:p w14:paraId="14DB9422" w14:textId="77777777" w:rsidR="009352EE" w:rsidRPr="009352EE" w:rsidRDefault="009352EE" w:rsidP="009352EE"/>
    <w:p w14:paraId="356E8AA6" w14:textId="44D7F21E" w:rsidR="00B7500C" w:rsidRPr="00202BC4" w:rsidRDefault="00403486" w:rsidP="00DC516B">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8" w:history="1">
        <w:r>
          <w:rPr>
            <w:rStyle w:val="Hyperlink"/>
            <w:sz w:val="20"/>
            <w:szCs w:val="20"/>
          </w:rPr>
          <w:t>2256df6</w:t>
        </w:r>
      </w:hyperlink>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79" w:name="_Toc73290296"/>
      <w:r>
        <w:lastRenderedPageBreak/>
        <w:t>Refactoring</w:t>
      </w:r>
      <w:bookmarkEnd w:id="79"/>
    </w:p>
    <w:p w14:paraId="0E29D8AF" w14:textId="4CEB9724" w:rsidR="002E4FF8" w:rsidRPr="00A34820" w:rsidRDefault="00CD697F" w:rsidP="002E4FF8">
      <w:r w:rsidRPr="00A34820">
        <w:t>I</w:t>
      </w:r>
      <w:r w:rsidR="00A34820" w:rsidRPr="00A34820">
        <w:t xml:space="preserve">n diesem Kapitel werden einige </w:t>
      </w:r>
      <w:r w:rsidR="002E4FF8" w:rsidRPr="00A34820">
        <w:t>Code Smells in dem Quellcode betrachtet und durch geeignete Refactorings gelöst.</w:t>
      </w:r>
    </w:p>
    <w:p w14:paraId="1EE34224" w14:textId="782E381D" w:rsidR="002E4FF8" w:rsidRDefault="002E4FF8" w:rsidP="002E4FF8">
      <w:pPr>
        <w:pStyle w:val="berschrift2"/>
      </w:pPr>
      <w:bookmarkStart w:id="80" w:name="_Ref73212907"/>
      <w:bookmarkStart w:id="81" w:name="_Ref73212911"/>
      <w:bookmarkStart w:id="82" w:name="_Toc73290297"/>
      <w:r>
        <w:t>Long Method</w:t>
      </w:r>
      <w:bookmarkEnd w:id="80"/>
      <w:bookmarkEnd w:id="81"/>
      <w:bookmarkEnd w:id="82"/>
    </w:p>
    <w:p w14:paraId="0BAFE019" w14:textId="2A13D60A" w:rsidR="003B02E4" w:rsidRDefault="003B02E4" w:rsidP="003B02E4">
      <w:r>
        <w:t>Im Folgenden wird der Code Smell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372C1EB6" w:rsidR="00D235AC" w:rsidRDefault="00D235AC" w:rsidP="00342DAA">
      <w:r>
        <w:t xml:space="preserve">Bei dieser Klasse handelt es sich um eine Implementierung für einen </w:t>
      </w:r>
      <w:r w:rsidR="00E8507A">
        <w:t>computergesteuerten</w:t>
      </w:r>
      <w:r>
        <w:t xml:space="preserve">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4D069AFC" w:rsidR="00D267D6" w:rsidRDefault="007E422A" w:rsidP="007E422A">
      <w:pPr>
        <w:pStyle w:val="Beschriftung"/>
      </w:pPr>
      <w:bookmarkStart w:id="83" w:name="_Toc73280488"/>
      <w:r>
        <w:t xml:space="preserve">Abbildung </w:t>
      </w:r>
      <w:fldSimple w:instr=" SEQ Abbildung \* ARABIC ">
        <w:r w:rsidR="00CC72B1">
          <w:rPr>
            <w:noProof/>
          </w:rPr>
          <w:t>13</w:t>
        </w:r>
      </w:fldSimple>
      <w:r>
        <w:t>: UML-Klassendiagramm RandomNotKillingItselfPlayer</w:t>
      </w:r>
      <w:bookmarkEnd w:id="83"/>
    </w:p>
    <w:p w14:paraId="4035C0FF" w14:textId="1CFCFDA4"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w:t>
      </w:r>
      <w:r w:rsidR="00E8507A">
        <w:t>sinnvoll, die</w:t>
      </w:r>
      <w:r>
        <w:t xml:space="preserve"> gesamte </w:t>
      </w:r>
      <w:r w:rsidR="00430B7C">
        <w:t>Funktionalität</w:t>
      </w:r>
      <w:r>
        <w:t xml:space="preserve"> </w:t>
      </w:r>
      <w:r>
        <w:lastRenderedPageBreak/>
        <w:t xml:space="preserve">innerhalb der Eventhandler-Methode </w:t>
      </w:r>
      <w:r w:rsidRPr="00430B7C">
        <w:rPr>
          <w:rStyle w:val="codeZchn"/>
        </w:rPr>
        <w:t>AssignedGame_OnLoopTick</w:t>
      </w:r>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3"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C16/JyLQIAAFg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07CABCF1" w:rsidR="00FD7710" w:rsidRDefault="00B9200A" w:rsidP="00FD7710">
      <w:pPr>
        <w:pStyle w:val="Beschriftung"/>
      </w:pPr>
      <w:bookmarkStart w:id="84" w:name="_Toc73280289"/>
      <w:r>
        <w:t xml:space="preserve">Quellcode </w:t>
      </w:r>
      <w:fldSimple w:instr=" SEQ Quellcode \* ARABIC ">
        <w:r w:rsidR="00CC72B1">
          <w:rPr>
            <w:noProof/>
          </w:rPr>
          <w:t>3</w:t>
        </w:r>
      </w:fldSimple>
      <w:r>
        <w:t xml:space="preserve">: </w:t>
      </w:r>
      <w:r w:rsidR="00FD7710">
        <w:t>Aktionsfindung NotK</w:t>
      </w:r>
      <w:r w:rsidR="00957955">
        <w:t>i</w:t>
      </w:r>
      <w:r w:rsidR="00FD7710">
        <w:t>llingItSelfPlayer</w:t>
      </w:r>
      <w:bookmarkEnd w:id="84"/>
    </w:p>
    <w:p w14:paraId="7DA575E5" w14:textId="7DE198E8"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for-Schleife, welche bis zu </w:t>
      </w:r>
      <w:r w:rsidR="00E8507A">
        <w:t>100-mal</w:t>
      </w:r>
      <w:r w:rsidR="00FD7710">
        <w:t xml:space="preserve"> durchläuft. In jedem </w:t>
      </w:r>
      <w:r w:rsidR="00E8507A">
        <w:t>Durchlauf</w:t>
      </w:r>
      <w:r w:rsidR="00FD7710">
        <w:t xml:space="preserve"> wird </w:t>
      </w:r>
      <w:r w:rsidR="00BC3964">
        <w:t>geprüft,</w:t>
      </w:r>
      <w:r w:rsidR="00FD7710">
        <w:t xml:space="preserve"> ob die derzeit gesetzte Aktion den Spieler tötet (</w:t>
      </w:r>
      <w:r w:rsidR="00FD7710" w:rsidRPr="00FD7710">
        <w:rPr>
          <w:u w:val="single"/>
        </w:rPr>
        <w:t>Zeile 18</w:t>
      </w:r>
      <w:r w:rsidR="00FD7710">
        <w:t xml:space="preserve">). Falls </w:t>
      </w:r>
      <w:r w:rsidR="00E8507A">
        <w:t>ja, wird</w:t>
      </w:r>
      <w:r w:rsidR="00FD7710">
        <w:t xml:space="preserve"> eine neue zufällige Aktion generiert. Falls der Spieler den Zug überleben würde, wird die Aktion beibehalten und als nächste Aktion gesetzt.</w:t>
      </w:r>
      <w:r>
        <w:t xml:space="preserve"> </w:t>
      </w:r>
      <w:r w:rsidR="000E6A50">
        <w:t>Das hier eingesetzte „</w:t>
      </w:r>
      <w:r w:rsidR="000E6A50" w:rsidRPr="000E6A50">
        <w:t>Trial and error</w:t>
      </w:r>
      <w:r w:rsidR="000E6A50">
        <w:t xml:space="preserve">“-Verfahren um eine Aktion zu </w:t>
      </w:r>
      <w:r w:rsidR="00E8507A">
        <w:t>finden, ist</w:t>
      </w:r>
      <w:r w:rsidR="000E6A50">
        <w:t xml:space="preserve"> sehr </w:t>
      </w:r>
      <w:r w:rsidR="000E6A50">
        <w:lastRenderedPageBreak/>
        <w:t>ineffizient, sodass dieses ebenfalls angepasst wird. Bei Refactoring</w:t>
      </w:r>
      <w:r w:rsidR="00E8507A">
        <w:t>s m</w:t>
      </w:r>
      <w:r w:rsidR="000E6A50">
        <w:t xml:space="preserve">uss das Gesamtverhalten gleich bleiben,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r w:rsidR="00060FF1" w:rsidRPr="00060FF1">
        <w:rPr>
          <w:rStyle w:val="codeZchn"/>
        </w:rPr>
        <w:t>GetActionsInRandomOrder</w:t>
      </w:r>
      <w:r w:rsidR="00060FF1">
        <w:t xml:space="preserve"> und </w:t>
      </w:r>
      <w:r w:rsidR="00060FF1" w:rsidRPr="00060FF1">
        <w:rPr>
          <w:rStyle w:val="codeZchn"/>
        </w:rPr>
        <w:t>IsActionValidForBoardDimensions</w:t>
      </w:r>
      <w:r w:rsidR="00060FF1">
        <w:rPr>
          <w:rStyle w:val="codeZchn"/>
        </w:rPr>
        <w:t xml:space="preserve"> </w:t>
      </w:r>
      <w:r w:rsidR="00060FF1" w:rsidRPr="00060FF1">
        <w:t>enthalten</w:t>
      </w:r>
      <w:r w:rsidR="00060FF1">
        <w:t>.</w:t>
      </w:r>
      <w:r w:rsidR="00F20C40">
        <w:t xml:space="preserve"> Hierbei werden nun die möglichen Aktionen in eine zufällige Reihenfolge </w:t>
      </w:r>
      <w:r w:rsidR="00E8507A">
        <w:t>gesetzt, um</w:t>
      </w:r>
      <w:r w:rsidR="00F20C40">
        <w:t xml:space="preserve">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4"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CiepLstAgAAWQ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251DBBE6" w:rsidR="00957955" w:rsidRDefault="00957955" w:rsidP="00957955">
      <w:pPr>
        <w:pStyle w:val="Beschriftung"/>
      </w:pPr>
      <w:bookmarkStart w:id="85" w:name="_Toc73280290"/>
      <w:r>
        <w:t xml:space="preserve">Quellcode </w:t>
      </w:r>
      <w:fldSimple w:instr=" SEQ Quellcode \* ARABIC ">
        <w:r w:rsidR="00CC72B1">
          <w:rPr>
            <w:noProof/>
          </w:rPr>
          <w:t>4</w:t>
        </w:r>
      </w:fldSimple>
      <w:r>
        <w:t>: Aktionsfindung NotKillingItSelfPlayer (Refactored)</w:t>
      </w:r>
      <w:bookmarkEnd w:id="85"/>
    </w:p>
    <w:p w14:paraId="07107193" w14:textId="73E5D94F"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60" w:history="1">
        <w:r>
          <w:rPr>
            <w:rStyle w:val="Hyperlink"/>
            <w:sz w:val="20"/>
            <w:szCs w:val="20"/>
          </w:rPr>
          <w:t>807b3f7</w:t>
        </w:r>
      </w:hyperlink>
    </w:p>
    <w:p w14:paraId="08A3B601" w14:textId="60DB160F" w:rsidR="0071603A" w:rsidRPr="00A94C69" w:rsidRDefault="00D82FA5" w:rsidP="0071603A">
      <w:pPr>
        <w:rPr>
          <w:b/>
        </w:rPr>
      </w:pPr>
      <w:r w:rsidRPr="00A94C69">
        <w:rPr>
          <w:b/>
        </w:rPr>
        <w:lastRenderedPageBreak/>
        <w:t>Game.</w:t>
      </w:r>
      <w:r w:rsidR="000D395D" w:rsidRPr="00A94C69">
        <w:rPr>
          <w:b/>
        </w:rPr>
        <w:t>ApplyOneActionPerPlayer</w:t>
      </w:r>
    </w:p>
    <w:p w14:paraId="7D05354A" w14:textId="0E441F31" w:rsidR="00016581" w:rsidRDefault="00D82FA5" w:rsidP="00F9605B">
      <w:r w:rsidRPr="00D82FA5">
        <w:t xml:space="preserve">Die Methode </w:t>
      </w:r>
      <w:r w:rsidR="00E8507A">
        <w:rPr>
          <w:rStyle w:val="codeZchn"/>
        </w:rPr>
        <w:t>Game.ApplyOneActionPerPlayer</w:t>
      </w:r>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Smell aufgefasst, da die Methode mehr </w:t>
      </w:r>
      <w:r w:rsidR="00E8507A">
        <w:t>Aufgaben</w:t>
      </w:r>
      <w:r w:rsidR="00ED4328">
        <w:t xml:space="preserve"> übernimmt als ihr Name preisgibt. Aus diesem Grund wird hierfür das Refactoring </w:t>
      </w:r>
      <w:r w:rsidR="00E8507A">
        <w:t>Rename</w:t>
      </w:r>
      <w:r w:rsidR="00ED4328">
        <w:t xml:space="preserve"> Method eingesetzt, da in der Methode an sich nicht zu viele Programmcode-Zeilen, sondern zu viel Funktionalität ist. Der neue Name der Methode ist</w:t>
      </w:r>
      <w:r w:rsidR="00DB5B40">
        <w:t xml:space="preserve"> länger</w:t>
      </w:r>
      <w:r w:rsidR="00F014B7">
        <w:t>, indem „AndNotify“ angehängt wurde</w:t>
      </w:r>
      <w:r w:rsidR="00DB5B40">
        <w:t xml:space="preserve"> (</w:t>
      </w:r>
      <w:r w:rsidR="00DB5B40" w:rsidRPr="00ED4328">
        <w:rPr>
          <w:rStyle w:val="codeZchn"/>
        </w:rPr>
        <w:t>ApplyOneActionPerPlayerAndNotify</w:t>
      </w:r>
      <w:r w:rsidR="00DB5B40">
        <w:t xml:space="preserve">), deutet jedoch direkt auf die </w:t>
      </w:r>
      <w:r w:rsidR="00E8507A">
        <w:t>zugrunde liegende</w:t>
      </w:r>
      <w:r w:rsidR="00DB5B40">
        <w:t xml:space="preserve"> Funktionalität hin, sodass nicht „versehentlich“ alle Spieler benachrichtigt werden, obwohl dies nicht gewünscht ist.</w:t>
      </w:r>
    </w:p>
    <w:p w14:paraId="63512117" w14:textId="0A3EC04A" w:rsidR="00EB3B81" w:rsidRPr="00FD555D" w:rsidRDefault="00C9682D" w:rsidP="00FD555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61" w:history="1">
        <w:r w:rsidR="00390E6C">
          <w:rPr>
            <w:rStyle w:val="Hyperlink"/>
            <w:sz w:val="20"/>
            <w:szCs w:val="20"/>
          </w:rPr>
          <w:t>4be5813</w:t>
        </w:r>
      </w:hyperlink>
      <w:r w:rsidR="00EB3B81">
        <w:br w:type="page"/>
      </w:r>
    </w:p>
    <w:p w14:paraId="76D31B65" w14:textId="318CD095" w:rsidR="002E4FF8" w:rsidRDefault="002E4FF8" w:rsidP="002E4FF8">
      <w:pPr>
        <w:pStyle w:val="berschrift2"/>
      </w:pPr>
      <w:bookmarkStart w:id="86" w:name="_Ref73111748"/>
      <w:bookmarkStart w:id="87" w:name="_Ref73111757"/>
      <w:bookmarkStart w:id="88" w:name="_Toc73290298"/>
      <w:r>
        <w:lastRenderedPageBreak/>
        <w:t>Duplicated Code</w:t>
      </w:r>
      <w:bookmarkEnd w:id="86"/>
      <w:bookmarkEnd w:id="87"/>
      <w:bookmarkEnd w:id="88"/>
    </w:p>
    <w:p w14:paraId="022AA938" w14:textId="21569A53" w:rsidR="00EB3B81" w:rsidRDefault="00EB3B81" w:rsidP="00EB3B81">
      <w:r>
        <w:t>Im Folgenden wird der Code Smell Duplicated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0566E604" w:rsidR="004E51B1" w:rsidRDefault="008B2F27" w:rsidP="008B2F27">
      <w:pPr>
        <w:pStyle w:val="Beschriftung"/>
      </w:pPr>
      <w:bookmarkStart w:id="89" w:name="_Toc73280489"/>
      <w:r>
        <w:t xml:space="preserve">Abbildung </w:t>
      </w:r>
      <w:fldSimple w:instr=" SEQ Abbildung \* ARABIC ">
        <w:r w:rsidR="00CC72B1">
          <w:rPr>
            <w:noProof/>
          </w:rPr>
          <w:t>14</w:t>
        </w:r>
      </w:fldSimple>
      <w:r>
        <w:t>: Codestruktur UI-Code</w:t>
      </w:r>
      <w:bookmarkEnd w:id="89"/>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IUserInterface.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wps:txbx>
                      <wps:bodyPr rot="0" vert="horz" wrap="square" lIns="91440" tIns="45720" rIns="91440" bIns="45720" anchor="t" anchorCtr="0">
                        <a:spAutoFit/>
                      </wps:bodyPr>
                    </wps:wsp>
                  </a:graphicData>
                </a:graphic>
              </wp:inline>
            </w:drawing>
          </mc:Choice>
          <mc:Fallback>
            <w:pict>
              <v:shape w14:anchorId="77F24033" id="Textfeld 33" o:spid="_x0000_s1045"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xELQIAAFgEAAAOAAAAZHJzL2Uyb0RvYy54bWysVNuO2yAQfa/Uf0C8N3aySZtYcVbbbNNW&#10;2l6k3X4AARyjAkOBxM5+fQec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dSixE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v:textbox>
                <w10:anchorlock/>
              </v:shape>
            </w:pict>
          </mc:Fallback>
        </mc:AlternateContent>
      </w:r>
    </w:p>
    <w:p w14:paraId="70BE5D73" w14:textId="42EA414B" w:rsidR="00FF5B6B" w:rsidRDefault="00FF5B6B" w:rsidP="00FF5B6B">
      <w:pPr>
        <w:pStyle w:val="Beschriftung"/>
      </w:pPr>
      <w:bookmarkStart w:id="90" w:name="_Toc73280291"/>
      <w:r>
        <w:t xml:space="preserve">Quellcode </w:t>
      </w:r>
      <w:fldSimple w:instr=" SEQ Quellcode \* ARABIC ">
        <w:r w:rsidR="00CC72B1">
          <w:rPr>
            <w:noProof/>
          </w:rPr>
          <w:t>5</w:t>
        </w:r>
      </w:fldSimple>
      <w:r>
        <w:t xml:space="preserve">: UI-Code für die Behandlung von </w:t>
      </w:r>
      <w:r w:rsidR="006D79C3">
        <w:t>falschen Eingaben</w:t>
      </w:r>
      <w:bookmarkEnd w:id="90"/>
    </w:p>
    <w:p w14:paraId="1D67AE2F" w14:textId="4F9F7252" w:rsidR="00924658" w:rsidRDefault="006D79C3" w:rsidP="004E51B1">
      <w:r>
        <w:t xml:space="preserve">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w:t>
      </w:r>
      <w:r w:rsidR="00E8507A">
        <w:t>abstrakte</w:t>
      </w:r>
      <w:r>
        <w:t xml:space="preserve"> Klasse verwendet.</w:t>
      </w:r>
    </w:p>
    <w:p w14:paraId="7C956478" w14:textId="6464F17C" w:rsidR="00924658" w:rsidRDefault="008A60AB" w:rsidP="004E51B1">
      <w:r>
        <w:t xml:space="preserve">Durch die </w:t>
      </w:r>
      <w:r w:rsidR="00E8507A">
        <w:t>abstrakte</w:t>
      </w:r>
      <w:r>
        <w:t xml:space="preserv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Rename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7468D800" w:rsidR="00FF5B6B" w:rsidRDefault="00A60988" w:rsidP="004E51B1">
      <w:r>
        <w:t>Das folgende UML-Diagramm zeigt die neue Struktur der Klassen.</w:t>
      </w:r>
      <w:r w:rsidR="00DD69F7">
        <w:t xml:space="preserve"> Vor allem in Bezug auf die im Quellcode enthaltenen </w:t>
      </w:r>
      <w:r w:rsidR="00E8507A">
        <w:t>Benutzerausgaben ist</w:t>
      </w:r>
      <w:r w:rsidR="000031AE">
        <w:t xml:space="preserve"> somit die Wartbarkeit sichergestellt. </w:t>
      </w:r>
      <w:r w:rsidR="00FC5941">
        <w:t xml:space="preserve">Hierbei würde es sich </w:t>
      </w:r>
      <w:r w:rsidR="00E8507A">
        <w:t>anbieten, die</w:t>
      </w:r>
      <w:r w:rsidR="00FC5941">
        <w:t xml:space="preserv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63">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538BD227" w:rsidR="00C43194" w:rsidRDefault="00C43194" w:rsidP="006961E1">
      <w:pPr>
        <w:pStyle w:val="Beschriftung"/>
        <w:spacing w:after="0"/>
      </w:pPr>
      <w:bookmarkStart w:id="91" w:name="_Toc73280490"/>
      <w:r>
        <w:t xml:space="preserve">Abbildung </w:t>
      </w:r>
      <w:fldSimple w:instr=" SEQ Abbildung \* ARABIC ">
        <w:r w:rsidR="00CC72B1">
          <w:rPr>
            <w:noProof/>
          </w:rPr>
          <w:t>15</w:t>
        </w:r>
      </w:fldSimple>
      <w:r>
        <w:t>: Codestruktur UI-Code nach Refactorings</w:t>
      </w:r>
      <w:bookmarkEnd w:id="91"/>
    </w:p>
    <w:p w14:paraId="0C2994D2" w14:textId="62B53A37" w:rsidR="00FC3201" w:rsidRDefault="0082694E" w:rsidP="004E51B1">
      <w:r>
        <w:t xml:space="preserve">Hierbei ist zu sehen, dass die Privaten Eigenschaften durch das Feld Data in der abstrakten Klasse </w:t>
      </w:r>
      <w:r w:rsidR="00E8507A">
        <w:t>Userinterface</w:t>
      </w:r>
      <w:r>
        <w:t xml:space="preserve"> abgelöst wurden</w:t>
      </w:r>
      <w:r w:rsidR="008A7BF8">
        <w:t xml:space="preserve"> (Hierauf wird innerhalb der Kind-Klassen über Getter zugegriffen)</w:t>
      </w:r>
      <w:r>
        <w:t xml:space="preserve">. Diese </w:t>
      </w:r>
      <w:r w:rsidR="00E8507A">
        <w:t>abstrakte</w:t>
      </w:r>
      <w:r>
        <w:t xml:space="preserve"> Klasse enthält neben dem Konstruktor die zwei abstrakten Methoden </w:t>
      </w:r>
      <w:r w:rsidRPr="0082694E">
        <w:rPr>
          <w:rStyle w:val="codeZchn"/>
        </w:rPr>
        <w:t>OpenAndPrintPage</w:t>
      </w:r>
      <w:r>
        <w:t xml:space="preserve"> sowie </w:t>
      </w:r>
      <w:r w:rsidRPr="0082694E">
        <w:rPr>
          <w:rStyle w:val="codeZchn"/>
        </w:rPr>
        <w:t>ProcessInput</w:t>
      </w:r>
      <w:r>
        <w:t>, welche für die Darstellung und Navigation verantwortlich sind</w:t>
      </w:r>
      <w:r w:rsidR="00342DAA">
        <w:t xml:space="preserve">. </w:t>
      </w:r>
      <w:r w:rsidR="00342DAA" w:rsidRPr="0082694E">
        <w:rPr>
          <w:rStyle w:val="codeZchn"/>
        </w:rPr>
        <w:t>OpenAndPrintPage</w:t>
      </w:r>
      <w:r w:rsidR="00342DAA" w:rsidRPr="00342DAA">
        <w:t xml:space="preserve"> </w:t>
      </w:r>
      <w:r w:rsidR="00342DAA">
        <w:t xml:space="preserve"> ist dabei </w:t>
      </w:r>
      <w:r w:rsidR="00342DAA" w:rsidRPr="00342DAA">
        <w:t xml:space="preserve">das Ergebnis eines Rename Method-Refactorings, </w:t>
      </w:r>
      <w:r w:rsidR="00342DAA">
        <w:t xml:space="preserve">da die Methode </w:t>
      </w:r>
      <w:r w:rsidR="00342DAA" w:rsidRPr="00342DAA">
        <w:rPr>
          <w:rStyle w:val="PseudocodeBlockZchn"/>
        </w:rPr>
        <w:t>Open</w:t>
      </w:r>
      <w:r w:rsidR="00342DAA">
        <w:t xml:space="preserve"> durch den Konstruktor der Oberklasse obsolet ist und </w:t>
      </w:r>
      <w:r w:rsidR="00342DAA" w:rsidRPr="00342DAA">
        <w:rPr>
          <w:rStyle w:val="codeZchn"/>
        </w:rPr>
        <w:t>PrintPage</w:t>
      </w:r>
      <w:r w:rsidR="00342DAA">
        <w:t xml:space="preserve"> somit auch die Aufgabe Open übernimmt</w:t>
      </w:r>
      <w:r w:rsidR="00E8507A">
        <w:t>.</w:t>
      </w:r>
      <w:r>
        <w:t xml:space="preserve"> Über </w:t>
      </w:r>
      <w:r w:rsidRPr="0082694E">
        <w:rPr>
          <w:rStyle w:val="codeZchn"/>
        </w:rPr>
        <w:t>PrintErrorAndNavigateTo</w:t>
      </w:r>
      <w:r>
        <w:t xml:space="preserve"> können die geerbten Klassen den Fehlerfall über die Oberklasse abbilden.</w:t>
      </w:r>
      <w:r w:rsidR="008A7BF8">
        <w:t xml:space="preserve"> Zusätzlich wird in </w:t>
      </w:r>
      <w:r w:rsidR="008A7BF8" w:rsidRPr="00E8507A">
        <w:rPr>
          <w:rStyle w:val="codeZchn"/>
        </w:rPr>
        <w:t>UserPage</w:t>
      </w:r>
      <w:r w:rsidR="008A7BF8">
        <w:t xml:space="preserve"> die Methode </w:t>
      </w:r>
      <w:r w:rsidR="008A7BF8" w:rsidRPr="008A7BF8">
        <w:rPr>
          <w:rStyle w:val="codeZchn"/>
        </w:rPr>
        <w:t>PrintChangeSuccessfulAndNavigateBack</w:t>
      </w:r>
      <w:r w:rsidR="008A7BF8">
        <w:t xml:space="preserve"> eingesetzt, um die Wiederverwendung des enthaltenen Codes zu ermöglichen.</w:t>
      </w:r>
    </w:p>
    <w:p w14:paraId="5118C584" w14:textId="3609F5A4"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4"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B4155BB"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w:t>
      </w:r>
      <w:r w:rsidR="00E8507A">
        <w:t>.Net</w:t>
      </w:r>
      <w:r>
        <w:t xml:space="preserve"> Frameworks an, welche im Kontext von WeepingSnake benötigt werden.</w:t>
      </w:r>
    </w:p>
    <w:p w14:paraId="77988BB5" w14:textId="016F0996" w:rsidR="00847331" w:rsidRDefault="00BB59CD" w:rsidP="004A37CC">
      <w:r>
        <w:t xml:space="preserve">Bereitgestellt werden unter anderem die Methoden </w:t>
      </w:r>
      <w:r w:rsidRPr="00BB59CD">
        <w:rPr>
          <w:rStyle w:val="codeZchn"/>
        </w:rPr>
        <w:t>Decrease</w:t>
      </w:r>
      <w:r>
        <w:t xml:space="preserve"> und </w:t>
      </w:r>
      <w:r w:rsidRPr="00BB59CD">
        <w:rPr>
          <w:rStyle w:val="codeZchn"/>
        </w:rPr>
        <w:t>Increase</w:t>
      </w:r>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w:t>
      </w:r>
      <w:r w:rsidR="00E8507A">
        <w:t>unterscheidet, wird</w:t>
      </w:r>
      <w:r>
        <w:t xml:space="preserve"> die </w:t>
      </w:r>
      <w:r w:rsidR="00AB00C4">
        <w:t>Erweiterungsm</w:t>
      </w:r>
      <w:r>
        <w:t xml:space="preserve">ethode </w:t>
      </w:r>
      <w:r w:rsidR="00E8507A">
        <w:rPr>
          <w:rStyle w:val="codeZchn"/>
        </w:rPr>
        <w:t>Add</w:t>
      </w:r>
      <w:r w:rsidRPr="00B2693B">
        <w:rPr>
          <w:rStyle w:val="codeZchn"/>
        </w:rPr>
        <w:t>(</w:t>
      </w:r>
      <w:r w:rsidR="00B2693B">
        <w:rPr>
          <w:rStyle w:val="codeZchn"/>
        </w:rPr>
        <w:t xml:space="preserve">Vector2 vector, </w:t>
      </w:r>
      <w:r w:rsidRPr="00B2693B">
        <w:rPr>
          <w:rStyle w:val="codeZchn"/>
        </w:rPr>
        <w:t>int lengthSummand)</w:t>
      </w:r>
      <w:r>
        <w:t xml:space="preserve">  extrahiert.</w:t>
      </w:r>
      <w:r w:rsidR="008D1AF8">
        <w:t xml:space="preserve"> Somit kann diese </w:t>
      </w:r>
      <w:r w:rsidR="00861D24">
        <w:t>M</w:t>
      </w:r>
      <w:r w:rsidR="008D1AF8">
        <w:t xml:space="preserve">ethode von </w:t>
      </w:r>
      <w:r w:rsidR="008D1AF8" w:rsidRPr="00861D24">
        <w:rPr>
          <w:rStyle w:val="codeZchn"/>
        </w:rPr>
        <w:t>Increase</w:t>
      </w:r>
      <w:r w:rsidR="008D1AF8">
        <w:t xml:space="preserve"> mit einem positiven Wert oder </w:t>
      </w:r>
      <w:r w:rsidR="008D1AF8" w:rsidRPr="00861D24">
        <w:rPr>
          <w:rStyle w:val="codeZchn"/>
        </w:rPr>
        <w:t>Decrease</w:t>
      </w:r>
      <w:r w:rsidR="008D1AF8">
        <w:t xml:space="preserve"> mit einem negativen Wert aufgerufen werde</w:t>
      </w:r>
      <w:r w:rsidR="0068111F">
        <w:t>n</w:t>
      </w:r>
      <w:r w:rsidR="008D1AF8">
        <w:t>.</w:t>
      </w:r>
    </w:p>
    <w:p w14:paraId="555ABD59" w14:textId="08471D33"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r w:rsidR="00686A93" w:rsidRPr="00686A93">
        <w:rPr>
          <w:rStyle w:val="codeZchn"/>
        </w:rPr>
        <w:t>UnitVector</w:t>
      </w:r>
      <w:r w:rsidR="00686A93">
        <w:t xml:space="preserve">, </w:t>
      </w:r>
      <w:r w:rsidR="00686A93" w:rsidRPr="00686A93">
        <w:rPr>
          <w:rStyle w:val="codeZchn"/>
        </w:rPr>
        <w:t>DefaultDistanceVector</w:t>
      </w:r>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E8507A">
        <w:t>verringern, wird</w:t>
      </w:r>
      <w:r w:rsidR="00686A93">
        <w:t xml:space="preserve"> hierfür die</w:t>
      </w:r>
      <w:r w:rsidR="0068111F">
        <w:t xml:space="preserve"> Erweiterungsmethode</w:t>
      </w:r>
      <w:r w:rsidR="00686A93">
        <w:t xml:space="preserve"> </w:t>
      </w:r>
      <w:r w:rsidR="00686A93" w:rsidRPr="00686A93">
        <w:rPr>
          <w:rStyle w:val="codeZchn"/>
        </w:rPr>
        <w:t>ChangeLengthTo(</w:t>
      </w:r>
      <w:r w:rsidR="00C214C8">
        <w:rPr>
          <w:rStyle w:val="codeZchn"/>
        </w:rPr>
        <w:t>float</w:t>
      </w:r>
      <w:r w:rsidR="00686A93" w:rsidRPr="00686A93">
        <w:rPr>
          <w:rStyle w:val="codeZchn"/>
        </w:rPr>
        <w:t xml:space="preserve"> length)</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40B857F7" w:rsidR="00601171" w:rsidRDefault="00095A6C" w:rsidP="00095A6C">
      <w:pPr>
        <w:pStyle w:val="Beschriftung"/>
      </w:pPr>
      <w:bookmarkStart w:id="92" w:name="_Toc73280491"/>
      <w:r>
        <w:t xml:space="preserve">Abbildung </w:t>
      </w:r>
      <w:fldSimple w:instr=" SEQ Abbildung \* ARABIC ">
        <w:r w:rsidR="00CC72B1">
          <w:rPr>
            <w:noProof/>
          </w:rPr>
          <w:t>16</w:t>
        </w:r>
      </w:fldSimple>
      <w:r>
        <w:t>: Ergebnis Extract Method Klasse Vector2Extensions</w:t>
      </w:r>
      <w:bookmarkEnd w:id="92"/>
    </w:p>
    <w:p w14:paraId="0936C262" w14:textId="7B1383CE"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6" w:history="1">
        <w:r w:rsidR="0068111F">
          <w:rPr>
            <w:rStyle w:val="Hyperlink"/>
            <w:rFonts w:cs="Segoe UI"/>
            <w:sz w:val="20"/>
            <w:szCs w:val="20"/>
          </w:rPr>
          <w:t>72962a0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93" w:name="_Toc73290299"/>
      <w:r>
        <w:t>Weitere Code Smells</w:t>
      </w:r>
      <w:bookmarkEnd w:id="93"/>
    </w:p>
    <w:p w14:paraId="5EF515C9" w14:textId="77777777" w:rsidR="000E6E76" w:rsidRPr="00C73FB9" w:rsidRDefault="000E6E76" w:rsidP="000E6E76">
      <w:pPr>
        <w:pStyle w:val="Listenabsatz"/>
        <w:numPr>
          <w:ilvl w:val="0"/>
          <w:numId w:val="15"/>
        </w:numPr>
        <w:rPr>
          <w:color w:val="FF0000"/>
        </w:rPr>
      </w:pPr>
      <w:r w:rsidRPr="00C73FB9">
        <w:rPr>
          <w:color w:val="FF0000"/>
        </w:rPr>
        <w:t>Code Smells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1CB1CF61" w:rsidR="000E6E76" w:rsidRDefault="002E21C9" w:rsidP="000E6E76">
      <w:pPr>
        <w:pStyle w:val="Listenabsatz"/>
        <w:numPr>
          <w:ilvl w:val="0"/>
          <w:numId w:val="15"/>
        </w:numPr>
        <w:rPr>
          <w:color w:val="FF0000"/>
        </w:rPr>
      </w:pPr>
      <w:r>
        <w:rPr>
          <w:color w:val="FF0000"/>
        </w:rPr>
        <w:t xml:space="preserve">Evtl noch ein </w:t>
      </w:r>
      <w:r w:rsidR="000E6E76" w:rsidRPr="000E6E76">
        <w:rPr>
          <w:color w:val="FF0000"/>
        </w:rPr>
        <w:t xml:space="preserve">UML vorher &amp; </w:t>
      </w:r>
      <w:r w:rsidR="00F02CBB">
        <w:rPr>
          <w:color w:val="FF0000"/>
        </w:rPr>
        <w:t>N</w:t>
      </w:r>
      <w:r w:rsidR="006B0672" w:rsidRPr="000E6E76">
        <w:rPr>
          <w:color w:val="FF0000"/>
        </w:rPr>
        <w:t>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r>
        <w:rPr>
          <w:color w:val="FF0000"/>
        </w:rPr>
        <w:t>Evtl ist klasse game zu groß (player , logging, controller evtl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94" w:name="_Ref73086599"/>
      <w:bookmarkStart w:id="95" w:name="_Ref73086605"/>
      <w:bookmarkStart w:id="96" w:name="_Ref73086609"/>
      <w:bookmarkStart w:id="97" w:name="_Toc73290300"/>
      <w:r>
        <w:lastRenderedPageBreak/>
        <w:t>Unit Tests</w:t>
      </w:r>
      <w:bookmarkEnd w:id="94"/>
      <w:bookmarkEnd w:id="95"/>
      <w:bookmarkEnd w:id="96"/>
      <w:bookmarkEnd w:id="97"/>
    </w:p>
    <w:p w14:paraId="43D12FCB" w14:textId="7739C4C9" w:rsidR="00E771BC" w:rsidRDefault="008B12D4" w:rsidP="00E771BC">
      <w:pPr>
        <w:pStyle w:val="berschrift2"/>
      </w:pPr>
      <w:bookmarkStart w:id="98" w:name="_Toc73290301"/>
      <w:r>
        <w:t xml:space="preserve">Initiale </w:t>
      </w:r>
      <w:r w:rsidR="00E771BC">
        <w:t>Code Coverage</w:t>
      </w:r>
      <w:bookmarkEnd w:id="98"/>
    </w:p>
    <w:p w14:paraId="41596AAD" w14:textId="2AD2E66E" w:rsidR="000E7536" w:rsidRDefault="000E7536" w:rsidP="000E7536">
      <w:r>
        <w:t xml:space="preserve">Im Folgenden wird die </w:t>
      </w:r>
      <w:r w:rsidR="00E8507A">
        <w:t>Code-Coverage</w:t>
      </w:r>
      <w:r>
        <w:t xml:space="preserve"> von dem Game-Backend (</w:t>
      </w:r>
      <w:r w:rsidRPr="000E7536">
        <w:rPr>
          <w:rStyle w:val="codeZchn"/>
        </w:rPr>
        <w:t>WeepingSnake.Game</w:t>
      </w:r>
      <w:r>
        <w:t>) und dem Offline-Client (</w:t>
      </w:r>
      <w:r w:rsidRPr="000E7536">
        <w:rPr>
          <w:rStyle w:val="codeZchn"/>
        </w:rPr>
        <w:t>WeepingSnake.ConsoleClient</w:t>
      </w:r>
      <w:r>
        <w:t xml:space="preserve">) betrachtet. Die aufgeführte Tabelle enthält die </w:t>
      </w:r>
      <w:r w:rsidR="00E8507A">
        <w:t>Code-Coverage-Ergebnisse</w:t>
      </w:r>
      <w:r>
        <w:t xml:space="preserv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1ADB6282" w:rsidR="0095142A" w:rsidRPr="008B12D4" w:rsidRDefault="0095142A" w:rsidP="0095142A">
            <w:pPr>
              <w:spacing w:before="60" w:after="60" w:line="240" w:lineRule="auto"/>
              <w:jc w:val="right"/>
              <w:rPr>
                <w:b/>
                <w:sz w:val="36"/>
                <w:szCs w:val="36"/>
              </w:rPr>
            </w:pPr>
            <w:r w:rsidRPr="008B12D4">
              <w:rPr>
                <w:b/>
                <w:sz w:val="36"/>
                <w:szCs w:val="36"/>
              </w:rPr>
              <w:t xml:space="preserve">Code </w:t>
            </w:r>
            <w:r w:rsidR="00E8507A">
              <w:rPr>
                <w:b/>
                <w:sz w:val="36"/>
                <w:szCs w:val="36"/>
              </w:rPr>
              <w:t>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5E3AAD3E" w:rsidR="00A24817" w:rsidRDefault="00A24817">
      <w:pPr>
        <w:pStyle w:val="Beschriftung"/>
      </w:pPr>
      <w:bookmarkStart w:id="99" w:name="_Toc73280247"/>
      <w:r>
        <w:t xml:space="preserve">Tabelle </w:t>
      </w:r>
      <w:fldSimple w:instr=" SEQ Tabelle \* ARABIC ">
        <w:r w:rsidR="00CC72B1">
          <w:rPr>
            <w:noProof/>
          </w:rPr>
          <w:t>11</w:t>
        </w:r>
      </w:fldSimple>
      <w:r>
        <w:t xml:space="preserve">: </w:t>
      </w:r>
      <w:r w:rsidRPr="00B650A3">
        <w:t>Code Coverage (initial)</w:t>
      </w:r>
      <w:bookmarkEnd w:id="99"/>
    </w:p>
    <w:p w14:paraId="34A8859E" w14:textId="7F942FF7" w:rsidR="007D10A4" w:rsidRDefault="00073167" w:rsidP="00073167">
      <w:r>
        <w:t xml:space="preserve">Diese </w:t>
      </w:r>
      <w:r w:rsidR="00E8507A">
        <w:t>Code-Coverage</w:t>
      </w:r>
      <w:r>
        <w:t xml:space="preserve"> ergibt sich aus 17 verschiedenen Unit-Tests, welche primär die </w:t>
      </w:r>
      <w:r w:rsidRPr="00A1219E">
        <w:rPr>
          <w:rStyle w:val="codeZchn"/>
        </w:rPr>
        <w:t>Utility.</w:t>
      </w:r>
      <w:r w:rsidR="00E8507A">
        <w:rPr>
          <w:rStyle w:val="codeZchn"/>
        </w:rPr>
        <w:t>Extensions</w:t>
      </w:r>
      <w:r>
        <w:t xml:space="preserve"> </w:t>
      </w:r>
      <w:r w:rsidR="00A1219E">
        <w:t>Funktionalitäten</w:t>
      </w:r>
      <w:r>
        <w:t xml:space="preserve"> abdecken. </w:t>
      </w:r>
      <w:r w:rsidR="00A1219E">
        <w:t>I</w:t>
      </w:r>
      <w:r w:rsidR="00DF0E9E">
        <w:t xml:space="preserve">n diesem Kapitel wird beschrieben, wie die </w:t>
      </w:r>
      <w:r w:rsidR="00E8507A">
        <w:t>Code-Coverage</w:t>
      </w:r>
      <w:r w:rsidR="00A1219E">
        <w:t xml:space="preserv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100" w:name="_Toc73290302"/>
      <w:r>
        <w:lastRenderedPageBreak/>
        <w:t>Konzept</w:t>
      </w:r>
      <w:bookmarkEnd w:id="100"/>
    </w:p>
    <w:p w14:paraId="28017F31" w14:textId="3F2B7489" w:rsidR="0005487F" w:rsidRDefault="006418AD" w:rsidP="0005487F">
      <w:r>
        <w:t xml:space="preserve">Um eine </w:t>
      </w:r>
      <w:r w:rsidR="00E8507A">
        <w:t>angemessene</w:t>
      </w:r>
      <w:r>
        <w:t xml:space="preserve"> Code Coverage </w:t>
      </w:r>
      <w:r w:rsidR="00FC10EA">
        <w:t>(</w:t>
      </w:r>
      <w:r w:rsidR="007F17B1">
        <w:t>Line Coverage</w:t>
      </w:r>
      <w:r w:rsidR="00FC10EA">
        <w:t xml:space="preserve">) </w:t>
      </w:r>
      <w:r>
        <w:t xml:space="preserve">zu </w:t>
      </w:r>
      <w:r w:rsidR="00E8507A">
        <w:t>erreichen, wurden</w:t>
      </w:r>
      <w:r>
        <w:t xml:space="preserve"> weitere Tests geschrieben. Insgesamt stehen nun 56 Unit Tests zur Verfügung, welche die bereits beschriebenen Teile der Software folgendermaßen abdecken.</w:t>
      </w:r>
    </w:p>
    <w:p w14:paraId="05228402" w14:textId="4C652EA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Commit</w:t>
      </w:r>
      <w:r>
        <w:rPr>
          <w:sz w:val="20"/>
          <w:szCs w:val="20"/>
        </w:rPr>
        <w:t>s</w:t>
      </w:r>
      <w:r w:rsidR="00E65FEA">
        <w:rPr>
          <w:sz w:val="20"/>
          <w:szCs w:val="20"/>
        </w:rPr>
        <w:t>:</w:t>
      </w:r>
      <w:r w:rsidRPr="00887BF0">
        <w:rPr>
          <w:sz w:val="20"/>
          <w:szCs w:val="20"/>
        </w:rPr>
        <w:t xml:space="preserve"> </w:t>
      </w:r>
      <w:hyperlink r:id="rId67"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8"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9"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70"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71"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72"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73"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74"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75"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6"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7"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8"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9"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80"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81"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82"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83"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84"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5DB8DD0" w:rsidR="006418AD" w:rsidRDefault="006418AD" w:rsidP="006418AD">
      <w:pPr>
        <w:pStyle w:val="Beschriftung"/>
      </w:pPr>
      <w:bookmarkStart w:id="101" w:name="_Toc73280248"/>
      <w:r>
        <w:t xml:space="preserve">Tabelle </w:t>
      </w:r>
      <w:fldSimple w:instr=" SEQ Tabelle \* ARABIC ">
        <w:r w:rsidR="00CC72B1">
          <w:rPr>
            <w:noProof/>
          </w:rPr>
          <w:t>12</w:t>
        </w:r>
      </w:fldSimple>
      <w:r>
        <w:t>: Code Coverage (mit Testkonzept)</w:t>
      </w:r>
      <w:bookmarkEnd w:id="101"/>
    </w:p>
    <w:p w14:paraId="79FA2380" w14:textId="77777777" w:rsidR="007F1266" w:rsidRDefault="007F1266" w:rsidP="006418AD"/>
    <w:p w14:paraId="11DEE852" w14:textId="37CB8B37" w:rsidR="006418AD" w:rsidRDefault="007F1266" w:rsidP="006418AD">
      <w:r w:rsidRPr="007F1266">
        <w:t xml:space="preserve">Die </w:t>
      </w:r>
      <w:r w:rsidR="00E8507A">
        <w:t>Test-Coverage</w:t>
      </w:r>
      <w:r w:rsidRPr="007F1266">
        <w:t xml:space="preserv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2D7A6770" w:rsidR="00F0362F" w:rsidRDefault="00FC10EA" w:rsidP="006418AD">
      <w:r>
        <w:t xml:space="preserve">Die </w:t>
      </w:r>
      <w:r w:rsidR="00E8507A">
        <w:t>Test-Coverage</w:t>
      </w:r>
      <w:r>
        <w:t xml:space="preserve"> für das Game </w:t>
      </w:r>
      <w:r w:rsidR="00AC7DA6">
        <w:t>Backend</w:t>
      </w:r>
      <w:r>
        <w:t xml:space="preserve"> liegt bei insgesamt </w:t>
      </w:r>
      <w:r w:rsidR="00AC7DA6">
        <w:t xml:space="preserve">78,6 %. Diese Testabdeckung wird jedoch durch den Bereich Logging nach unten verfälscht, da </w:t>
      </w:r>
      <w:r w:rsidR="007C465B">
        <w:t xml:space="preserve">dieser Code primär für die Fehlersuche während der Entwicklung gedacht ist. Das Logging ist standardmäßig deaktiviert und sollte </w:t>
      </w:r>
      <w:r w:rsidR="004D3646">
        <w:t xml:space="preserve">in einer Produktivumgebung ebenfalls nur für die Fehlersuche verwendet werden. Des Weiteren handelt es sich hierbei lediglich um das </w:t>
      </w:r>
      <w:r w:rsidR="00E8507A">
        <w:t>Schreiben</w:t>
      </w:r>
      <w:r w:rsidR="004D3646">
        <w:t xml:space="preserve"> einer Logdatei, sodass Unit-Tests hierfür nur begrenzt sinnvoll sind, da sich das Programmverhalten hier auf den verschiedenen System</w:t>
      </w:r>
      <w:r w:rsidR="00E8507A">
        <w:t>en</w:t>
      </w:r>
      <w:r w:rsidR="004D3646">
        <w:t xml:space="preserve"> unterscheiden kann</w:t>
      </w:r>
      <w:r w:rsidR="003C7E68">
        <w:t xml:space="preserve"> (Wenn der Test unter Windows laufen würde, ist das keine Referenz für </w:t>
      </w:r>
      <w:r w:rsidR="004D3646">
        <w:t xml:space="preserve"> </w:t>
      </w:r>
      <w:r w:rsidR="003C7E68">
        <w:t>Linux, MacOs, …)</w:t>
      </w:r>
      <w:r w:rsidR="002A2A24">
        <w:t xml:space="preserve">. </w:t>
      </w:r>
    </w:p>
    <w:p w14:paraId="0A8A4DA2" w14:textId="195E18AA" w:rsidR="00427231" w:rsidRDefault="00F0362F" w:rsidP="006418AD">
      <w:r>
        <w:t xml:space="preserve">Für die anderen Projektbestandteile liegt die </w:t>
      </w:r>
      <w:r w:rsidR="00E8507A">
        <w:t>Code-Coverage</w:t>
      </w:r>
      <w:r>
        <w:t xml:space="preserve"> über 85% (außer </w:t>
      </w:r>
      <w:r w:rsidR="00116940">
        <w:t xml:space="preserve">für </w:t>
      </w:r>
      <w:r w:rsidR="0072128B">
        <w:t xml:space="preserve">Game, da hier das Laden der </w:t>
      </w:r>
      <w:r w:rsidR="00D70FED">
        <w:t>Konfigurationsdatei</w:t>
      </w:r>
      <w:r w:rsidR="0072128B">
        <w:t xml:space="preserve"> enthalten ist – Betrifft IO wie beim Logging)</w:t>
      </w:r>
      <w:r w:rsidR="00427231">
        <w:t xml:space="preserve">. Mit den erstellten Tests wird beinahe die </w:t>
      </w:r>
      <w:r w:rsidR="00E8507A">
        <w:t>gesamte</w:t>
      </w:r>
      <w:r w:rsidR="00427231">
        <w:t xml:space="preserv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102" w:name="_Toc73290303"/>
      <w:r>
        <w:lastRenderedPageBreak/>
        <w:t>Mock-Objekte</w:t>
      </w:r>
      <w:bookmarkEnd w:id="102"/>
    </w:p>
    <w:p w14:paraId="77F98ADF" w14:textId="3FEDFB1E" w:rsidR="00361823" w:rsidRDefault="00361823" w:rsidP="00361823">
      <w:r>
        <w:t xml:space="preserve">Bei der Implementierung der Unittests musste mit Mock-Objekten gearbeitet werden. Hierfür wurden Mock-Klassen für </w:t>
      </w:r>
      <w:r w:rsidRPr="000550F1">
        <w:rPr>
          <w:rStyle w:val="codeZchn"/>
        </w:rPr>
        <w:t>CoordinateSystem</w:t>
      </w:r>
      <w:r w:rsidRPr="000550F1">
        <w:t>,</w:t>
      </w:r>
      <w:r>
        <w:t xml:space="preserve"> </w:t>
      </w:r>
      <w:r w:rsidR="00E8507A">
        <w:rPr>
          <w:rStyle w:val="codeZchn"/>
        </w:rPr>
        <w:t>Player, Game</w:t>
      </w:r>
      <w:r>
        <w:t xml:space="preserve"> und erstellt.</w:t>
      </w:r>
    </w:p>
    <w:p w14:paraId="42F3C51B" w14:textId="3B30F04D" w:rsidR="00361823" w:rsidRDefault="00361823" w:rsidP="00361823">
      <w:pPr>
        <w:pStyle w:val="berschrift3"/>
      </w:pPr>
      <w:bookmarkStart w:id="103" w:name="_Toc73290304"/>
      <w:r>
        <w:t>MockCoordianteSystem</w:t>
      </w:r>
      <w:bookmarkEnd w:id="103"/>
    </w:p>
    <w:p w14:paraId="454750B9" w14:textId="49F66BBF" w:rsidR="00381209" w:rsidRDefault="00CD5FB5" w:rsidP="00CD5FB5">
      <w:r>
        <w:t xml:space="preserve">Bei dem </w:t>
      </w:r>
      <w:r w:rsidRPr="008F236F">
        <w:rPr>
          <w:rStyle w:val="codeZchn"/>
        </w:rPr>
        <w:t>CoordianteSystem</w:t>
      </w:r>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r w:rsidR="003D15B2" w:rsidRPr="008F236F">
        <w:rPr>
          <w:rStyle w:val="codeZchn"/>
        </w:rPr>
        <w:t>CoordinateSystem</w:t>
      </w:r>
      <w:r w:rsidR="005760E6">
        <w:t xml:space="preserve">, </w:t>
      </w:r>
      <w:r w:rsidR="007C118F">
        <w:t xml:space="preserve">von der Komponente Board unabhängig sind, </w:t>
      </w:r>
      <w:r w:rsidR="005760E6">
        <w:t xml:space="preserve">wird hierfür ein </w:t>
      </w:r>
      <w:r w:rsidR="005760E6" w:rsidRPr="008F236F">
        <w:rPr>
          <w:rStyle w:val="codeZchn"/>
        </w:rPr>
        <w:t>MockCoordiateSystem</w:t>
      </w:r>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73886" cy="4529298"/>
                    </a:xfrm>
                    <a:prstGeom prst="rect">
                      <a:avLst/>
                    </a:prstGeom>
                    <a:ln>
                      <a:solidFill>
                        <a:schemeClr val="accent1"/>
                      </a:solidFill>
                    </a:ln>
                  </pic:spPr>
                </pic:pic>
              </a:graphicData>
            </a:graphic>
          </wp:inline>
        </w:drawing>
      </w:r>
    </w:p>
    <w:p w14:paraId="46B784C2" w14:textId="149FD0FB" w:rsidR="006C5652" w:rsidRDefault="0075262B" w:rsidP="0075262B">
      <w:pPr>
        <w:pStyle w:val="Beschriftung"/>
      </w:pPr>
      <w:bookmarkStart w:id="104" w:name="_Toc73280492"/>
      <w:r>
        <w:t xml:space="preserve">Abbildung </w:t>
      </w:r>
      <w:fldSimple w:instr=" SEQ Abbildung \* ARABIC ">
        <w:r w:rsidR="00CC72B1">
          <w:rPr>
            <w:noProof/>
          </w:rPr>
          <w:t>17</w:t>
        </w:r>
      </w:fldSimple>
      <w:r>
        <w:t>: UML-Klas</w:t>
      </w:r>
      <w:r w:rsidR="00D4356D">
        <w:t>s</w:t>
      </w:r>
      <w:r>
        <w:t>endiagramm CoordinateSystem</w:t>
      </w:r>
      <w:bookmarkEnd w:id="104"/>
    </w:p>
    <w:p w14:paraId="28A2BEB2" w14:textId="2F6F1996" w:rsidR="00F30D39" w:rsidRDefault="007C118F" w:rsidP="00CD5FB5">
      <w:r>
        <w:lastRenderedPageBreak/>
        <w:t xml:space="preserve">Das </w:t>
      </w:r>
      <w:r w:rsidR="006C5652" w:rsidRPr="008F236F">
        <w:rPr>
          <w:rStyle w:val="codeZchn"/>
        </w:rPr>
        <w:t>MockCoordianteSystem</w:t>
      </w:r>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094329B9" w:rsidR="00D25F96" w:rsidRDefault="00F30D39" w:rsidP="00CD5FB5">
      <w:r>
        <w:t xml:space="preserve">Neben dem Vorteil, dass die </w:t>
      </w:r>
      <w:r w:rsidR="00E8507A">
        <w:t>abstrakte</w:t>
      </w:r>
      <w:r>
        <w:t xml:space="preserve"> Klasse unabhängig von ihrer Implementierung getestet werden kann, kann das </w:t>
      </w:r>
      <w:r w:rsidRPr="005C162E">
        <w:rPr>
          <w:rStyle w:val="codeZchn"/>
        </w:rPr>
        <w:t>MockCoordinateSystem</w:t>
      </w:r>
      <w:r>
        <w:t xml:space="preserve"> auch </w:t>
      </w:r>
      <w:r w:rsidR="00D83A72">
        <w:t xml:space="preserve">für andere Tests als eine Art „MockBoard“ verwendet werden (sofern hierfür der implementierte </w:t>
      </w:r>
      <w:r w:rsidR="005C162E">
        <w:t>U</w:t>
      </w:r>
      <w:r w:rsidR="00D83A72">
        <w:t>mfang reicht</w:t>
      </w:r>
      <w:r w:rsidR="005C162E">
        <w:t xml:space="preserve">, </w:t>
      </w:r>
      <w:r w:rsidR="00D83A72">
        <w:t>z. B. für</w:t>
      </w:r>
      <w:r w:rsidR="00F46DFD">
        <w:t xml:space="preserve"> </w:t>
      </w:r>
      <w:hyperlink r:id="rId86" w:history="1">
        <w:r w:rsidR="00D83A72" w:rsidRPr="00D83A72">
          <w:rPr>
            <w:rStyle w:val="Hyperlink"/>
          </w:rPr>
          <w:t>GameDistanceTests</w:t>
        </w:r>
      </w:hyperlink>
      <w:r w:rsidR="00D83A72">
        <w:t>)</w:t>
      </w:r>
      <w:r w:rsidR="00400539">
        <w:t>.</w:t>
      </w:r>
    </w:p>
    <w:p w14:paraId="030644E4" w14:textId="5710ACC4" w:rsidR="006D1868" w:rsidRDefault="006D1868">
      <w:pPr>
        <w:spacing w:line="240" w:lineRule="auto"/>
        <w:jc w:val="left"/>
      </w:pPr>
      <w:r>
        <w:br w:type="page"/>
      </w:r>
    </w:p>
    <w:p w14:paraId="1CDD7CDE" w14:textId="243B2DAE" w:rsidR="00361823" w:rsidRDefault="00361823" w:rsidP="00361823">
      <w:pPr>
        <w:pStyle w:val="berschrift3"/>
      </w:pPr>
      <w:bookmarkStart w:id="105" w:name="_Ref73261902"/>
      <w:bookmarkStart w:id="106" w:name="_Ref73261904"/>
      <w:bookmarkStart w:id="107" w:name="_Toc73290305"/>
      <w:r>
        <w:lastRenderedPageBreak/>
        <w:t>MockPlayer</w:t>
      </w:r>
      <w:bookmarkEnd w:id="105"/>
      <w:bookmarkEnd w:id="106"/>
      <w:bookmarkEnd w:id="107"/>
    </w:p>
    <w:p w14:paraId="1473928C" w14:textId="769977A0" w:rsidR="006D1868"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w:t>
      </w:r>
      <w:r w:rsidR="00E8507A">
        <w:t>verwenden, unabhängig</w:t>
      </w:r>
      <w:r w:rsidR="00357CBC">
        <w:t xml:space="preserve">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9611F9">
        <w:rPr>
          <w:rStyle w:val="Funotenzeichen"/>
        </w:rPr>
        <w:footnoteReference w:id="5"/>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r w:rsidR="00025B8C" w:rsidRPr="00025B8C">
        <w:rPr>
          <w:rStyle w:val="codeZchn"/>
        </w:rPr>
        <w:t>IPlayer</w:t>
      </w:r>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r w:rsidR="00D25F96" w:rsidRPr="00D25F96">
        <w:rPr>
          <w:rStyle w:val="codeZchn"/>
        </w:rPr>
        <w:t>Functions</w:t>
      </w:r>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E8507A">
        <w:t>Unit</w:t>
      </w:r>
      <w:r w:rsidR="00FE044D">
        <w:t xml:space="preserve"> </w:t>
      </w:r>
      <w:r w:rsidR="00D25F96">
        <w:t>test)</w:t>
      </w:r>
      <w:r w:rsidR="00D25F96" w:rsidRPr="00D25F96">
        <w:t xml:space="preserve">. Diese ermöglichen es, </w:t>
      </w:r>
      <w:r w:rsidR="00E8507A">
        <w:t>das</w:t>
      </w:r>
      <w:r w:rsidR="00D25F96" w:rsidRPr="00D25F96">
        <w:t xml:space="preserve">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87" w:history="1">
        <w:r w:rsidR="00624581" w:rsidRPr="00624581">
          <w:rPr>
            <w:rStyle w:val="Hyperlink"/>
          </w:rPr>
          <w:t>CreateComputerPlayerTests</w:t>
        </w:r>
      </w:hyperlink>
      <w:r w:rsidR="00624581">
        <w:t xml:space="preserve"> wird die Methode </w:t>
      </w:r>
      <w:r w:rsidR="00624581" w:rsidRPr="00F62FA9">
        <w:rPr>
          <w:rStyle w:val="codeZchn"/>
        </w:rPr>
        <w:t>Join(</w:t>
      </w:r>
      <w:r w:rsidR="0038494A">
        <w:rPr>
          <w:rStyle w:val="codeZchn"/>
        </w:rPr>
        <w:t>game</w:t>
      </w:r>
      <w:r w:rsidR="00624581" w:rsidRPr="00F62FA9">
        <w:rPr>
          <w:rStyle w:val="codeZchn"/>
        </w:rPr>
        <w:t>)</w:t>
      </w:r>
      <w:r w:rsidR="00624581">
        <w:t xml:space="preserve"> </w:t>
      </w:r>
      <w:r w:rsidR="007D4386">
        <w:t xml:space="preserve">über die Eigenschaft </w:t>
      </w:r>
      <w:r w:rsidR="007D4386" w:rsidRPr="007D4386">
        <w:rPr>
          <w:rStyle w:val="codeZchn"/>
        </w:rPr>
        <w:t>JoinAction</w:t>
      </w:r>
      <w:r w:rsidR="007D4386">
        <w:t xml:space="preserve"> </w:t>
      </w:r>
      <w:r w:rsidR="00624581">
        <w:t>definiert)</w:t>
      </w:r>
      <w:r w:rsidR="00D25F96" w:rsidRPr="00D25F96">
        <w:t>.</w:t>
      </w:r>
    </w:p>
    <w:p w14:paraId="3E41B9DB" w14:textId="77777777" w:rsidR="006D1868" w:rsidRPr="006D1868" w:rsidRDefault="006D1868" w:rsidP="00D25F96">
      <w:pPr>
        <w:rPr>
          <w:sz w:val="10"/>
          <w:szCs w:val="10"/>
        </w:rPr>
      </w:pP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6"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Y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vPUoakdwPiCUX2cJh1fJu46cB/o6THOa9p&#10;+LpjXlKi31ls1GI8S1rGbMzmLydo+EtPc+lhliNUTSMlh+065seUJXC32NCNygKfmRw54/xm3Y9v&#10;LT2QSztHnf8Iq+8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DKP5/YLAIAAFkEAAAOAAAAAAAAAAAAAAAAAC4CAABkcnMv&#10;ZTJvRG9jLnhtbFBLAQItABQABgAIAAAAIQA0Z87q3QAAAAUBAAAPAAAAAAAAAAAAAAAAAIYEAABk&#10;cnMvZG93bnJldi54bWxQSwUGAAAAAAQABADzAAAAkAU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9AA08F8" w:rsidR="007F38FD" w:rsidRDefault="0038494A" w:rsidP="007F38FD">
      <w:pPr>
        <w:pStyle w:val="Beschriftung"/>
      </w:pPr>
      <w:bookmarkStart w:id="108" w:name="_Toc73280292"/>
      <w:r>
        <w:t xml:space="preserve">Quellcode </w:t>
      </w:r>
      <w:fldSimple w:instr=" SEQ Quellcode \* ARABIC ">
        <w:r w:rsidR="00CC72B1">
          <w:rPr>
            <w:noProof/>
          </w:rPr>
          <w:t>6</w:t>
        </w:r>
      </w:fldSimple>
      <w:r>
        <w:t xml:space="preserve">: </w:t>
      </w:r>
      <w:r w:rsidR="007304B2">
        <w:t>Beispiel</w:t>
      </w:r>
      <w:r w:rsidR="006014E3">
        <w:t xml:space="preserve">: </w:t>
      </w:r>
      <w:r w:rsidR="00E8507A">
        <w:t>kontrollierbare</w:t>
      </w:r>
      <w:r w:rsidR="007304B2">
        <w:t xml:space="preserve"> Methode eines Mock-Objekts</w:t>
      </w:r>
      <w:bookmarkEnd w:id="108"/>
    </w:p>
    <w:p w14:paraId="58EB1584" w14:textId="3D2C23FD" w:rsidR="00E33D0A" w:rsidRDefault="00514504" w:rsidP="00957D0C">
      <w:r>
        <w:lastRenderedPageBreak/>
        <w:t xml:space="preserve">In dem </w:t>
      </w:r>
      <w:r w:rsidR="001601D9">
        <w:t>folgenden</w:t>
      </w:r>
      <w:r>
        <w:t xml:space="preserve"> UML-Diagramm ist das Ergebnis dargestellt.</w:t>
      </w:r>
      <w:r w:rsidR="00E33D0A">
        <w:t xml:space="preserve"> </w:t>
      </w:r>
      <w:r w:rsidR="007F38FD">
        <w:t>Die Bezeichnung „Action“ oder „</w:t>
      </w:r>
      <w:r w:rsidR="00E8507A">
        <w:t>Func</w:t>
      </w:r>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4079DB" w14:textId="77777777" w:rsidR="006D1868" w:rsidRDefault="006D1868" w:rsidP="00957D0C"/>
    <w:p w14:paraId="5CF3D71B" w14:textId="77777777" w:rsidR="00635E9D" w:rsidRDefault="00E33D0A" w:rsidP="00A56751">
      <w:pPr>
        <w:keepNext/>
        <w:spacing w:line="240" w:lineRule="auto"/>
        <w:jc w:val="center"/>
      </w:pPr>
      <w:r>
        <w:rPr>
          <w:noProof/>
        </w:rPr>
        <w:drawing>
          <wp:inline distT="0" distB="0" distL="0" distR="0" wp14:anchorId="6EE71C2E" wp14:editId="69F22506">
            <wp:extent cx="5302022" cy="4882560"/>
            <wp:effectExtent l="19050" t="19050" r="13335" b="133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8">
                      <a:extLst>
                        <a:ext uri="{28A0092B-C50C-407E-A947-70E740481C1C}">
                          <a14:useLocalDpi xmlns:a14="http://schemas.microsoft.com/office/drawing/2010/main" val="0"/>
                        </a:ext>
                      </a:extLst>
                    </a:blip>
                    <a:stretch>
                      <a:fillRect/>
                    </a:stretch>
                  </pic:blipFill>
                  <pic:spPr>
                    <a:xfrm>
                      <a:off x="0" y="0"/>
                      <a:ext cx="5354285" cy="4930688"/>
                    </a:xfrm>
                    <a:prstGeom prst="rect">
                      <a:avLst/>
                    </a:prstGeom>
                    <a:ln>
                      <a:solidFill>
                        <a:schemeClr val="accent1"/>
                      </a:solidFill>
                    </a:ln>
                  </pic:spPr>
                </pic:pic>
              </a:graphicData>
            </a:graphic>
          </wp:inline>
        </w:drawing>
      </w:r>
    </w:p>
    <w:p w14:paraId="5938FFFB" w14:textId="61F70AC6" w:rsidR="00E33D0A" w:rsidRDefault="00635E9D" w:rsidP="00635E9D">
      <w:pPr>
        <w:pStyle w:val="Beschriftung"/>
      </w:pPr>
      <w:bookmarkStart w:id="109" w:name="_Toc73280493"/>
      <w:r>
        <w:t xml:space="preserve">Abbildung </w:t>
      </w:r>
      <w:fldSimple w:instr=" SEQ Abbildung \* ARABIC ">
        <w:r w:rsidR="00CC72B1">
          <w:rPr>
            <w:noProof/>
          </w:rPr>
          <w:t>18</w:t>
        </w:r>
      </w:fldSimple>
      <w:r>
        <w:t>: UML-Klassendiagramm für MockPlayer</w:t>
      </w:r>
      <w:bookmarkEnd w:id="109"/>
    </w:p>
    <w:p w14:paraId="2187DD6F" w14:textId="3D285530" w:rsidR="006D1868" w:rsidRDefault="006D1868">
      <w:pPr>
        <w:spacing w:line="240" w:lineRule="auto"/>
        <w:jc w:val="left"/>
      </w:pPr>
      <w:r>
        <w:br w:type="page"/>
      </w:r>
    </w:p>
    <w:p w14:paraId="780C253D" w14:textId="4235DA4C" w:rsidR="00361823" w:rsidRDefault="00361823" w:rsidP="00361823">
      <w:pPr>
        <w:pStyle w:val="berschrift3"/>
      </w:pPr>
      <w:bookmarkStart w:id="110" w:name="_Ref73093232"/>
      <w:bookmarkStart w:id="111" w:name="_Ref73093235"/>
      <w:bookmarkStart w:id="112" w:name="_Toc73290306"/>
      <w:r>
        <w:lastRenderedPageBreak/>
        <w:t>MockGame</w:t>
      </w:r>
      <w:bookmarkEnd w:id="110"/>
      <w:bookmarkEnd w:id="111"/>
      <w:bookmarkEnd w:id="112"/>
    </w:p>
    <w:p w14:paraId="3EB47C19" w14:textId="45313576"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w:t>
      </w:r>
      <w:r w:rsidR="00E8507A">
        <w:t>verwenden, unabhängig</w:t>
      </w:r>
      <w:r>
        <w:t xml:space="preserve">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w:t>
      </w:r>
      <w:r w:rsidR="003879F7" w:rsidRPr="00E8507A">
        <w:rPr>
          <w:i/>
          <w:iCs/>
        </w:rPr>
        <w:t>Extract Interface</w:t>
      </w:r>
      <w:r w:rsidR="003879F7">
        <w:t xml:space="preserve"> angewendet werden.</w:t>
      </w:r>
      <w:r w:rsidR="00B04CB6">
        <w:t xml:space="preserve"> </w:t>
      </w:r>
      <w:r w:rsidR="00E33D0A">
        <w:t>Das Verfahren</w:t>
      </w:r>
      <w:r w:rsidR="00B04CB6">
        <w:t xml:space="preserve"> hierfür ist </w:t>
      </w:r>
      <w:r w:rsidR="0013054D">
        <w:t>analog</w:t>
      </w:r>
      <w:r w:rsidR="00B04CB6">
        <w:t xml:space="preserve"> zu dem bereits beschriebenen MockPlayer</w:t>
      </w:r>
      <w:r w:rsidR="00D622AC">
        <w:t xml:space="preserve"> (Hier wird ebenfalls die bewusste </w:t>
      </w:r>
      <w:r w:rsidR="00C31720">
        <w:t>Verletzung</w:t>
      </w:r>
      <w:r w:rsidR="00D622AC">
        <w:t xml:space="preserve"> des ISP in Kauf genommen)</w:t>
      </w:r>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C31720">
      <w:pPr>
        <w:keepNext/>
        <w:spacing w:line="240" w:lineRule="auto"/>
        <w:jc w:val="center"/>
      </w:pPr>
      <w:r>
        <w:rPr>
          <w:noProof/>
        </w:rPr>
        <w:drawing>
          <wp:inline distT="0" distB="0" distL="0" distR="0" wp14:anchorId="5BB30D0B" wp14:editId="7EC2C768">
            <wp:extent cx="5316220" cy="4935639"/>
            <wp:effectExtent l="19050" t="19050" r="17780" b="177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9">
                      <a:extLst>
                        <a:ext uri="{28A0092B-C50C-407E-A947-70E740481C1C}">
                          <a14:useLocalDpi xmlns:a14="http://schemas.microsoft.com/office/drawing/2010/main" val="0"/>
                        </a:ext>
                      </a:extLst>
                    </a:blip>
                    <a:stretch>
                      <a:fillRect/>
                    </a:stretch>
                  </pic:blipFill>
                  <pic:spPr>
                    <a:xfrm>
                      <a:off x="0" y="0"/>
                      <a:ext cx="5371583" cy="4987038"/>
                    </a:xfrm>
                    <a:prstGeom prst="rect">
                      <a:avLst/>
                    </a:prstGeom>
                    <a:ln>
                      <a:solidFill>
                        <a:schemeClr val="accent1"/>
                      </a:solidFill>
                    </a:ln>
                  </pic:spPr>
                </pic:pic>
              </a:graphicData>
            </a:graphic>
          </wp:inline>
        </w:drawing>
      </w:r>
    </w:p>
    <w:p w14:paraId="258810FE" w14:textId="797AB69C" w:rsidR="00123382" w:rsidRPr="00635E9D" w:rsidRDefault="00635E9D" w:rsidP="00635E9D">
      <w:pPr>
        <w:pStyle w:val="Beschriftung"/>
      </w:pPr>
      <w:bookmarkStart w:id="113" w:name="_Toc73280494"/>
      <w:r>
        <w:t xml:space="preserve">Abbildung </w:t>
      </w:r>
      <w:fldSimple w:instr=" SEQ Abbildung \* ARABIC ">
        <w:r w:rsidR="00CC72B1">
          <w:rPr>
            <w:noProof/>
          </w:rPr>
          <w:t>19</w:t>
        </w:r>
      </w:fldSimple>
      <w:r>
        <w:t>: UML Klassendiagramm für MockGame</w:t>
      </w:r>
      <w:bookmarkEnd w:id="113"/>
    </w:p>
    <w:p w14:paraId="00324C37" w14:textId="4602F28D" w:rsidR="008B12D4" w:rsidRDefault="008B12D4" w:rsidP="008B12D4">
      <w:pPr>
        <w:pStyle w:val="berschrift2"/>
      </w:pPr>
      <w:bookmarkStart w:id="114" w:name="_Toc73290307"/>
      <w:r>
        <w:lastRenderedPageBreak/>
        <w:t>ATRIP-Regeln</w:t>
      </w:r>
      <w:bookmarkEnd w:id="114"/>
    </w:p>
    <w:p w14:paraId="159DD76C" w14:textId="73BC83AB"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90"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r w:rsidRPr="000821F6">
              <w:rPr>
                <w:b/>
              </w:rPr>
              <w:t>A</w:t>
            </w:r>
            <w:r w:rsidRPr="000821F6">
              <w:t>utomatic</w:t>
            </w:r>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30148D1A" w14:textId="452CF1C9"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Continuous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Es wird auch geprüft, dass Exceptions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r w:rsidRPr="000821F6">
              <w:rPr>
                <w:b/>
              </w:rPr>
              <w:t>R</w:t>
            </w:r>
            <w:r w:rsidRPr="000821F6">
              <w:t>epeatable</w:t>
            </w:r>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134F3C4F" w14:textId="6AD73C2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Continuous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r w:rsidRPr="000821F6">
              <w:rPr>
                <w:b/>
              </w:rPr>
              <w:t>I</w:t>
            </w:r>
            <w:r w:rsidRPr="000821F6">
              <w:t>ndependet</w:t>
            </w:r>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Neben Arrange, Act und Assert wird auch ein Annihilate-Teil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Der Arrange-Teil der Tests wird (wenn möglich</w:t>
            </w:r>
            <w:r w:rsidR="00D401EA" w:rsidRPr="005C0C3C">
              <w:rPr>
                <w:sz w:val="24"/>
                <w:szCs w:val="24"/>
              </w:rPr>
              <w:t xml:space="preserve"> und sinnvoll</w:t>
            </w:r>
            <w:r w:rsidRPr="005C0C3C">
              <w:rPr>
                <w:sz w:val="24"/>
                <w:szCs w:val="24"/>
              </w:rPr>
              <w:t>) ausgelagert</w:t>
            </w:r>
          </w:p>
          <w:p w14:paraId="5F3ACCE2" w14:textId="602C7D7B"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r w:rsidR="00D400EC">
              <w:rPr>
                <w:sz w:val="24"/>
                <w:szCs w:val="24"/>
              </w:rPr>
              <w:t>Tests, um</w:t>
            </w:r>
            <w:r w:rsidRPr="005C0C3C">
              <w:rPr>
                <w:sz w:val="24"/>
                <w:szCs w:val="24"/>
              </w:rPr>
              <w:t xml:space="preserve"> </w:t>
            </w:r>
            <w:r w:rsidR="001142A5" w:rsidRPr="005C0C3C">
              <w:rPr>
                <w:sz w:val="24"/>
                <w:szCs w:val="24"/>
              </w:rPr>
              <w:t xml:space="preserve">die </w:t>
            </w:r>
            <w:r w:rsidR="00E8507A">
              <w:rPr>
                <w:sz w:val="24"/>
                <w:szCs w:val="24"/>
              </w:rPr>
              <w:t>Test-Coverage</w:t>
            </w:r>
            <w:r w:rsidRPr="005C0C3C">
              <w:rPr>
                <w:sz w:val="24"/>
                <w:szCs w:val="24"/>
              </w:rPr>
              <w:t xml:space="preserve"> künstlich nach oben zu drücken</w:t>
            </w:r>
          </w:p>
        </w:tc>
      </w:tr>
    </w:tbl>
    <w:p w14:paraId="2F07D8CB" w14:textId="5A0C956E" w:rsidR="00CA5628" w:rsidRDefault="00123382" w:rsidP="00A24817">
      <w:pPr>
        <w:pStyle w:val="Beschriftung"/>
      </w:pPr>
      <w:bookmarkStart w:id="115" w:name="_Toc73280249"/>
      <w:r>
        <w:t xml:space="preserve">Tabelle </w:t>
      </w:r>
      <w:fldSimple w:instr=" SEQ Tabelle \* ARABIC ">
        <w:r w:rsidR="00CC72B1">
          <w:rPr>
            <w:noProof/>
          </w:rPr>
          <w:t>13</w:t>
        </w:r>
      </w:fldSimple>
      <w:r>
        <w:t>: Betrachtung ATRIP-Regeln</w:t>
      </w:r>
      <w:bookmarkEnd w:id="115"/>
      <w:r w:rsidR="00CA5628">
        <w:br w:type="page"/>
      </w:r>
    </w:p>
    <w:p w14:paraId="64461C03" w14:textId="69E5464A" w:rsidR="008E42ED" w:rsidRDefault="00991625" w:rsidP="008E42ED">
      <w:pPr>
        <w:pStyle w:val="berschrift1"/>
      </w:pPr>
      <w:bookmarkStart w:id="116" w:name="_Ref73267626"/>
      <w:bookmarkStart w:id="117" w:name="_Ref73267631"/>
      <w:bookmarkStart w:id="118" w:name="_Toc73290308"/>
      <w:r>
        <w:lastRenderedPageBreak/>
        <w:t xml:space="preserve">Zusatz: </w:t>
      </w:r>
      <w:r w:rsidR="00C73FB9">
        <w:t>API-Design</w:t>
      </w:r>
      <w:bookmarkEnd w:id="116"/>
      <w:bookmarkEnd w:id="117"/>
      <w:bookmarkEnd w:id="118"/>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119" w:name="_Toc73290309"/>
      <w:r>
        <w:t>Design</w:t>
      </w:r>
      <w:bookmarkEnd w:id="119"/>
    </w:p>
    <w:p w14:paraId="149256C4" w14:textId="0C922CE1" w:rsidR="00ED5DB7" w:rsidRDefault="00A94C69" w:rsidP="00CE6E20">
      <w:r>
        <w:t xml:space="preserve">Die Restful-API bietet die folgenden http-Endpunkte. Bei diesem Design werden wie für Restful-Services üblich die Ressourcen über eine ID identifiziert und </w:t>
      </w:r>
      <w:r w:rsidR="00D400EC">
        <w:t>Daten</w:t>
      </w:r>
      <w:r>
        <w:t xml:space="preserve">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jedoch nicht für die Passwort-Sicherheit zuständlich. </w:t>
      </w:r>
      <w:r w:rsidR="00CE6E20">
        <w:t xml:space="preserve">Die Verantwortlichkeit, dass Passwörter als Hash, mit Salt, etc. übertragen werden, liegt bei dem System an sich und ist von der API unabhängig. Die Kommunikation beruht darauf, dass die personId (Identifiziert einen Account) nur dem Account-Besitzer bekannt ist.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Request body</w:t>
            </w:r>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/api/time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/api/account</w:t>
            </w:r>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eMailAddress</w:t>
            </w:r>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userName</w:t>
            </w:r>
          </w:p>
          <w:p w14:paraId="226D62B8" w14:textId="3BA05F76" w:rsidR="00797588" w:rsidRDefault="00797588" w:rsidP="00F17ECF">
            <w:pPr>
              <w:pStyle w:val="code"/>
              <w:spacing w:line="240" w:lineRule="auto"/>
              <w:rPr>
                <w:sz w:val="20"/>
                <w:szCs w:val="20"/>
              </w:rPr>
            </w:pPr>
            <w:r>
              <w:rPr>
                <w:sz w:val="20"/>
                <w:szCs w:val="20"/>
              </w:rPr>
              <w:t xml:space="preserve">   password,</w:t>
            </w:r>
          </w:p>
          <w:p w14:paraId="127B0E8E" w14:textId="740C8C25" w:rsidR="00797588" w:rsidRPr="0002770A" w:rsidRDefault="00797588" w:rsidP="00F17ECF">
            <w:pPr>
              <w:pStyle w:val="code"/>
              <w:spacing w:line="240" w:lineRule="auto"/>
              <w:rPr>
                <w:sz w:val="20"/>
                <w:szCs w:val="20"/>
              </w:rPr>
            </w:pPr>
            <w:r>
              <w:rPr>
                <w:sz w:val="20"/>
                <w:szCs w:val="20"/>
              </w:rPr>
              <w:t xml:space="preserve">   retypedPassword</w:t>
            </w:r>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F407ED"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Email address is already known,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/api/account</w:t>
            </w:r>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eMailAddress</w:t>
            </w:r>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password</w:t>
            </w:r>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F407ED"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/api/account/{personId}/email</w:t>
            </w:r>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Neue E-Mail Adresse</w:t>
            </w:r>
          </w:p>
        </w:tc>
      </w:tr>
      <w:tr w:rsidR="00D856EE" w:rsidRPr="00F407ED"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/api/account/{personId}/password</w:t>
            </w:r>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oldPassword,</w:t>
            </w:r>
          </w:p>
          <w:p w14:paraId="1655127B" w14:textId="08F0AEB4"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newPassword,</w:t>
            </w:r>
          </w:p>
          <w:p w14:paraId="4696CADF" w14:textId="0E1DC146"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retypedNewPassword</w:t>
            </w:r>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F407ED"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r>
              <w:rPr>
                <w:rFonts w:cs="Segoe UI"/>
                <w:sz w:val="22"/>
                <w:szCs w:val="22"/>
              </w:rPr>
              <w:t>playerId</w:t>
            </w:r>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/api/game/{personId}</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{playerId}</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personId</w:t>
            </w:r>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Request body</w:t>
            </w:r>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/api/game/{playerId}</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F407ED"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r w:rsidR="00B62F57" w:rsidRPr="00D4282A">
              <w:rPr>
                <w:rFonts w:cs="Segoe UI"/>
                <w:sz w:val="22"/>
                <w:szCs w:val="22"/>
                <w:lang w:val="en-GB"/>
              </w:rPr>
              <w:t>Gamestate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F407ED"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/api/game/{playerId}</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r w:rsidRPr="00797588">
              <w:rPr>
                <w:rFonts w:cs="Segoe UI"/>
                <w:sz w:val="22"/>
                <w:szCs w:val="22"/>
                <w:lang w:val="en-GB"/>
              </w:rPr>
              <w:t>Gewünschte Aktion:</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/api/highscores/{pageNumber}</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 xml:space="preserve">(Die Highscores abfragen.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F407ED"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Highscore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69231E2C" w:rsidR="00D36167" w:rsidRDefault="00D36167">
      <w:pPr>
        <w:pStyle w:val="Beschriftung"/>
      </w:pPr>
      <w:bookmarkStart w:id="120" w:name="_Toc73280250"/>
      <w:r>
        <w:t xml:space="preserve">Tabelle </w:t>
      </w:r>
      <w:fldSimple w:instr=" SEQ Tabelle \* ARABIC ">
        <w:r w:rsidR="00CC72B1">
          <w:rPr>
            <w:noProof/>
          </w:rPr>
          <w:t>14</w:t>
        </w:r>
      </w:fldSimple>
      <w:r>
        <w:t>: Beschreibung der API</w:t>
      </w:r>
      <w:bookmarkEnd w:id="120"/>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91" w:history="1">
        <w:r w:rsidR="00A65278">
          <w:rPr>
            <w:rStyle w:val="Hyperlink"/>
            <w:rFonts w:cs="Segoe UI"/>
            <w:sz w:val="20"/>
            <w:szCs w:val="20"/>
          </w:rPr>
          <w:t>84fd3e2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121" w:name="_Toc73290310"/>
      <w:r>
        <w:lastRenderedPageBreak/>
        <w:t>Analyse</w:t>
      </w:r>
      <w:bookmarkEnd w:id="121"/>
    </w:p>
    <w:p w14:paraId="0A32D446" w14:textId="39459636" w:rsidR="00C23190" w:rsidRDefault="00C23190" w:rsidP="00C23190">
      <w:r>
        <w:t xml:space="preserve">Im </w:t>
      </w:r>
      <w:r w:rsidR="001E5BC6">
        <w:t>Folgenden</w:t>
      </w:r>
      <w:r>
        <w:t xml:space="preserve"> wird das Design der API anhand der 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1D2CD898"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da sehr Stark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2CA1B912" w:rsidR="004E5223" w:rsidRDefault="00A63583" w:rsidP="00A63583">
      <w:pPr>
        <w:rPr>
          <w:color w:val="FF0000"/>
        </w:rPr>
      </w:pPr>
      <w:r>
        <w:t xml:space="preserve">Die Fehlerfälle bei falscher Benutzung wird im folgenden Abschnitt </w:t>
      </w:r>
      <w:r w:rsidR="00D400EC">
        <w:t>Zuverlässigkeit</w:t>
      </w:r>
      <w:r>
        <w:t xml:space="preserve"> betrachtet. Di</w:t>
      </w:r>
      <w:r w:rsidRPr="00A63583">
        <w:t xml:space="preserve">e Erweiterbarkeit wird daraufhin unter </w:t>
      </w:r>
      <w:r w:rsidR="00D400EC">
        <w:t>vollständig</w:t>
      </w:r>
      <w:r w:rsidRPr="00A63583">
        <w:t xml:space="preserve"> und korrekt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60AB0E5A"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Benutzbarkeit gegeben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1DC185A3" w:rsidR="00C23190" w:rsidRDefault="009A4F22" w:rsidP="00C23190">
      <w:r>
        <w:t xml:space="preserve">Die API stellt lediglich eine Schnittstelle zu dem Game-Backend dar, sodass die interne Fehlerbehandlung nicht von der API übernommen wird. Ebenfalls werden Requests, welche im falschen Format </w:t>
      </w:r>
      <w:r w:rsidR="00D400EC">
        <w:t>sind, bereits</w:t>
      </w:r>
      <w:r>
        <w:t xml:space="preserve"> vom </w:t>
      </w:r>
      <w:r w:rsidR="00D400EC">
        <w:t>.NET</w:t>
      </w:r>
      <w:r>
        <w:t>-Framework abgefangen und nicht an die entwickelten http-Endpunkte weitergeleitet.</w:t>
      </w:r>
      <w:r w:rsidR="00860C9E">
        <w:t xml:space="preserve"> Inhaltlich falsche </w:t>
      </w:r>
      <w:r w:rsidR="00AC5F91">
        <w:t>A</w:t>
      </w:r>
      <w:r w:rsidR="00860C9E">
        <w:t>nfragen werden korrekt mithilfe der http-Responsecodes behandelt, sodass für den Client eine Fehlerbehandlung möglich ist.</w:t>
      </w:r>
      <w:r w:rsidR="00BF5C8F">
        <w:t xml:space="preserve"> Hierdurch ist die Fehlertoleranz zwar eingeschränkt, es kann jedoch von einem Client erwartet werden, dass nur gültige Anfragen gesendet werden. </w:t>
      </w:r>
    </w:p>
    <w:p w14:paraId="1C0034EF" w14:textId="16D84851" w:rsidR="00C23190" w:rsidRPr="00F072D8" w:rsidRDefault="00C23190" w:rsidP="00C23190">
      <w:pPr>
        <w:rPr>
          <w:b/>
        </w:rPr>
      </w:pPr>
      <w:r w:rsidRPr="00F072D8">
        <w:rPr>
          <w:b/>
        </w:rPr>
        <w:lastRenderedPageBreak/>
        <w:t>Vollständig und korrekt</w:t>
      </w:r>
    </w:p>
    <w:p w14:paraId="611CE5C3" w14:textId="30F65E64" w:rsidR="00CD28D8" w:rsidRPr="00770FCB" w:rsidRDefault="00050C4E" w:rsidP="00C23190">
      <w:r>
        <w:t xml:space="preserve">Über die API können die meisten Funktionen </w:t>
      </w:r>
      <w:r w:rsidR="003E32E8">
        <w:t>von dem</w:t>
      </w:r>
      <w:r>
        <w:t xml:space="preserve"> Game-</w:t>
      </w:r>
      <w:r w:rsidR="003E32E8">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92"/>
      <w:footerReference w:type="default" r:id="rId93"/>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4BEBD" w14:textId="77777777" w:rsidR="00E15132" w:rsidRDefault="00E15132" w:rsidP="00DC3D67">
      <w:r>
        <w:separator/>
      </w:r>
    </w:p>
  </w:endnote>
  <w:endnote w:type="continuationSeparator" w:id="0">
    <w:p w14:paraId="5586ACA5" w14:textId="77777777" w:rsidR="00E15132" w:rsidRDefault="00E15132"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E15132"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3C1B1975" w:rsidR="00313588" w:rsidRDefault="00E15132"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fldSimple w:instr="SECTIONPAGES   \* MERGEFORMAT">
              <w:r w:rsidR="00C44446">
                <w:rPr>
                  <w:noProof/>
                </w:rPr>
                <w:t>66</w:t>
              </w:r>
            </w:fldSimple>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FFA3E" w14:textId="77777777" w:rsidR="00E15132" w:rsidRDefault="00E15132" w:rsidP="004D5E17">
      <w:pPr>
        <w:spacing w:line="240" w:lineRule="auto"/>
      </w:pPr>
      <w:r>
        <w:separator/>
      </w:r>
    </w:p>
  </w:footnote>
  <w:footnote w:type="continuationSeparator" w:id="0">
    <w:p w14:paraId="2745ECA6" w14:textId="77777777" w:rsidR="00E15132" w:rsidRDefault="00E15132"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IOHandler, greifen hierauf jedoch nur über die abstrakte Oberklasse zu.</w:t>
      </w:r>
    </w:p>
  </w:footnote>
  <w:footnote w:id="5">
    <w:p w14:paraId="430BA6F1" w14:textId="18275A3C" w:rsidR="009611F9" w:rsidRDefault="009611F9">
      <w:pPr>
        <w:pStyle w:val="Funotentext"/>
      </w:pPr>
      <w:r>
        <w:rPr>
          <w:rStyle w:val="Funotenzeichen"/>
        </w:rPr>
        <w:footnoteRef/>
      </w:r>
      <w:r>
        <w:t xml:space="preserve"> Im Sinne des ISP wäre es hier sinnvoll mehrere Interfaces zu erstellen (zum Beispiel</w:t>
      </w:r>
    </w:p>
    <w:p w14:paraId="1AE3C836" w14:textId="37DA955E" w:rsidR="009611F9" w:rsidRDefault="009611F9">
      <w:pPr>
        <w:pStyle w:val="Funotentext"/>
      </w:pPr>
      <w:r>
        <w:t xml:space="preserve"> </w:t>
      </w:r>
      <w:r w:rsidRPr="009611F9">
        <w:rPr>
          <w:rFonts w:ascii="Consolas" w:hAnsi="Consolas"/>
          <w:sz w:val="18"/>
          <w:szCs w:val="18"/>
        </w:rPr>
        <w:t>IGameParticipant</w:t>
      </w:r>
      <w:r w:rsidRPr="009611F9">
        <w:rPr>
          <w:sz w:val="18"/>
          <w:szCs w:val="18"/>
        </w:rPr>
        <w:t xml:space="preserve"> </w:t>
      </w:r>
      <w:r>
        <w:t xml:space="preserve">für Die() &amp; Join() und </w:t>
      </w:r>
      <w:r w:rsidRPr="009611F9">
        <w:rPr>
          <w:rFonts w:ascii="Consolas" w:hAnsi="Consolas"/>
          <w:sz w:val="18"/>
          <w:szCs w:val="18"/>
        </w:rPr>
        <w:t>IPlayerActionController</w:t>
      </w:r>
      <w:r>
        <w:t xml:space="preserve"> für die </w:t>
      </w:r>
      <w:r w:rsidR="00117BA0">
        <w:t>restlichen</w:t>
      </w:r>
      <w:r>
        <w:t xml:space="preserve"> Methoden.</w:t>
      </w:r>
      <w:r w:rsidR="00C13B6C">
        <w:t xml:space="preserve"> Dies wurde bewusst nicht gemacht, da hierfür zu viel Quellcode umgebaut werden müsste, was weitere Fallstricke mit sich bringt.</w:t>
      </w:r>
      <w:r w:rsidR="008E02A3">
        <w:t xml:space="preserve"> </w:t>
      </w:r>
      <w:r w:rsidR="002443E7">
        <w:t xml:space="preserve">Wenn an dem Projekt </w:t>
      </w:r>
      <w:r w:rsidR="00117BA0">
        <w:t>weitergearbeitet</w:t>
      </w:r>
      <w:r w:rsidR="002443E7">
        <w:t xml:space="preserve"> wird, ist es jedoch empfehlenswert, diese Änderung vor weiteren umfangreichen Änderungen vorzunehmen</w:t>
      </w:r>
      <w:r w:rsidR="00F207F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89601FD"/>
    <w:multiLevelType w:val="hybridMultilevel"/>
    <w:tmpl w:val="07301288"/>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6"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3" w15:restartNumberingAfterBreak="0">
    <w:nsid w:val="3A615AD8"/>
    <w:multiLevelType w:val="hybridMultilevel"/>
    <w:tmpl w:val="BA2C9B0C"/>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6"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7"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8"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0"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4"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41"/>
  </w:num>
  <w:num w:numId="13">
    <w:abstractNumId w:val="31"/>
  </w:num>
  <w:num w:numId="14">
    <w:abstractNumId w:val="37"/>
  </w:num>
  <w:num w:numId="15">
    <w:abstractNumId w:val="26"/>
  </w:num>
  <w:num w:numId="16">
    <w:abstractNumId w:val="42"/>
  </w:num>
  <w:num w:numId="17">
    <w:abstractNumId w:val="24"/>
  </w:num>
  <w:num w:numId="18">
    <w:abstractNumId w:val="44"/>
  </w:num>
  <w:num w:numId="19">
    <w:abstractNumId w:val="20"/>
  </w:num>
  <w:num w:numId="20">
    <w:abstractNumId w:val="40"/>
  </w:num>
  <w:num w:numId="21">
    <w:abstractNumId w:val="39"/>
  </w:num>
  <w:num w:numId="22">
    <w:abstractNumId w:val="22"/>
  </w:num>
  <w:num w:numId="23">
    <w:abstractNumId w:val="34"/>
  </w:num>
  <w:num w:numId="24">
    <w:abstractNumId w:val="13"/>
  </w:num>
  <w:num w:numId="25">
    <w:abstractNumId w:val="29"/>
  </w:num>
  <w:num w:numId="26">
    <w:abstractNumId w:val="15"/>
  </w:num>
  <w:num w:numId="27">
    <w:abstractNumId w:val="35"/>
  </w:num>
  <w:num w:numId="28">
    <w:abstractNumId w:val="43"/>
  </w:num>
  <w:num w:numId="29">
    <w:abstractNumId w:val="19"/>
  </w:num>
  <w:num w:numId="30">
    <w:abstractNumId w:val="28"/>
  </w:num>
  <w:num w:numId="31">
    <w:abstractNumId w:val="11"/>
  </w:num>
  <w:num w:numId="32">
    <w:abstractNumId w:val="10"/>
  </w:num>
  <w:num w:numId="33">
    <w:abstractNumId w:val="25"/>
  </w:num>
  <w:num w:numId="34">
    <w:abstractNumId w:val="38"/>
  </w:num>
  <w:num w:numId="35">
    <w:abstractNumId w:val="33"/>
  </w:num>
  <w:num w:numId="36">
    <w:abstractNumId w:val="36"/>
  </w:num>
  <w:num w:numId="37">
    <w:abstractNumId w:val="12"/>
  </w:num>
  <w:num w:numId="38">
    <w:abstractNumId w:val="16"/>
  </w:num>
  <w:num w:numId="39">
    <w:abstractNumId w:val="32"/>
  </w:num>
  <w:num w:numId="40">
    <w:abstractNumId w:val="21"/>
  </w:num>
  <w:num w:numId="41">
    <w:abstractNumId w:val="18"/>
  </w:num>
  <w:num w:numId="42">
    <w:abstractNumId w:val="27"/>
  </w:num>
  <w:num w:numId="43">
    <w:abstractNumId w:val="17"/>
  </w:num>
  <w:num w:numId="44">
    <w:abstractNumId w:val="14"/>
  </w:num>
  <w:num w:numId="4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2EEF"/>
    <w:rsid w:val="000031AE"/>
    <w:rsid w:val="000036F2"/>
    <w:rsid w:val="0000384E"/>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A5F"/>
    <w:rsid w:val="00010B6D"/>
    <w:rsid w:val="00011238"/>
    <w:rsid w:val="000114EE"/>
    <w:rsid w:val="000116A7"/>
    <w:rsid w:val="00011F8A"/>
    <w:rsid w:val="0001285B"/>
    <w:rsid w:val="00012A3E"/>
    <w:rsid w:val="00012EDD"/>
    <w:rsid w:val="000137B0"/>
    <w:rsid w:val="00016581"/>
    <w:rsid w:val="00016651"/>
    <w:rsid w:val="00021B55"/>
    <w:rsid w:val="00021D54"/>
    <w:rsid w:val="0002227B"/>
    <w:rsid w:val="000224EE"/>
    <w:rsid w:val="000228EF"/>
    <w:rsid w:val="00022D86"/>
    <w:rsid w:val="000230A8"/>
    <w:rsid w:val="000231C4"/>
    <w:rsid w:val="00023D10"/>
    <w:rsid w:val="00023EB2"/>
    <w:rsid w:val="00024042"/>
    <w:rsid w:val="00024548"/>
    <w:rsid w:val="0002538C"/>
    <w:rsid w:val="0002598A"/>
    <w:rsid w:val="00025B8C"/>
    <w:rsid w:val="00025D9F"/>
    <w:rsid w:val="000266EF"/>
    <w:rsid w:val="00026CB9"/>
    <w:rsid w:val="00026F95"/>
    <w:rsid w:val="00027547"/>
    <w:rsid w:val="0002770A"/>
    <w:rsid w:val="000278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2B"/>
    <w:rsid w:val="000370E1"/>
    <w:rsid w:val="00037B10"/>
    <w:rsid w:val="00040357"/>
    <w:rsid w:val="000405D4"/>
    <w:rsid w:val="00040BD8"/>
    <w:rsid w:val="00041029"/>
    <w:rsid w:val="0004110C"/>
    <w:rsid w:val="00041161"/>
    <w:rsid w:val="00041903"/>
    <w:rsid w:val="0004212C"/>
    <w:rsid w:val="000424AE"/>
    <w:rsid w:val="00043A71"/>
    <w:rsid w:val="0004451A"/>
    <w:rsid w:val="00044981"/>
    <w:rsid w:val="00044FE8"/>
    <w:rsid w:val="000450AD"/>
    <w:rsid w:val="00045164"/>
    <w:rsid w:val="000457A6"/>
    <w:rsid w:val="00045AA0"/>
    <w:rsid w:val="00046155"/>
    <w:rsid w:val="000468D0"/>
    <w:rsid w:val="00050041"/>
    <w:rsid w:val="000506E7"/>
    <w:rsid w:val="00050C4E"/>
    <w:rsid w:val="000511D6"/>
    <w:rsid w:val="00051D34"/>
    <w:rsid w:val="000523FA"/>
    <w:rsid w:val="000529AD"/>
    <w:rsid w:val="00052A6D"/>
    <w:rsid w:val="00053403"/>
    <w:rsid w:val="0005365F"/>
    <w:rsid w:val="000537EE"/>
    <w:rsid w:val="00053DAE"/>
    <w:rsid w:val="0005487F"/>
    <w:rsid w:val="000550F1"/>
    <w:rsid w:val="00056046"/>
    <w:rsid w:val="00056331"/>
    <w:rsid w:val="00056608"/>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DC0"/>
    <w:rsid w:val="00077F3E"/>
    <w:rsid w:val="000806A6"/>
    <w:rsid w:val="000819BA"/>
    <w:rsid w:val="00081C59"/>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C7997"/>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1BD2"/>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0B4"/>
    <w:rsid w:val="000F67AB"/>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396D"/>
    <w:rsid w:val="001141BA"/>
    <w:rsid w:val="001142A5"/>
    <w:rsid w:val="00114728"/>
    <w:rsid w:val="00114D3C"/>
    <w:rsid w:val="00114DE6"/>
    <w:rsid w:val="00115B78"/>
    <w:rsid w:val="001164A7"/>
    <w:rsid w:val="00116940"/>
    <w:rsid w:val="001170D6"/>
    <w:rsid w:val="00117447"/>
    <w:rsid w:val="0011777A"/>
    <w:rsid w:val="00117BA0"/>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38A"/>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1B3"/>
    <w:rsid w:val="0015763B"/>
    <w:rsid w:val="001577DD"/>
    <w:rsid w:val="001601D9"/>
    <w:rsid w:val="00160287"/>
    <w:rsid w:val="00160A22"/>
    <w:rsid w:val="00160CE8"/>
    <w:rsid w:val="00160D49"/>
    <w:rsid w:val="0016256A"/>
    <w:rsid w:val="0016317E"/>
    <w:rsid w:val="001634BB"/>
    <w:rsid w:val="00163997"/>
    <w:rsid w:val="00163E3D"/>
    <w:rsid w:val="00164322"/>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83A"/>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4BA"/>
    <w:rsid w:val="001965E6"/>
    <w:rsid w:val="001971A8"/>
    <w:rsid w:val="00197519"/>
    <w:rsid w:val="001A0D18"/>
    <w:rsid w:val="001A137F"/>
    <w:rsid w:val="001A15E5"/>
    <w:rsid w:val="001A1CE7"/>
    <w:rsid w:val="001A1F7A"/>
    <w:rsid w:val="001A1FAC"/>
    <w:rsid w:val="001A2AB8"/>
    <w:rsid w:val="001A36B2"/>
    <w:rsid w:val="001A40C5"/>
    <w:rsid w:val="001A44EF"/>
    <w:rsid w:val="001A4BEE"/>
    <w:rsid w:val="001A4FBA"/>
    <w:rsid w:val="001A51FB"/>
    <w:rsid w:val="001A5420"/>
    <w:rsid w:val="001A7A10"/>
    <w:rsid w:val="001B169D"/>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5571"/>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2DE6"/>
    <w:rsid w:val="001F4004"/>
    <w:rsid w:val="001F43E9"/>
    <w:rsid w:val="001F4480"/>
    <w:rsid w:val="001F4E26"/>
    <w:rsid w:val="001F56C8"/>
    <w:rsid w:val="001F574E"/>
    <w:rsid w:val="001F5934"/>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1723B"/>
    <w:rsid w:val="00220376"/>
    <w:rsid w:val="00220A82"/>
    <w:rsid w:val="00221274"/>
    <w:rsid w:val="0022139B"/>
    <w:rsid w:val="002217FA"/>
    <w:rsid w:val="00221C4B"/>
    <w:rsid w:val="00222473"/>
    <w:rsid w:val="00222FB4"/>
    <w:rsid w:val="00223CCB"/>
    <w:rsid w:val="00223ED8"/>
    <w:rsid w:val="00224835"/>
    <w:rsid w:val="00225A97"/>
    <w:rsid w:val="00225B84"/>
    <w:rsid w:val="00225D18"/>
    <w:rsid w:val="00225D6F"/>
    <w:rsid w:val="00226E06"/>
    <w:rsid w:val="00227D20"/>
    <w:rsid w:val="00231142"/>
    <w:rsid w:val="0023139F"/>
    <w:rsid w:val="00232376"/>
    <w:rsid w:val="00232E75"/>
    <w:rsid w:val="00233168"/>
    <w:rsid w:val="002332C2"/>
    <w:rsid w:val="00233D61"/>
    <w:rsid w:val="00234730"/>
    <w:rsid w:val="002354EF"/>
    <w:rsid w:val="002355F5"/>
    <w:rsid w:val="0023582E"/>
    <w:rsid w:val="00235ADC"/>
    <w:rsid w:val="0023610D"/>
    <w:rsid w:val="0023643A"/>
    <w:rsid w:val="00237AC4"/>
    <w:rsid w:val="00237AFA"/>
    <w:rsid w:val="00237BF9"/>
    <w:rsid w:val="002404CA"/>
    <w:rsid w:val="002406EC"/>
    <w:rsid w:val="0024089B"/>
    <w:rsid w:val="00240BDF"/>
    <w:rsid w:val="00240C03"/>
    <w:rsid w:val="00241BB9"/>
    <w:rsid w:val="002420A3"/>
    <w:rsid w:val="00242522"/>
    <w:rsid w:val="00242E09"/>
    <w:rsid w:val="00243FDF"/>
    <w:rsid w:val="002443E7"/>
    <w:rsid w:val="00244866"/>
    <w:rsid w:val="00244BD2"/>
    <w:rsid w:val="00244D7D"/>
    <w:rsid w:val="00245A02"/>
    <w:rsid w:val="00246285"/>
    <w:rsid w:val="00247147"/>
    <w:rsid w:val="00250160"/>
    <w:rsid w:val="0025093A"/>
    <w:rsid w:val="00250BFD"/>
    <w:rsid w:val="00251073"/>
    <w:rsid w:val="00251581"/>
    <w:rsid w:val="00252824"/>
    <w:rsid w:val="002530A7"/>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903"/>
    <w:rsid w:val="00266D6E"/>
    <w:rsid w:val="00266FA5"/>
    <w:rsid w:val="00270F15"/>
    <w:rsid w:val="00272197"/>
    <w:rsid w:val="00272F3D"/>
    <w:rsid w:val="002733B9"/>
    <w:rsid w:val="002743F0"/>
    <w:rsid w:val="002752C9"/>
    <w:rsid w:val="002755D1"/>
    <w:rsid w:val="00275689"/>
    <w:rsid w:val="0027579E"/>
    <w:rsid w:val="00276E44"/>
    <w:rsid w:val="0028011F"/>
    <w:rsid w:val="00280611"/>
    <w:rsid w:val="00280694"/>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5C14"/>
    <w:rsid w:val="00296626"/>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335F"/>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1C9"/>
    <w:rsid w:val="002E2515"/>
    <w:rsid w:val="002E268B"/>
    <w:rsid w:val="002E2949"/>
    <w:rsid w:val="002E2DB3"/>
    <w:rsid w:val="002E3AE6"/>
    <w:rsid w:val="002E3EA9"/>
    <w:rsid w:val="002E4FF8"/>
    <w:rsid w:val="002E5E54"/>
    <w:rsid w:val="002E6EBD"/>
    <w:rsid w:val="002E757A"/>
    <w:rsid w:val="002E75B8"/>
    <w:rsid w:val="002F055B"/>
    <w:rsid w:val="002F186E"/>
    <w:rsid w:val="002F1B19"/>
    <w:rsid w:val="002F1E7F"/>
    <w:rsid w:val="002F2003"/>
    <w:rsid w:val="002F2A44"/>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8AA"/>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508"/>
    <w:rsid w:val="003517F4"/>
    <w:rsid w:val="0035286C"/>
    <w:rsid w:val="00352A16"/>
    <w:rsid w:val="00352D95"/>
    <w:rsid w:val="00354D6D"/>
    <w:rsid w:val="0035686E"/>
    <w:rsid w:val="00356C65"/>
    <w:rsid w:val="00356EF9"/>
    <w:rsid w:val="00357265"/>
    <w:rsid w:val="00357317"/>
    <w:rsid w:val="00357476"/>
    <w:rsid w:val="00357CBC"/>
    <w:rsid w:val="00357F13"/>
    <w:rsid w:val="00360A22"/>
    <w:rsid w:val="00361039"/>
    <w:rsid w:val="00361823"/>
    <w:rsid w:val="003638AF"/>
    <w:rsid w:val="00364845"/>
    <w:rsid w:val="00364A22"/>
    <w:rsid w:val="00365096"/>
    <w:rsid w:val="00366087"/>
    <w:rsid w:val="00366883"/>
    <w:rsid w:val="00367366"/>
    <w:rsid w:val="00367487"/>
    <w:rsid w:val="00367497"/>
    <w:rsid w:val="003700CF"/>
    <w:rsid w:val="00370D39"/>
    <w:rsid w:val="0037159D"/>
    <w:rsid w:val="00371B8F"/>
    <w:rsid w:val="003729F7"/>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4D0"/>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035"/>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7BB"/>
    <w:rsid w:val="003E7A13"/>
    <w:rsid w:val="003F049F"/>
    <w:rsid w:val="003F0ACF"/>
    <w:rsid w:val="003F127E"/>
    <w:rsid w:val="003F12E0"/>
    <w:rsid w:val="003F173B"/>
    <w:rsid w:val="003F1878"/>
    <w:rsid w:val="003F1A27"/>
    <w:rsid w:val="003F23FC"/>
    <w:rsid w:val="003F3389"/>
    <w:rsid w:val="003F34BC"/>
    <w:rsid w:val="003F3BA1"/>
    <w:rsid w:val="003F3D9A"/>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8C8"/>
    <w:rsid w:val="00425D5D"/>
    <w:rsid w:val="00426B02"/>
    <w:rsid w:val="00427231"/>
    <w:rsid w:val="004300A5"/>
    <w:rsid w:val="004302EB"/>
    <w:rsid w:val="00430361"/>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1F96"/>
    <w:rsid w:val="00442574"/>
    <w:rsid w:val="004428C4"/>
    <w:rsid w:val="0044337F"/>
    <w:rsid w:val="0044451D"/>
    <w:rsid w:val="004449F1"/>
    <w:rsid w:val="00444B34"/>
    <w:rsid w:val="00444C87"/>
    <w:rsid w:val="00444D9D"/>
    <w:rsid w:val="004466E5"/>
    <w:rsid w:val="004467E7"/>
    <w:rsid w:val="0044718D"/>
    <w:rsid w:val="0045022B"/>
    <w:rsid w:val="004508D6"/>
    <w:rsid w:val="00450C12"/>
    <w:rsid w:val="00450F4D"/>
    <w:rsid w:val="0045189A"/>
    <w:rsid w:val="00451B0A"/>
    <w:rsid w:val="00451D01"/>
    <w:rsid w:val="0045225D"/>
    <w:rsid w:val="004528CA"/>
    <w:rsid w:val="00453608"/>
    <w:rsid w:val="004538F1"/>
    <w:rsid w:val="00454545"/>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0E6D"/>
    <w:rsid w:val="004712EE"/>
    <w:rsid w:val="00471FFE"/>
    <w:rsid w:val="00472713"/>
    <w:rsid w:val="004737AA"/>
    <w:rsid w:val="00474406"/>
    <w:rsid w:val="00474425"/>
    <w:rsid w:val="0047442C"/>
    <w:rsid w:val="00474E33"/>
    <w:rsid w:val="004759AB"/>
    <w:rsid w:val="0047608F"/>
    <w:rsid w:val="004770D7"/>
    <w:rsid w:val="0047760C"/>
    <w:rsid w:val="0047767B"/>
    <w:rsid w:val="00480B28"/>
    <w:rsid w:val="00480E8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97B73"/>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21"/>
    <w:rsid w:val="004B0BF3"/>
    <w:rsid w:val="004B129C"/>
    <w:rsid w:val="004B1334"/>
    <w:rsid w:val="004B172B"/>
    <w:rsid w:val="004B24A2"/>
    <w:rsid w:val="004B260A"/>
    <w:rsid w:val="004B2A94"/>
    <w:rsid w:val="004B305A"/>
    <w:rsid w:val="004B3792"/>
    <w:rsid w:val="004B37FA"/>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0827"/>
    <w:rsid w:val="004E108E"/>
    <w:rsid w:val="004E19D3"/>
    <w:rsid w:val="004E1AA6"/>
    <w:rsid w:val="004E2ADC"/>
    <w:rsid w:val="004E2F48"/>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5DB"/>
    <w:rsid w:val="004F265C"/>
    <w:rsid w:val="004F3399"/>
    <w:rsid w:val="004F3A4D"/>
    <w:rsid w:val="004F3EE0"/>
    <w:rsid w:val="004F46E7"/>
    <w:rsid w:val="004F6A46"/>
    <w:rsid w:val="004F7005"/>
    <w:rsid w:val="004F7D64"/>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0FAF"/>
    <w:rsid w:val="005510FA"/>
    <w:rsid w:val="00551EC2"/>
    <w:rsid w:val="00552110"/>
    <w:rsid w:val="00552368"/>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2D8"/>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112"/>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B7FD3"/>
    <w:rsid w:val="005C0C3C"/>
    <w:rsid w:val="005C0CEF"/>
    <w:rsid w:val="005C162E"/>
    <w:rsid w:val="005C16CE"/>
    <w:rsid w:val="005C299D"/>
    <w:rsid w:val="005C31C3"/>
    <w:rsid w:val="005C31E5"/>
    <w:rsid w:val="005C3948"/>
    <w:rsid w:val="005C3FC0"/>
    <w:rsid w:val="005C4560"/>
    <w:rsid w:val="005C4860"/>
    <w:rsid w:val="005C4B93"/>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2FF0"/>
    <w:rsid w:val="005D4234"/>
    <w:rsid w:val="005D4635"/>
    <w:rsid w:val="005D4CFC"/>
    <w:rsid w:val="005D5FAC"/>
    <w:rsid w:val="005D6443"/>
    <w:rsid w:val="005D6F6F"/>
    <w:rsid w:val="005D72C2"/>
    <w:rsid w:val="005E00EC"/>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13AB"/>
    <w:rsid w:val="005F2D86"/>
    <w:rsid w:val="005F4B69"/>
    <w:rsid w:val="005F4C04"/>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363D"/>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A38"/>
    <w:rsid w:val="00626F07"/>
    <w:rsid w:val="006274FA"/>
    <w:rsid w:val="00627D50"/>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9FF"/>
    <w:rsid w:val="00645B7D"/>
    <w:rsid w:val="00646364"/>
    <w:rsid w:val="0064768F"/>
    <w:rsid w:val="00647AEF"/>
    <w:rsid w:val="00650265"/>
    <w:rsid w:val="00650429"/>
    <w:rsid w:val="00650DF0"/>
    <w:rsid w:val="00650E1B"/>
    <w:rsid w:val="006511D0"/>
    <w:rsid w:val="006520DF"/>
    <w:rsid w:val="006528BD"/>
    <w:rsid w:val="006528F8"/>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546"/>
    <w:rsid w:val="00666FD3"/>
    <w:rsid w:val="0066768E"/>
    <w:rsid w:val="00667718"/>
    <w:rsid w:val="0067051E"/>
    <w:rsid w:val="00670729"/>
    <w:rsid w:val="006709AF"/>
    <w:rsid w:val="00670DB2"/>
    <w:rsid w:val="0067183D"/>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36C"/>
    <w:rsid w:val="00676BE8"/>
    <w:rsid w:val="006770C9"/>
    <w:rsid w:val="00677267"/>
    <w:rsid w:val="00677571"/>
    <w:rsid w:val="00677578"/>
    <w:rsid w:val="00680BCF"/>
    <w:rsid w:val="0068111F"/>
    <w:rsid w:val="006819C8"/>
    <w:rsid w:val="00681B6D"/>
    <w:rsid w:val="006820FE"/>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246"/>
    <w:rsid w:val="006B1D08"/>
    <w:rsid w:val="006B1EA3"/>
    <w:rsid w:val="006B2F97"/>
    <w:rsid w:val="006B3089"/>
    <w:rsid w:val="006B34E7"/>
    <w:rsid w:val="006B4692"/>
    <w:rsid w:val="006B4AE0"/>
    <w:rsid w:val="006B5BCA"/>
    <w:rsid w:val="006B5CFF"/>
    <w:rsid w:val="006B5D12"/>
    <w:rsid w:val="006B7A34"/>
    <w:rsid w:val="006B7DFB"/>
    <w:rsid w:val="006C02EA"/>
    <w:rsid w:val="006C1B6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1868"/>
    <w:rsid w:val="006D2185"/>
    <w:rsid w:val="006D2728"/>
    <w:rsid w:val="006D28A4"/>
    <w:rsid w:val="006D2912"/>
    <w:rsid w:val="006D31AC"/>
    <w:rsid w:val="006D3D74"/>
    <w:rsid w:val="006D411D"/>
    <w:rsid w:val="006D420A"/>
    <w:rsid w:val="006D4C8F"/>
    <w:rsid w:val="006D572F"/>
    <w:rsid w:val="006D68EC"/>
    <w:rsid w:val="006D6B57"/>
    <w:rsid w:val="006D7976"/>
    <w:rsid w:val="006D79C3"/>
    <w:rsid w:val="006D7AA6"/>
    <w:rsid w:val="006E03D7"/>
    <w:rsid w:val="006E08FA"/>
    <w:rsid w:val="006E1129"/>
    <w:rsid w:val="006E1253"/>
    <w:rsid w:val="006E1280"/>
    <w:rsid w:val="006E1F69"/>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4511"/>
    <w:rsid w:val="00715115"/>
    <w:rsid w:val="0071603A"/>
    <w:rsid w:val="00716147"/>
    <w:rsid w:val="00716FB3"/>
    <w:rsid w:val="007171C1"/>
    <w:rsid w:val="00717577"/>
    <w:rsid w:val="00717C1D"/>
    <w:rsid w:val="0072014D"/>
    <w:rsid w:val="0072128B"/>
    <w:rsid w:val="0072144B"/>
    <w:rsid w:val="00722B7C"/>
    <w:rsid w:val="00722F2E"/>
    <w:rsid w:val="00723E4F"/>
    <w:rsid w:val="00724338"/>
    <w:rsid w:val="00724AB4"/>
    <w:rsid w:val="00724C9E"/>
    <w:rsid w:val="00724ECC"/>
    <w:rsid w:val="0072536E"/>
    <w:rsid w:val="007268F2"/>
    <w:rsid w:val="00726D8B"/>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4CE4"/>
    <w:rsid w:val="00795093"/>
    <w:rsid w:val="00795368"/>
    <w:rsid w:val="0079577A"/>
    <w:rsid w:val="007967E7"/>
    <w:rsid w:val="00797588"/>
    <w:rsid w:val="00797A5B"/>
    <w:rsid w:val="00797E70"/>
    <w:rsid w:val="007A0916"/>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B13"/>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4EE6"/>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1F53"/>
    <w:rsid w:val="007F38FD"/>
    <w:rsid w:val="007F3AB4"/>
    <w:rsid w:val="007F3D28"/>
    <w:rsid w:val="007F3F91"/>
    <w:rsid w:val="007F6DEB"/>
    <w:rsid w:val="007F71A6"/>
    <w:rsid w:val="007F7ADE"/>
    <w:rsid w:val="00800381"/>
    <w:rsid w:val="00800F9E"/>
    <w:rsid w:val="0080152A"/>
    <w:rsid w:val="0080156A"/>
    <w:rsid w:val="00801609"/>
    <w:rsid w:val="00802E52"/>
    <w:rsid w:val="00803190"/>
    <w:rsid w:val="0080387E"/>
    <w:rsid w:val="00803F53"/>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6E90"/>
    <w:rsid w:val="00837E4E"/>
    <w:rsid w:val="00837E77"/>
    <w:rsid w:val="008400FE"/>
    <w:rsid w:val="00840379"/>
    <w:rsid w:val="00841AB9"/>
    <w:rsid w:val="00841F43"/>
    <w:rsid w:val="0084322F"/>
    <w:rsid w:val="00843451"/>
    <w:rsid w:val="00843D15"/>
    <w:rsid w:val="00844CF8"/>
    <w:rsid w:val="008459DA"/>
    <w:rsid w:val="00846128"/>
    <w:rsid w:val="00846556"/>
    <w:rsid w:val="0084686D"/>
    <w:rsid w:val="008468DA"/>
    <w:rsid w:val="008471E9"/>
    <w:rsid w:val="00847331"/>
    <w:rsid w:val="008476A1"/>
    <w:rsid w:val="00847930"/>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53A"/>
    <w:rsid w:val="00866D01"/>
    <w:rsid w:val="008672CA"/>
    <w:rsid w:val="00867AF1"/>
    <w:rsid w:val="00867F04"/>
    <w:rsid w:val="008700E4"/>
    <w:rsid w:val="008710D6"/>
    <w:rsid w:val="008716D4"/>
    <w:rsid w:val="00871A4E"/>
    <w:rsid w:val="00872163"/>
    <w:rsid w:val="00873FB5"/>
    <w:rsid w:val="008743F5"/>
    <w:rsid w:val="00874A97"/>
    <w:rsid w:val="00874C10"/>
    <w:rsid w:val="00874CBC"/>
    <w:rsid w:val="00874D11"/>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5971"/>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616A"/>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0AD"/>
    <w:rsid w:val="008D7C06"/>
    <w:rsid w:val="008D7E15"/>
    <w:rsid w:val="008E02A3"/>
    <w:rsid w:val="008E08BE"/>
    <w:rsid w:val="008E133F"/>
    <w:rsid w:val="008E1846"/>
    <w:rsid w:val="008E2912"/>
    <w:rsid w:val="008E3D95"/>
    <w:rsid w:val="008E42ED"/>
    <w:rsid w:val="008E5B4F"/>
    <w:rsid w:val="008E6291"/>
    <w:rsid w:val="008E6921"/>
    <w:rsid w:val="008E7C45"/>
    <w:rsid w:val="008F1E23"/>
    <w:rsid w:val="008F225B"/>
    <w:rsid w:val="008F236F"/>
    <w:rsid w:val="008F260E"/>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607"/>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04B"/>
    <w:rsid w:val="00920271"/>
    <w:rsid w:val="00920702"/>
    <w:rsid w:val="00920F0B"/>
    <w:rsid w:val="0092123C"/>
    <w:rsid w:val="00921B80"/>
    <w:rsid w:val="00922674"/>
    <w:rsid w:val="00922A6A"/>
    <w:rsid w:val="00923442"/>
    <w:rsid w:val="00923512"/>
    <w:rsid w:val="00924658"/>
    <w:rsid w:val="009255E0"/>
    <w:rsid w:val="00925E24"/>
    <w:rsid w:val="00926FD7"/>
    <w:rsid w:val="00927A6E"/>
    <w:rsid w:val="00927ADC"/>
    <w:rsid w:val="00927CCC"/>
    <w:rsid w:val="00930513"/>
    <w:rsid w:val="009308C8"/>
    <w:rsid w:val="009316C5"/>
    <w:rsid w:val="00931AF3"/>
    <w:rsid w:val="00931FEB"/>
    <w:rsid w:val="0093311A"/>
    <w:rsid w:val="00933ABD"/>
    <w:rsid w:val="00933AD9"/>
    <w:rsid w:val="00933E97"/>
    <w:rsid w:val="00934138"/>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47D56"/>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11F9"/>
    <w:rsid w:val="00962E0A"/>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97F7E"/>
    <w:rsid w:val="009A003D"/>
    <w:rsid w:val="009A01B7"/>
    <w:rsid w:val="009A12D0"/>
    <w:rsid w:val="009A1BEE"/>
    <w:rsid w:val="009A2120"/>
    <w:rsid w:val="009A238A"/>
    <w:rsid w:val="009A277B"/>
    <w:rsid w:val="009A2F9C"/>
    <w:rsid w:val="009A3288"/>
    <w:rsid w:val="009A4709"/>
    <w:rsid w:val="009A497C"/>
    <w:rsid w:val="009A4F22"/>
    <w:rsid w:val="009A5B3E"/>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1984"/>
    <w:rsid w:val="009D2682"/>
    <w:rsid w:val="009D3CBA"/>
    <w:rsid w:val="009D3FE3"/>
    <w:rsid w:val="009D4446"/>
    <w:rsid w:val="009D4672"/>
    <w:rsid w:val="009D46EA"/>
    <w:rsid w:val="009D4CC2"/>
    <w:rsid w:val="009D5C7D"/>
    <w:rsid w:val="009D60F6"/>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317D"/>
    <w:rsid w:val="009F4E36"/>
    <w:rsid w:val="009F5168"/>
    <w:rsid w:val="009F5A22"/>
    <w:rsid w:val="009F5D3A"/>
    <w:rsid w:val="009F7CEA"/>
    <w:rsid w:val="009F7E01"/>
    <w:rsid w:val="00A0035F"/>
    <w:rsid w:val="00A004B6"/>
    <w:rsid w:val="00A01BFB"/>
    <w:rsid w:val="00A01CA1"/>
    <w:rsid w:val="00A0240E"/>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17123"/>
    <w:rsid w:val="00A217F2"/>
    <w:rsid w:val="00A21F2E"/>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4EA"/>
    <w:rsid w:val="00A3382A"/>
    <w:rsid w:val="00A33C7E"/>
    <w:rsid w:val="00A34613"/>
    <w:rsid w:val="00A34820"/>
    <w:rsid w:val="00A35202"/>
    <w:rsid w:val="00A36071"/>
    <w:rsid w:val="00A36809"/>
    <w:rsid w:val="00A36865"/>
    <w:rsid w:val="00A37AE7"/>
    <w:rsid w:val="00A40767"/>
    <w:rsid w:val="00A4152C"/>
    <w:rsid w:val="00A416CC"/>
    <w:rsid w:val="00A42C06"/>
    <w:rsid w:val="00A437F2"/>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6BB8"/>
    <w:rsid w:val="00A5722D"/>
    <w:rsid w:val="00A5732D"/>
    <w:rsid w:val="00A5745D"/>
    <w:rsid w:val="00A57AC1"/>
    <w:rsid w:val="00A57B3C"/>
    <w:rsid w:val="00A57E82"/>
    <w:rsid w:val="00A6016C"/>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687F"/>
    <w:rsid w:val="00A6787C"/>
    <w:rsid w:val="00A70022"/>
    <w:rsid w:val="00A7021B"/>
    <w:rsid w:val="00A704C6"/>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3E1"/>
    <w:rsid w:val="00A94C69"/>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5F91"/>
    <w:rsid w:val="00AC6DAB"/>
    <w:rsid w:val="00AC70B7"/>
    <w:rsid w:val="00AC714C"/>
    <w:rsid w:val="00AC7C78"/>
    <w:rsid w:val="00AC7DA6"/>
    <w:rsid w:val="00AC7F70"/>
    <w:rsid w:val="00AD0198"/>
    <w:rsid w:val="00AD0D58"/>
    <w:rsid w:val="00AD2260"/>
    <w:rsid w:val="00AD2873"/>
    <w:rsid w:val="00AD2B79"/>
    <w:rsid w:val="00AD2F4A"/>
    <w:rsid w:val="00AD31DF"/>
    <w:rsid w:val="00AD3209"/>
    <w:rsid w:val="00AD33F6"/>
    <w:rsid w:val="00AD3A42"/>
    <w:rsid w:val="00AD461B"/>
    <w:rsid w:val="00AD4B81"/>
    <w:rsid w:val="00AD4C12"/>
    <w:rsid w:val="00AD56AA"/>
    <w:rsid w:val="00AD570E"/>
    <w:rsid w:val="00AD5C98"/>
    <w:rsid w:val="00AD6801"/>
    <w:rsid w:val="00AD6EC0"/>
    <w:rsid w:val="00AE05B9"/>
    <w:rsid w:val="00AE15E6"/>
    <w:rsid w:val="00AE171C"/>
    <w:rsid w:val="00AE17AB"/>
    <w:rsid w:val="00AE1AB7"/>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4765"/>
    <w:rsid w:val="00AF5C46"/>
    <w:rsid w:val="00AF5ECC"/>
    <w:rsid w:val="00AF6B14"/>
    <w:rsid w:val="00AF6D9B"/>
    <w:rsid w:val="00AF755A"/>
    <w:rsid w:val="00AF771C"/>
    <w:rsid w:val="00AF7926"/>
    <w:rsid w:val="00AF7976"/>
    <w:rsid w:val="00AF7B2C"/>
    <w:rsid w:val="00B00E42"/>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187"/>
    <w:rsid w:val="00B71327"/>
    <w:rsid w:val="00B714F7"/>
    <w:rsid w:val="00B71D6E"/>
    <w:rsid w:val="00B74FA9"/>
    <w:rsid w:val="00B7500C"/>
    <w:rsid w:val="00B760A0"/>
    <w:rsid w:val="00B773D1"/>
    <w:rsid w:val="00B779E4"/>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6742"/>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0F96"/>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5E84"/>
    <w:rsid w:val="00BE7A92"/>
    <w:rsid w:val="00BE7D6B"/>
    <w:rsid w:val="00BE7E5F"/>
    <w:rsid w:val="00BF0211"/>
    <w:rsid w:val="00BF0F9B"/>
    <w:rsid w:val="00BF11F2"/>
    <w:rsid w:val="00BF1627"/>
    <w:rsid w:val="00BF16B7"/>
    <w:rsid w:val="00BF1853"/>
    <w:rsid w:val="00BF18C7"/>
    <w:rsid w:val="00BF22A8"/>
    <w:rsid w:val="00BF241B"/>
    <w:rsid w:val="00BF2715"/>
    <w:rsid w:val="00BF2C20"/>
    <w:rsid w:val="00BF307E"/>
    <w:rsid w:val="00BF3288"/>
    <w:rsid w:val="00BF4034"/>
    <w:rsid w:val="00BF42A4"/>
    <w:rsid w:val="00BF4588"/>
    <w:rsid w:val="00BF45BB"/>
    <w:rsid w:val="00BF4C3C"/>
    <w:rsid w:val="00BF5C8F"/>
    <w:rsid w:val="00BF5F89"/>
    <w:rsid w:val="00BF679C"/>
    <w:rsid w:val="00BF6B4B"/>
    <w:rsid w:val="00BF7284"/>
    <w:rsid w:val="00BF731C"/>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B6C"/>
    <w:rsid w:val="00C13E18"/>
    <w:rsid w:val="00C144F1"/>
    <w:rsid w:val="00C14C74"/>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668E"/>
    <w:rsid w:val="00C2742F"/>
    <w:rsid w:val="00C277C5"/>
    <w:rsid w:val="00C2799C"/>
    <w:rsid w:val="00C27B0F"/>
    <w:rsid w:val="00C306FA"/>
    <w:rsid w:val="00C30874"/>
    <w:rsid w:val="00C31720"/>
    <w:rsid w:val="00C31A76"/>
    <w:rsid w:val="00C31E9D"/>
    <w:rsid w:val="00C31FB9"/>
    <w:rsid w:val="00C332B5"/>
    <w:rsid w:val="00C33714"/>
    <w:rsid w:val="00C35104"/>
    <w:rsid w:val="00C35228"/>
    <w:rsid w:val="00C37024"/>
    <w:rsid w:val="00C3713C"/>
    <w:rsid w:val="00C40E83"/>
    <w:rsid w:val="00C412E8"/>
    <w:rsid w:val="00C42F12"/>
    <w:rsid w:val="00C42FB5"/>
    <w:rsid w:val="00C43194"/>
    <w:rsid w:val="00C43687"/>
    <w:rsid w:val="00C436CD"/>
    <w:rsid w:val="00C440F1"/>
    <w:rsid w:val="00C44446"/>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4AAA"/>
    <w:rsid w:val="00C54BB3"/>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4C8D"/>
    <w:rsid w:val="00C7531D"/>
    <w:rsid w:val="00C756F4"/>
    <w:rsid w:val="00C7616C"/>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1E4"/>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531"/>
    <w:rsid w:val="00CB59B6"/>
    <w:rsid w:val="00CB60A3"/>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67FF"/>
    <w:rsid w:val="00CC727D"/>
    <w:rsid w:val="00CC72B1"/>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180"/>
    <w:rsid w:val="00CE544C"/>
    <w:rsid w:val="00CE5AF2"/>
    <w:rsid w:val="00CE6E20"/>
    <w:rsid w:val="00CE7575"/>
    <w:rsid w:val="00CE775E"/>
    <w:rsid w:val="00CF1BDA"/>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394E"/>
    <w:rsid w:val="00D044D3"/>
    <w:rsid w:val="00D0488B"/>
    <w:rsid w:val="00D0639D"/>
    <w:rsid w:val="00D066CB"/>
    <w:rsid w:val="00D0740A"/>
    <w:rsid w:val="00D074AA"/>
    <w:rsid w:val="00D079D0"/>
    <w:rsid w:val="00D07F6C"/>
    <w:rsid w:val="00D1090E"/>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1D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584A"/>
    <w:rsid w:val="00D36167"/>
    <w:rsid w:val="00D36C4E"/>
    <w:rsid w:val="00D36F4B"/>
    <w:rsid w:val="00D37CCB"/>
    <w:rsid w:val="00D37E5A"/>
    <w:rsid w:val="00D400EC"/>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0C1"/>
    <w:rsid w:val="00D56AA0"/>
    <w:rsid w:val="00D56BFE"/>
    <w:rsid w:val="00D601E7"/>
    <w:rsid w:val="00D60843"/>
    <w:rsid w:val="00D60EF0"/>
    <w:rsid w:val="00D61C7C"/>
    <w:rsid w:val="00D61DF6"/>
    <w:rsid w:val="00D61E78"/>
    <w:rsid w:val="00D622AC"/>
    <w:rsid w:val="00D6299B"/>
    <w:rsid w:val="00D6333B"/>
    <w:rsid w:val="00D639BC"/>
    <w:rsid w:val="00D66C06"/>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A7BB8"/>
    <w:rsid w:val="00DB08A4"/>
    <w:rsid w:val="00DB12B0"/>
    <w:rsid w:val="00DB1BF5"/>
    <w:rsid w:val="00DB1EA0"/>
    <w:rsid w:val="00DB2299"/>
    <w:rsid w:val="00DB3091"/>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570D"/>
    <w:rsid w:val="00DF6E86"/>
    <w:rsid w:val="00DF7863"/>
    <w:rsid w:val="00DF7C81"/>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832"/>
    <w:rsid w:val="00E1098D"/>
    <w:rsid w:val="00E10A1D"/>
    <w:rsid w:val="00E111AD"/>
    <w:rsid w:val="00E1133D"/>
    <w:rsid w:val="00E114B1"/>
    <w:rsid w:val="00E12320"/>
    <w:rsid w:val="00E133AF"/>
    <w:rsid w:val="00E13436"/>
    <w:rsid w:val="00E13BCB"/>
    <w:rsid w:val="00E14090"/>
    <w:rsid w:val="00E1413A"/>
    <w:rsid w:val="00E14B80"/>
    <w:rsid w:val="00E15132"/>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3FE1"/>
    <w:rsid w:val="00E44208"/>
    <w:rsid w:val="00E45AC3"/>
    <w:rsid w:val="00E46D5D"/>
    <w:rsid w:val="00E46D9D"/>
    <w:rsid w:val="00E470B8"/>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CF9"/>
    <w:rsid w:val="00E64D8B"/>
    <w:rsid w:val="00E6528F"/>
    <w:rsid w:val="00E65ADE"/>
    <w:rsid w:val="00E65FEA"/>
    <w:rsid w:val="00E662CB"/>
    <w:rsid w:val="00E675C3"/>
    <w:rsid w:val="00E6774C"/>
    <w:rsid w:val="00E67810"/>
    <w:rsid w:val="00E67E12"/>
    <w:rsid w:val="00E67E22"/>
    <w:rsid w:val="00E703A3"/>
    <w:rsid w:val="00E703FA"/>
    <w:rsid w:val="00E71430"/>
    <w:rsid w:val="00E717C4"/>
    <w:rsid w:val="00E7181F"/>
    <w:rsid w:val="00E71FBA"/>
    <w:rsid w:val="00E726E0"/>
    <w:rsid w:val="00E73198"/>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07A"/>
    <w:rsid w:val="00E859D1"/>
    <w:rsid w:val="00E85E5F"/>
    <w:rsid w:val="00E87219"/>
    <w:rsid w:val="00E8729B"/>
    <w:rsid w:val="00E87D15"/>
    <w:rsid w:val="00E87D7C"/>
    <w:rsid w:val="00E90866"/>
    <w:rsid w:val="00E911B6"/>
    <w:rsid w:val="00E914DA"/>
    <w:rsid w:val="00E91F32"/>
    <w:rsid w:val="00E9298E"/>
    <w:rsid w:val="00E93395"/>
    <w:rsid w:val="00E9389D"/>
    <w:rsid w:val="00E939ED"/>
    <w:rsid w:val="00E9405F"/>
    <w:rsid w:val="00E946CA"/>
    <w:rsid w:val="00E94EBE"/>
    <w:rsid w:val="00E9518F"/>
    <w:rsid w:val="00E95498"/>
    <w:rsid w:val="00E95676"/>
    <w:rsid w:val="00E958DD"/>
    <w:rsid w:val="00E95B80"/>
    <w:rsid w:val="00E95CCF"/>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26B"/>
    <w:rsid w:val="00EB1A8B"/>
    <w:rsid w:val="00EB1D0B"/>
    <w:rsid w:val="00EB2AB5"/>
    <w:rsid w:val="00EB2C3E"/>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395"/>
    <w:rsid w:val="00EC79BF"/>
    <w:rsid w:val="00EC7CBA"/>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1C6"/>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795"/>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2CBB"/>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119"/>
    <w:rsid w:val="00F11247"/>
    <w:rsid w:val="00F11651"/>
    <w:rsid w:val="00F11CD4"/>
    <w:rsid w:val="00F12245"/>
    <w:rsid w:val="00F123E3"/>
    <w:rsid w:val="00F1285B"/>
    <w:rsid w:val="00F12AA5"/>
    <w:rsid w:val="00F12E12"/>
    <w:rsid w:val="00F13AAD"/>
    <w:rsid w:val="00F17ECF"/>
    <w:rsid w:val="00F207FC"/>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571A"/>
    <w:rsid w:val="00F3629B"/>
    <w:rsid w:val="00F3648E"/>
    <w:rsid w:val="00F36A5C"/>
    <w:rsid w:val="00F3747F"/>
    <w:rsid w:val="00F407ED"/>
    <w:rsid w:val="00F40F8E"/>
    <w:rsid w:val="00F41B2B"/>
    <w:rsid w:val="00F41DC3"/>
    <w:rsid w:val="00F43A8F"/>
    <w:rsid w:val="00F4493D"/>
    <w:rsid w:val="00F44DBB"/>
    <w:rsid w:val="00F45756"/>
    <w:rsid w:val="00F45B74"/>
    <w:rsid w:val="00F45BC0"/>
    <w:rsid w:val="00F46053"/>
    <w:rsid w:val="00F46AEB"/>
    <w:rsid w:val="00F46BAB"/>
    <w:rsid w:val="00F46BD5"/>
    <w:rsid w:val="00F46DFD"/>
    <w:rsid w:val="00F46E57"/>
    <w:rsid w:val="00F475A1"/>
    <w:rsid w:val="00F47FE2"/>
    <w:rsid w:val="00F502A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3B47"/>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360"/>
    <w:rsid w:val="00FD555D"/>
    <w:rsid w:val="00FD58B2"/>
    <w:rsid w:val="00FD648C"/>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14F"/>
    <w:rsid w:val="00FF2463"/>
    <w:rsid w:val="00FF270F"/>
    <w:rsid w:val="00FF4A77"/>
    <w:rsid w:val="00FF4A8B"/>
    <w:rsid w:val="00FF5B6B"/>
    <w:rsid w:val="00FF5DFA"/>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A:\Dokumente\GitHub\weeping-snake\technical_documentation.docx" TargetMode="External"/><Relationship Id="rId21" Type="http://schemas.openxmlformats.org/officeDocument/2006/relationships/image" Target="media/image12.png"/><Relationship Id="rId42" Type="http://schemas.openxmlformats.org/officeDocument/2006/relationships/hyperlink" Target="https://github.com/SilasDerProfi/weeping-snake/commit/73a3bb46d376317719253bc31d1f7b900f7381b6" TargetMode="External"/><Relationship Id="rId47" Type="http://schemas.openxmlformats.org/officeDocument/2006/relationships/hyperlink" Target="https://github.com/SilasDerProfi/weeping-snake/commit/37f57e94fdb68995d0bf3871571adc1aef01cc68" TargetMode="External"/><Relationship Id="rId63" Type="http://schemas.openxmlformats.org/officeDocument/2006/relationships/image" Target="media/image27.png"/><Relationship Id="rId68" Type="http://schemas.openxmlformats.org/officeDocument/2006/relationships/hyperlink" Target="https://github.com/SilasDerProfi/weeping-snake/commit/d4ecd136a899ae5a0f55dff8f0de925b62347c6b" TargetMode="External"/><Relationship Id="rId84" Type="http://schemas.openxmlformats.org/officeDocument/2006/relationships/hyperlink" Target="https://github.com/SilasDerProfi/weeping-snake/commit/b6abb25a686e2dab5aa407c6c3107aec056d9994" TargetMode="External"/><Relationship Id="rId89" Type="http://schemas.openxmlformats.org/officeDocument/2006/relationships/image" Target="media/image31.png"/><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hyperlink" Target="https://github.com/SilasDerProfi/weeping-snake/commit/2c8242f1e48e880d0dc09979f62273fedac269a1" TargetMode="External"/><Relationship Id="rId37" Type="http://schemas.openxmlformats.org/officeDocument/2006/relationships/image" Target="media/image18.png"/><Relationship Id="rId53" Type="http://schemas.openxmlformats.org/officeDocument/2006/relationships/hyperlink" Target="https://github.com/SilasDerProfi/weeping-snake/commit/a274b330d91d1a4099bab7820538a4cdfb3a8920" TargetMode="External"/><Relationship Id="rId58" Type="http://schemas.openxmlformats.org/officeDocument/2006/relationships/hyperlink" Target="https://github.com/SilasDerProfi/weeping-snake/commit/2256df610c1526217d21fb35f3c08f60e84c4a14" TargetMode="External"/><Relationship Id="rId74" Type="http://schemas.openxmlformats.org/officeDocument/2006/relationships/hyperlink" Target="https://github.com/SilasDerProfi/weeping-snake/commit/5a3736bb48316c1c981776f2537adc3373ac4aa4" TargetMode="External"/><Relationship Id="rId79" Type="http://schemas.openxmlformats.org/officeDocument/2006/relationships/hyperlink" Target="https://github.com/SilasDerProfi/weeping-snake/commit/c3fec833193deccf261565c7b311c8650b6ad584" TargetMode="External"/><Relationship Id="rId5" Type="http://schemas.openxmlformats.org/officeDocument/2006/relationships/styles" Target="styles.xml"/><Relationship Id="rId90" Type="http://schemas.openxmlformats.org/officeDocument/2006/relationships/hyperlink" Target="https://github.com/SilasDerProfi/weeping-snake/tree/main/src/tests/WeepingSnake.Game.Tests"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file:///A:\Dokumente\GitHub\weeping-snake\technical_documentation.docx" TargetMode="External"/><Relationship Id="rId43" Type="http://schemas.openxmlformats.org/officeDocument/2006/relationships/hyperlink" Target="https://github.com/SilasDerProfi/weeping-snake/commit/809b2eff3eec3bf2df85cd5b44c5955cbd4c5847" TargetMode="External"/><Relationship Id="rId48" Type="http://schemas.openxmlformats.org/officeDocument/2006/relationships/hyperlink" Target="https://github.com/SilasDerProfi/weeping-snake/commit/06c8851d6f948675f4367153e81275225686bf80" TargetMode="External"/><Relationship Id="rId64" Type="http://schemas.openxmlformats.org/officeDocument/2006/relationships/hyperlink" Target="https://github.com/SilasDerProfi/weeping-snake/commit/198156a9de1f44396d75eb93922a88d880af80fa" TargetMode="External"/><Relationship Id="rId69" Type="http://schemas.openxmlformats.org/officeDocument/2006/relationships/hyperlink" Target="https://github.com/SilasDerProfi/weeping-snake/commit/a274b330d91d1a4099bab7820538a4cdfb3a8920" TargetMode="External"/><Relationship Id="rId8" Type="http://schemas.openxmlformats.org/officeDocument/2006/relationships/footnotes" Target="footnotes.xml"/><Relationship Id="rId51" Type="http://schemas.openxmlformats.org/officeDocument/2006/relationships/hyperlink" Target="https://github.com/SilasDerProfi/weeping-snake/commit/f9eb1c533640128b8e92d431fc1a242225323397" TargetMode="External"/><Relationship Id="rId72" Type="http://schemas.openxmlformats.org/officeDocument/2006/relationships/hyperlink" Target="https://github.com/SilasDerProfi/weeping-snake/commit/f9eb1c533640128b8e92d431fc1a242225323397" TargetMode="External"/><Relationship Id="rId80" Type="http://schemas.openxmlformats.org/officeDocument/2006/relationships/hyperlink" Target="https://github.com/SilasDerProfi/weeping-snake/commit/201ae9e7854cf6202c3b8d933f4d2c12c522b5cf" TargetMode="External"/><Relationship Id="rId85" Type="http://schemas.openxmlformats.org/officeDocument/2006/relationships/image" Target="media/image29.png"/><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s://github.com/SilasDerProfi/weeping-snake/commit/dd2298e4b866489ce17c2bcf6937820c65b7bda8" TargetMode="External"/><Relationship Id="rId20" Type="http://schemas.openxmlformats.org/officeDocument/2006/relationships/image" Target="media/image11.png"/><Relationship Id="rId41" Type="http://schemas.openxmlformats.org/officeDocument/2006/relationships/hyperlink" Target="https://github.com/SilasDerProfi/weeping-snake/commit/06c8851d6f948675f4367153e81275225686bf80" TargetMode="External"/><Relationship Id="rId54" Type="http://schemas.openxmlformats.org/officeDocument/2006/relationships/hyperlink" Target="https://github.com/SilasDerProfi/weeping-snake/commit/a274b330d91d1a4099bab7820538a4cdfb3a8920" TargetMode="External"/><Relationship Id="rId62" Type="http://schemas.openxmlformats.org/officeDocument/2006/relationships/image" Target="media/image26.png"/><Relationship Id="rId70" Type="http://schemas.openxmlformats.org/officeDocument/2006/relationships/hyperlink" Target="https://github.com/SilasDerProfi/weeping-snake/commit/bb31c6842bc3a1e40abb6938f75ef7924b6e820e" TargetMode="External"/><Relationship Id="rId75" Type="http://schemas.openxmlformats.org/officeDocument/2006/relationships/hyperlink" Target="https://github.com/SilasDerProfi/weeping-snake/commit/0bc044348b22f943a83ce6b2756812041e3ea841" TargetMode="External"/><Relationship Id="rId83" Type="http://schemas.openxmlformats.org/officeDocument/2006/relationships/hyperlink" Target="https://github.com/SilasDerProfi/weeping-snake/commit/655f2c320e24540c137841c2a1f1d28df9dfeac6" TargetMode="External"/><Relationship Id="rId88" Type="http://schemas.openxmlformats.org/officeDocument/2006/relationships/image" Target="media/image30.png"/><Relationship Id="rId91" Type="http://schemas.openxmlformats.org/officeDocument/2006/relationships/hyperlink" Target="https://github.com/SilasDerProfi/weeping-snake/commit/84fd3e23d4049327a2b7cf2431caa7f27a8a0cbd"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file:///A:\Dokumente\GitHub\weeping-snake\technical_documentation.docx" TargetMode="External"/><Relationship Id="rId36" Type="http://schemas.openxmlformats.org/officeDocument/2006/relationships/image" Target="media/image17.png"/><Relationship Id="rId49" Type="http://schemas.openxmlformats.org/officeDocument/2006/relationships/hyperlink" Target="https://github.com/SilasDerProfi/weeping-snake/commit/9bb0e48409aceec12cd9770209d2fd0d02e901c1" TargetMode="External"/><Relationship Id="rId57" Type="http://schemas.openxmlformats.org/officeDocument/2006/relationships/image" Target="media/image24.png"/><Relationship Id="rId10" Type="http://schemas.openxmlformats.org/officeDocument/2006/relationships/image" Target="media/image1.jpg"/><Relationship Id="rId31" Type="http://schemas.openxmlformats.org/officeDocument/2006/relationships/hyperlink" Target="https://github.com/SilasDerProfi/weeping-snake/blob/main/src/WeepingSnake.Game/Dockerfile" TargetMode="External"/><Relationship Id="rId44" Type="http://schemas.openxmlformats.org/officeDocument/2006/relationships/hyperlink" Target="https://github.com/SilasDerProfi/weeping-snake/commit/f3748cf0bbb7eaa122d103d885bf2c0e42f202f2" TargetMode="External"/><Relationship Id="rId52" Type="http://schemas.openxmlformats.org/officeDocument/2006/relationships/hyperlink" Target="https://github.com/SilasDerProfi/weeping-snake/commit/a274b330d91d1a4099bab7820538a4cdfb3a8920" TargetMode="External"/><Relationship Id="rId60" Type="http://schemas.openxmlformats.org/officeDocument/2006/relationships/hyperlink" Target="https://github.com/SilasDerProfi/weeping-snake/commit/807b3f750482971f3c88a7c30f7a90d7a6500e68" TargetMode="External"/><Relationship Id="rId65" Type="http://schemas.openxmlformats.org/officeDocument/2006/relationships/image" Target="media/image28.png"/><Relationship Id="rId73" Type="http://schemas.openxmlformats.org/officeDocument/2006/relationships/hyperlink" Target="https://github.com/SilasDerProfi/weeping-snake/commit/a14e1e7c287fca0e8ad6dac76ce3ca6958c030b9" TargetMode="External"/><Relationship Id="rId78" Type="http://schemas.openxmlformats.org/officeDocument/2006/relationships/hyperlink" Target="https://github.com/SilasDerProfi/weeping-snake/commit/f8f05cee1764d3f4182fc04d90ef288b096c9c49" TargetMode="External"/><Relationship Id="rId81" Type="http://schemas.openxmlformats.org/officeDocument/2006/relationships/hyperlink" Target="https://github.com/SilasDerProfi/weeping-snake/commit/18e714cde27bdaa7a751dd146ad4cc2de42a5bd5" TargetMode="External"/><Relationship Id="rId86" Type="http://schemas.openxmlformats.org/officeDocument/2006/relationships/hyperlink" Target="https://github.com/SilasDerProfi/weeping-snake/blob/main/src/tests/WeepingSnake.Game.Tests/Geometry/GameDistanceTests.cs" TargetMode="External"/><Relationship Id="rId9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20.png"/><Relationship Id="rId34" Type="http://schemas.openxmlformats.org/officeDocument/2006/relationships/hyperlink" Target="https://github.com/SilasDerProfi/weeping-snake/commit/a2e14b6dfdb7a158e34ccab802baeeca0c18f8eb" TargetMode="External"/><Relationship Id="rId50" Type="http://schemas.openxmlformats.org/officeDocument/2006/relationships/hyperlink" Target="https://github.com/SilasDerProfi/weeping-snake/tree/9bb0e48409aceec12cd9770209d2fd0d02e901c1" TargetMode="External"/><Relationship Id="rId55" Type="http://schemas.openxmlformats.org/officeDocument/2006/relationships/hyperlink" Target="https://github.com/SilasDerProfi/weeping-snake/commit/a274b330d91d1a4099bab7820538a4cdfb3a8920" TargetMode="External"/><Relationship Id="rId76" Type="http://schemas.openxmlformats.org/officeDocument/2006/relationships/hyperlink" Target="https://github.com/SilasDerProfi/weeping-snake/commit/1fa0fa912445c598d4a1ac635ac747f1ff2d868d" TargetMode="External"/><Relationship Id="rId7" Type="http://schemas.openxmlformats.org/officeDocument/2006/relationships/webSettings" Target="webSettings.xml"/><Relationship Id="rId71" Type="http://schemas.openxmlformats.org/officeDocument/2006/relationships/hyperlink" Target="https://github.com/SilasDerProfi/weeping-snake/commit/bd1f07dc810572febe3d17b52f888bafbad1814c" TargetMode="External"/><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eader" Target="header1.xml"/><Relationship Id="rId40" Type="http://schemas.openxmlformats.org/officeDocument/2006/relationships/image" Target="media/image21.png"/><Relationship Id="rId45" Type="http://schemas.openxmlformats.org/officeDocument/2006/relationships/hyperlink" Target="https://github.com/SilasDerProfi/weeping-snake/commit/fcd0705570598ca92c61670481b1c5f636aac04e" TargetMode="External"/><Relationship Id="rId66" Type="http://schemas.openxmlformats.org/officeDocument/2006/relationships/hyperlink" Target="https://github.com/SilasDerProfi/weeping-snake/commit/72962a0eec432195a20e72a94ae313e5537999e9" TargetMode="External"/><Relationship Id="rId87" Type="http://schemas.openxmlformats.org/officeDocument/2006/relationships/hyperlink" Target="https://github.com/SilasDerProfi/weeping-snake/blob/main/src/tests/WeepingSnake.Game.Tests/Player/ComputerPlayer/CreateComputerPlayerTests.cs" TargetMode="External"/><Relationship Id="rId61" Type="http://schemas.openxmlformats.org/officeDocument/2006/relationships/hyperlink" Target="https://github.com/SilasDerProfi/weeping-snake/commit/4be5813c7a93a3e739be6d820356ec65eb2215b4" TargetMode="External"/><Relationship Id="rId82" Type="http://schemas.openxmlformats.org/officeDocument/2006/relationships/hyperlink" Target="https://github.com/SilasDerProfi/weeping-snake/commit/58fb81ad84c875805c20a13b6b26694e07fb9991" TargetMode="External"/><Relationship Id="rId19" Type="http://schemas.openxmlformats.org/officeDocument/2006/relationships/image" Target="media/image10.png"/><Relationship Id="rId14" Type="http://schemas.openxmlformats.org/officeDocument/2006/relationships/image" Target="media/image5.svg"/><Relationship Id="rId30" Type="http://schemas.openxmlformats.org/officeDocument/2006/relationships/hyperlink" Target="https://github.com/SilasDerProfi/weeping-snake/tree/1.0" TargetMode="External"/><Relationship Id="rId35" Type="http://schemas.openxmlformats.org/officeDocument/2006/relationships/image" Target="media/image16.png"/><Relationship Id="rId56" Type="http://schemas.openxmlformats.org/officeDocument/2006/relationships/image" Target="media/image23.png"/><Relationship Id="rId77" Type="http://schemas.openxmlformats.org/officeDocument/2006/relationships/hyperlink" Target="https://github.com/SilasDerProfi/weeping-snake/commit/150db9f01019476fb942b030663e1dcd710206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DEF871-75E5-4E7C-BF51-19E1EF6CDD20}">
  <we:reference id="wa200002017" version="1.3.5.1" store="de-DE" storeType="OMEX"/>
  <we:alternateReferences>
    <we:reference id="wa200002017" version="1.3.5.1" store="WA200002017" storeType="OMEX"/>
  </we:alternateReferences>
  <we:properties>
    <we:property name="ignoredAdviceList" value="&quot;[{\&quot;errorCode\&quot;:\&quot;111\&quot;,\&quot;originalError\&quot;:\&quot;von\&quot;},{\&quot;errorCode\&quot;:\&quot;901\&quot;,\&quot;originalError\&quot;:\&quot;testen &amp;\&quot;},{\&quot;errorCode\&quot;:\&quot;166\&quot;,\&quot;originalError\&quot;:\&quot;ausführen\&quot;},{\&quot;errorCode\&quot;:\&quot;139\&quot;,\&quot;originalError\&quot;:\&quot;2.1 Ubiquitous Language\\t\&quot;},{\&quot;errorCode\&quot;:\&quot;139\&quot;,\&quot;originalError\&quot;:\&quot;2.3.2 Value Objects\\t\&quot;},{\&quot;errorCode\&quot;:\&quot;43\&quot;,\&quot;originalError\&quot;:\&quot;Repositories\&quot;},{\&quot;errorCode\&quot;:\&quot;139\&quot;,\&quot;originalError\&quot;:\&quot;3 Programming Principles\\t\&quot;},{\&quot;errorCode\&quot;:\&quot;131\&quot;,\&quot;originalError\&quot;:\&quot;Single\&quot;},{\&quot;errorCode\&quot;:\&quot;21\&quot;,\&quot;originalError\&quot;:\&quot;Principle\&quot;},{\&quot;errorCode\&quot;:\&quot;21\&quot;,\&quot;originalError\&quot;:\&quot;Closed\&quot;},{\&quot;errorCode\&quot;:\&quot;21\&quot;,\&quot;originalError\&quot;:\&quot;Liskov\&quot;},{\&quot;errorCode\&quot;:\&quot;21\&quot;,\&quot;originalError\&quot;:\&quot;Dependency\&quot;},{\&quot;errorCode\&quot;:\&quot;21\&quot;,\&quot;originalError\&quot;:\&quot;GRASP\&quot;},{\&quot;errorCode\&quot;:\&quot;21\&quot;,\&quot;originalError\&quot;:\&quot;Expert\&quot;},{\&quot;errorCode\&quot;:\&quot;13\&quot;,\&quot;originalError\&quot;:\&quot;Command-line\&quot;},{\&quot;errorCode\&quot;:\&quot;2\&quot;,\&quot;originalError\&quot;:\&quot;interface\&quot;},{\&quot;errorCode\&quot;:\&quot;2\&quot;,\&quot;originalError\&quot;:\&quot;repeat\&quot;},{\&quot;errorCode\&quot;:\&quot;21\&quot;,\&quot;originalError\&quot;:\&quot;yourself\&quot;},{\&quot;errorCode\&quot;:\&quot;21\&quot;,\&quot;originalError\&quot;:\&quot;Assignment\&quot;},{\&quot;errorCode\&quot;:\&quot;21\&quot;,\&quot;originalError\&quot;:\&quot;of\&quot;},{\&quot;errorCode\&quot;:\&quot;170\&quot;,\&quot;originalError\&quot;:\&quot;. \\t\\t\\t\&quot;},{\&quot;errorCode\&quot;:\&quot;21\&quot;,\&quot;originalError\&quot;:\&quot;LSP\&quot;},{\&quot;errorCode\&quot;:\&quot;21\&quot;,\&quot;originalError\&quot;:\&quot;OCP\&quot;},{\&quot;errorCode\&quot;:\&quot;21\&quot;,\&quot;originalError\&quot;:\&quot;SRP\&quot;},{\&quot;errorCode\&quot;:\&quot;26\&quot;,\&quot;originalError\&quot;:\&quot;1:\&quot;},{\&quot;errorCode\&quot;:\&quot;26\&quot;,\&quot;originalError\&quot;:\&quot;2:\&quot;},{\&quot;errorCode\&quot;:\&quot;26\&quot;,\&quot;originalError\&quot;:\&quot;3:\&quot;},{\&quot;errorCode\&quot;:\&quot;26\&quot;,\&quot;originalError\&quot;:\&quot;4:\&quot;},{\&quot;errorCode\&quot;:\&quot;21\&quot;,\&quot;originalError\&quot;:\&quot;UMl-KD\&quot;},{\&quot;errorCode\&quot;:\&quot;21\&quot;,\&quot;originalError\&quot;:\&quot;IUserInterface\&quot;},{\&quot;errorCode\&quot;:\&quot;26\&quot;,\&quot;originalError\&quot;:\&quot;5:\&quot;},{\&quot;errorCode\&quot;:\&quot;26\&quot;,\&quot;originalError\&quot;:\&quot;6:\&quot;},{\&quot;errorCode\&quot;:\&quot;26\&quot;,\&quot;originalError\&quot;:\&quot;7:\&quot;},{\&quot;errorCode\&quot;:\&quot;26\&quot;,\&quot;originalError\&quot;:\&quot;8:\&quot;},{\&quot;errorCode\&quot;:\&quot;26\&quot;,\&quot;originalError\&quot;:\&quot;9:\&quot;},{\&quot;errorCode\&quot;:\&quot;26\&quot;,\&quot;originalError\&quot;:\&quot;10:\&quot;},{\&quot;errorCode\&quot;:\&quot;26\&quot;,\&quot;originalError\&quot;:\&quot;11:\&quot;},{\&quot;errorCode\&quot;:\&quot;21\&quot;,\&quot;originalError\&quot;:\&quot;.NET\&quot;},{\&quot;errorCode\&quot;:\&quot;26\&quot;,\&quot;originalError\&quot;:\&quot;12:\&quot;},{\&quot;errorCode\&quot;:\&quot;26\&quot;,\&quot;originalError\&quot;:\&quot;15:\&quot;},{\&quot;errorCode\&quot;:\&quot;26\&quot;,\&quot;originalError\&quot;:\&quot;16:\&quot;},{\&quot;errorCode\&quot;:\&quot;26\&quot;,\&quot;originalError\&quot;:\&quot;19:\&quot;},{\&quot;errorCode\&quot;:\&quot;21\&quot;,\&quot;originalError\&quot;:\&quot;TypeScript-Technologie\&quot;},{\&quot;errorCode\&quot;:\&quot;21\&quot;,\&quot;originalError\&quot;:\&quot;Language\&quot;},{\&quot;errorCode\&quot;:\&quot;21\&quot;,\&quot;originalError\&quot;:\&quot;Value\&quot;},{\&quot;errorCode\&quot;:\&quot;21\&quot;,\&quot;originalError\&quot;:\&quot;Objects\&quot;},{\&quot;errorCode\&quot;:\&quot;166\&quot;,\&quot;originalError\&quot;:\&quot;\\\&quot;\&quot;},{\&quot;errorCode\&quot;:\&quot;21\&quot;,\&quot;originalError\&quot;:\&quot;Loggingist\&quot;},{\&quot;errorCode\&quot;:\&quot;171\&quot;,\&quot;originalError\&quot;:\&quot;t  d\&quot;},{\&quot;errorCode\&quot;:\&quot;170\&quot;,\&quot;originalError\&quot;:\&quot;. \\f\&quot;},{\&quot;errorCode\&quot;:\&quot;166\&quot;,\&quot;originalError\&quot;:\&quot;Code-Struktur\&quot;},{\&quot;errorCode\&quot;:\&quot;111\&quot;,\&quot;originalError\&quot;:\&quot;ergibt\&quot;},{\&quot;errorCode\&quot;:\&quot;21\&quot;,\&quot;originalError\&quot;:\&quot;github.com\&quot;},{\&quot;errorCode\&quot;:\&quot;21\&quot;,\&quot;originalError\&quot;:\&quot;SilasDerProfi\&quot;},{\&quot;errorCode\&quot;:\&quot;1\&quot;,\&quot;originalError\&quot;:\&quot;weeping-snake\&quot;},{\&quot;errorCode\&quot;:\&quot;21\&quot;,\&quot;originalError\&quot;:\&quot;tree\&quot;},{\&quot;errorCode\&quot;:\&quot;901\&quot;,\&quot;originalError\&quot;:\&quot;Erstellen &amp;\&quot;},{\&quot;errorCode\&quot;:\&quot;21\&quot;,\&quot;originalError\&quot;:\&quot;dotnet\&quot;},{\&quot;errorCode\&quot;:\&quot;139\&quot;,\&quot;originalError\&quot;:\&quot;Getting Started\&quot;},{\&quot;errorCode\&quot;:\&quot;139\&quot;,\&quot;originalError\&quot;:\&quot;Make sure that dotnet is installed on your machine. \&quot;},{\&quot;errorCode\&quot;:\&quot;2\&quot;,\&quot;originalError\&quot;:\&quot;need\&quot;},{\&quot;errorCode\&quot;:\&quot;21\&quot;,\&quot;originalError\&quot;:\&quot;It\&quot;},{\&quot;errorCode\&quot;:\&quot;166\&quot;,\&quot;originalError\&quot;:\&quot;Game\&quot;},{\&quot;errorCode\&quot;:\&quot;166\&quot;,\&quot;originalError\&quot;:\&quot;Player\&quot;},{\&quot;errorCode\&quot;:\&quot;111\&quot;,\&quot;originalError\&quot;:\&quot;turn\&quot;},{\&quot;errorCode\&quot;:\&quot;21\&quot;,\&quot;originalError\&quot;:\&quot;left\&quot;},{\&quot;errorCode\&quot;:\&quot;21\&quot;,\&quot;originalError\&quot;:\&quot;right\&quot;},{\&quot;errorCode\&quot;:\&quot;2\&quot;,\&quot;originalError\&quot;:\&quot;change\&quot;},{\&quot;errorCode\&quot;:\&quot;21\&quot;,\&quot;originalError\&quot;:\&quot;nothing\&quot;},{\&quot;errorCode\&quot;:\&quot;2\&quot;,\&quot;originalError\&quot;:\&quot;up\&quot;},{\&quot;errorCode\&quot;:\&quot;166\&quot;,\&quot;originalError\&quot;:\&quot;Action\&quot;},{\&quot;errorCode\&quot;:\&quot;170\&quot;,\&quot;originalError\&quot;:\&quot; /\&quot;},{\&quot;errorCode\&quot;:\&quot;21\&quot;,\&quot;originalError\&quot;:\&quot;Persons\&quot;},{\&quot;errorCode\&quot;:\&quot;21\&quot;,\&quot;originalError\&quot;:\&quot;Shared\&quot;},{\&quot;errorCode\&quot;:\&quot;21\&quot;,\&quot;originalError\&quot;:\&quot;UUID\&quot;},{\&quot;errorCode\&quot;:\&quot;162\&quot;,\&quot;originalError\&quot;:\&quot;Runde,\&quot;},{\&quot;errorCode\&quot;:\&quot;902\&quot;,\&quot;originalError\&quot;:\&quot;Position, gewählte\&quot;},{\&quot;errorCode\&quot;:\&quot;170\&quot;,\&quot;originalError\&quot;:\&quot;, …).\&quot;},{\&quot;errorCode\&quot;:\&quot;21\&quot;,\&quot;originalError\&quot;:\&quot;Commit\&quot;},{\&quot;errorCode\&quot;:\&quot;21\&quot;,\&quot;originalError\&quot;:\&quot;c8242f\&quot;},{\&quot;errorCode\&quot;:\&quot;21\&quot;,\&quot;originalError\&quot;:\&quot;Zugriffsmodifizierer\&quot;},{\&quot;errorCode\&quot;:\&quot;140\&quot;,\&quot;originalError\&quot;:\&quot;Die Aggregates\&quot;},{\&quot;errorCode\&quot;:\&quot;140\&quot;,\&quot;originalError\&quot;:\&quot;die Namespaces\&quot;},{\&quot;errorCode\&quot;:\&quot;130\&quot;,\&quot;originalError\&quot;:\&quot;Clean\&quot;},{\&quot;errorCode\&quot;:\&quot;21\&quot;,\&quot;originalError\&quot;:\&quot;Rule\&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72</Pages>
  <Words>12306</Words>
  <Characters>70146</Characters>
  <Application>Microsoft Office Word</Application>
  <DocSecurity>0</DocSecurity>
  <Lines>584</Lines>
  <Paragraphs>164</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82288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2021-05-30T20:32:00Z</dcterms:modified>
</cp:coreProperties>
</file>