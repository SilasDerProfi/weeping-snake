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C8B178A"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r w:rsidR="00004FD2" w:rsidRPr="00757D97">
        <w:rPr>
          <w:b/>
          <w:bCs/>
          <w:sz w:val="36"/>
          <w:szCs w:val="36"/>
        </w:rPr>
        <w:t>Advanced</w:t>
      </w:r>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r w:rsidRPr="008901CF">
        <w:rPr>
          <w:b/>
          <w:bCs/>
          <w:sz w:val="44"/>
          <w:szCs w:val="44"/>
        </w:rPr>
        <w:t>Weeping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56BF8514"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2F619B">
        <w:rPr>
          <w:noProof/>
          <w:sz w:val="22"/>
        </w:rPr>
        <w:t>26.05.2021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2FBBA06B" w14:textId="77777777" w:rsidR="00340134"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4C05E8C9" w14:textId="244FA717" w:rsidR="00340134" w:rsidRDefault="00340134">
      <w:pPr>
        <w:pStyle w:val="Verzeichnis1"/>
        <w:rPr>
          <w:rFonts w:asciiTheme="minorHAnsi" w:eastAsiaTheme="minorEastAsia" w:hAnsiTheme="minorHAnsi" w:cstheme="minorBidi"/>
          <w:b w:val="0"/>
          <w:sz w:val="22"/>
          <w:szCs w:val="22"/>
          <w:lang w:val="en-GB" w:eastAsia="en-GB"/>
        </w:rPr>
      </w:pPr>
      <w:hyperlink w:anchor="_Toc73042775" w:history="1">
        <w:r w:rsidRPr="006449A5">
          <w:rPr>
            <w:rStyle w:val="Hyperlink"/>
          </w:rPr>
          <w:t>Abkürzungsverzeichnis / Glossar</w:t>
        </w:r>
        <w:r>
          <w:rPr>
            <w:webHidden/>
          </w:rPr>
          <w:tab/>
        </w:r>
        <w:r>
          <w:rPr>
            <w:webHidden/>
          </w:rPr>
          <w:fldChar w:fldCharType="begin"/>
        </w:r>
        <w:r>
          <w:rPr>
            <w:webHidden/>
          </w:rPr>
          <w:instrText xml:space="preserve"> PAGEREF _Toc73042775 \h </w:instrText>
        </w:r>
        <w:r>
          <w:rPr>
            <w:webHidden/>
          </w:rPr>
        </w:r>
        <w:r>
          <w:rPr>
            <w:webHidden/>
          </w:rPr>
          <w:fldChar w:fldCharType="separate"/>
        </w:r>
        <w:r>
          <w:rPr>
            <w:webHidden/>
          </w:rPr>
          <w:t>IV</w:t>
        </w:r>
        <w:r>
          <w:rPr>
            <w:webHidden/>
          </w:rPr>
          <w:fldChar w:fldCharType="end"/>
        </w:r>
      </w:hyperlink>
    </w:p>
    <w:p w14:paraId="19C03E8A" w14:textId="720F1267" w:rsidR="00340134" w:rsidRDefault="00340134">
      <w:pPr>
        <w:pStyle w:val="Verzeichnis1"/>
        <w:rPr>
          <w:rFonts w:asciiTheme="minorHAnsi" w:eastAsiaTheme="minorEastAsia" w:hAnsiTheme="minorHAnsi" w:cstheme="minorBidi"/>
          <w:b w:val="0"/>
          <w:sz w:val="22"/>
          <w:szCs w:val="22"/>
          <w:lang w:val="en-GB" w:eastAsia="en-GB"/>
        </w:rPr>
      </w:pPr>
      <w:hyperlink w:anchor="_Toc73042776" w:history="1">
        <w:r w:rsidRPr="006449A5">
          <w:rPr>
            <w:rStyle w:val="Hyperlink"/>
          </w:rPr>
          <w:t>Verzeichnisse</w:t>
        </w:r>
        <w:r>
          <w:rPr>
            <w:webHidden/>
          </w:rPr>
          <w:tab/>
        </w:r>
        <w:r>
          <w:rPr>
            <w:webHidden/>
          </w:rPr>
          <w:fldChar w:fldCharType="begin"/>
        </w:r>
        <w:r>
          <w:rPr>
            <w:webHidden/>
          </w:rPr>
          <w:instrText xml:space="preserve"> PAGEREF _Toc73042776 \h </w:instrText>
        </w:r>
        <w:r>
          <w:rPr>
            <w:webHidden/>
          </w:rPr>
        </w:r>
        <w:r>
          <w:rPr>
            <w:webHidden/>
          </w:rPr>
          <w:fldChar w:fldCharType="separate"/>
        </w:r>
        <w:r>
          <w:rPr>
            <w:webHidden/>
          </w:rPr>
          <w:t>V</w:t>
        </w:r>
        <w:r>
          <w:rPr>
            <w:webHidden/>
          </w:rPr>
          <w:fldChar w:fldCharType="end"/>
        </w:r>
      </w:hyperlink>
    </w:p>
    <w:p w14:paraId="7F2BED99" w14:textId="0A0597CE" w:rsidR="00340134" w:rsidRDefault="00340134">
      <w:pPr>
        <w:pStyle w:val="Verzeichnis1"/>
        <w:rPr>
          <w:rFonts w:asciiTheme="minorHAnsi" w:eastAsiaTheme="minorEastAsia" w:hAnsiTheme="minorHAnsi" w:cstheme="minorBidi"/>
          <w:b w:val="0"/>
          <w:sz w:val="22"/>
          <w:szCs w:val="22"/>
          <w:lang w:val="en-GB" w:eastAsia="en-GB"/>
        </w:rPr>
      </w:pPr>
      <w:hyperlink w:anchor="_Toc73042777" w:history="1">
        <w:r w:rsidRPr="006449A5">
          <w:rPr>
            <w:rStyle w:val="Hyperlink"/>
          </w:rPr>
          <w:t>1 Projektbeschreibung</w:t>
        </w:r>
        <w:r>
          <w:rPr>
            <w:webHidden/>
          </w:rPr>
          <w:tab/>
        </w:r>
        <w:r>
          <w:rPr>
            <w:webHidden/>
          </w:rPr>
          <w:fldChar w:fldCharType="begin"/>
        </w:r>
        <w:r>
          <w:rPr>
            <w:webHidden/>
          </w:rPr>
          <w:instrText xml:space="preserve"> PAGEREF _Toc73042777 \h </w:instrText>
        </w:r>
        <w:r>
          <w:rPr>
            <w:webHidden/>
          </w:rPr>
        </w:r>
        <w:r>
          <w:rPr>
            <w:webHidden/>
          </w:rPr>
          <w:fldChar w:fldCharType="separate"/>
        </w:r>
        <w:r>
          <w:rPr>
            <w:webHidden/>
          </w:rPr>
          <w:t>1</w:t>
        </w:r>
        <w:r>
          <w:rPr>
            <w:webHidden/>
          </w:rPr>
          <w:fldChar w:fldCharType="end"/>
        </w:r>
      </w:hyperlink>
    </w:p>
    <w:p w14:paraId="534712FF" w14:textId="1C5FD571"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78" w:history="1">
        <w:r w:rsidRPr="006449A5">
          <w:rPr>
            <w:rStyle w:val="Hyperlink"/>
            <w:noProof/>
            <w14:scene3d>
              <w14:camera w14:prst="orthographicFront"/>
              <w14:lightRig w14:rig="threePt" w14:dir="t">
                <w14:rot w14:lat="0" w14:lon="0" w14:rev="0"/>
              </w14:lightRig>
            </w14:scene3d>
          </w:rPr>
          <w:t>1.1</w:t>
        </w:r>
        <w:r w:rsidRPr="006449A5">
          <w:rPr>
            <w:rStyle w:val="Hyperlink"/>
            <w:noProof/>
          </w:rPr>
          <w:t xml:space="preserve"> Funktionsumfang</w:t>
        </w:r>
        <w:r>
          <w:rPr>
            <w:noProof/>
            <w:webHidden/>
          </w:rPr>
          <w:tab/>
        </w:r>
        <w:r>
          <w:rPr>
            <w:noProof/>
            <w:webHidden/>
          </w:rPr>
          <w:fldChar w:fldCharType="begin"/>
        </w:r>
        <w:r>
          <w:rPr>
            <w:noProof/>
            <w:webHidden/>
          </w:rPr>
          <w:instrText xml:space="preserve"> PAGEREF _Toc73042778 \h </w:instrText>
        </w:r>
        <w:r>
          <w:rPr>
            <w:noProof/>
            <w:webHidden/>
          </w:rPr>
        </w:r>
        <w:r>
          <w:rPr>
            <w:noProof/>
            <w:webHidden/>
          </w:rPr>
          <w:fldChar w:fldCharType="separate"/>
        </w:r>
        <w:r>
          <w:rPr>
            <w:noProof/>
            <w:webHidden/>
          </w:rPr>
          <w:t>2</w:t>
        </w:r>
        <w:r>
          <w:rPr>
            <w:noProof/>
            <w:webHidden/>
          </w:rPr>
          <w:fldChar w:fldCharType="end"/>
        </w:r>
      </w:hyperlink>
    </w:p>
    <w:p w14:paraId="68B0A9C2" w14:textId="67A1CA71"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79" w:history="1">
        <w:r w:rsidRPr="006449A5">
          <w:rPr>
            <w:rStyle w:val="Hyperlink"/>
            <w:noProof/>
            <w14:scene3d>
              <w14:camera w14:prst="orthographicFront"/>
              <w14:lightRig w14:rig="threePt" w14:dir="t">
                <w14:rot w14:lat="0" w14:lon="0" w14:rev="0"/>
              </w14:lightRig>
            </w14:scene3d>
          </w:rPr>
          <w:t>1.2</w:t>
        </w:r>
        <w:r w:rsidRPr="006449A5">
          <w:rPr>
            <w:rStyle w:val="Hyperlink"/>
            <w:noProof/>
          </w:rPr>
          <w:t xml:space="preserve"> Code-Struktur</w:t>
        </w:r>
        <w:r>
          <w:rPr>
            <w:noProof/>
            <w:webHidden/>
          </w:rPr>
          <w:tab/>
        </w:r>
        <w:r>
          <w:rPr>
            <w:noProof/>
            <w:webHidden/>
          </w:rPr>
          <w:fldChar w:fldCharType="begin"/>
        </w:r>
        <w:r>
          <w:rPr>
            <w:noProof/>
            <w:webHidden/>
          </w:rPr>
          <w:instrText xml:space="preserve"> PAGEREF _Toc73042779 \h </w:instrText>
        </w:r>
        <w:r>
          <w:rPr>
            <w:noProof/>
            <w:webHidden/>
          </w:rPr>
        </w:r>
        <w:r>
          <w:rPr>
            <w:noProof/>
            <w:webHidden/>
          </w:rPr>
          <w:fldChar w:fldCharType="separate"/>
        </w:r>
        <w:r>
          <w:rPr>
            <w:noProof/>
            <w:webHidden/>
          </w:rPr>
          <w:t>3</w:t>
        </w:r>
        <w:r>
          <w:rPr>
            <w:noProof/>
            <w:webHidden/>
          </w:rPr>
          <w:fldChar w:fldCharType="end"/>
        </w:r>
      </w:hyperlink>
    </w:p>
    <w:p w14:paraId="5C6D719C" w14:textId="71E2F765"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780" w:history="1">
        <w:r w:rsidRPr="006449A5">
          <w:rPr>
            <w:rStyle w:val="Hyperlink"/>
            <w:noProof/>
          </w:rPr>
          <w:t>1.2.1 LOC</w:t>
        </w:r>
        <w:r>
          <w:rPr>
            <w:noProof/>
            <w:webHidden/>
          </w:rPr>
          <w:tab/>
        </w:r>
        <w:r>
          <w:rPr>
            <w:noProof/>
            <w:webHidden/>
          </w:rPr>
          <w:fldChar w:fldCharType="begin"/>
        </w:r>
        <w:r>
          <w:rPr>
            <w:noProof/>
            <w:webHidden/>
          </w:rPr>
          <w:instrText xml:space="preserve"> PAGEREF _Toc73042780 \h </w:instrText>
        </w:r>
        <w:r>
          <w:rPr>
            <w:noProof/>
            <w:webHidden/>
          </w:rPr>
        </w:r>
        <w:r>
          <w:rPr>
            <w:noProof/>
            <w:webHidden/>
          </w:rPr>
          <w:fldChar w:fldCharType="separate"/>
        </w:r>
        <w:r>
          <w:rPr>
            <w:noProof/>
            <w:webHidden/>
          </w:rPr>
          <w:t>4</w:t>
        </w:r>
        <w:r>
          <w:rPr>
            <w:noProof/>
            <w:webHidden/>
          </w:rPr>
          <w:fldChar w:fldCharType="end"/>
        </w:r>
      </w:hyperlink>
    </w:p>
    <w:p w14:paraId="6DAC4A5B" w14:textId="57D37FBF"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81" w:history="1">
        <w:r w:rsidRPr="006449A5">
          <w:rPr>
            <w:rStyle w:val="Hyperlink"/>
            <w:noProof/>
            <w14:scene3d>
              <w14:camera w14:prst="orthographicFront"/>
              <w14:lightRig w14:rig="threePt" w14:dir="t">
                <w14:rot w14:lat="0" w14:lon="0" w14:rev="0"/>
              </w14:lightRig>
            </w14:scene3d>
          </w:rPr>
          <w:t>1.3</w:t>
        </w:r>
        <w:r w:rsidRPr="006449A5">
          <w:rPr>
            <w:rStyle w:val="Hyperlink"/>
            <w:noProof/>
          </w:rPr>
          <w:t xml:space="preserve"> Kompilieren, testen &amp; ausführen</w:t>
        </w:r>
        <w:r>
          <w:rPr>
            <w:noProof/>
            <w:webHidden/>
          </w:rPr>
          <w:tab/>
        </w:r>
        <w:r>
          <w:rPr>
            <w:noProof/>
            <w:webHidden/>
          </w:rPr>
          <w:fldChar w:fldCharType="begin"/>
        </w:r>
        <w:r>
          <w:rPr>
            <w:noProof/>
            <w:webHidden/>
          </w:rPr>
          <w:instrText xml:space="preserve"> PAGEREF _Toc73042781 \h </w:instrText>
        </w:r>
        <w:r>
          <w:rPr>
            <w:noProof/>
            <w:webHidden/>
          </w:rPr>
        </w:r>
        <w:r>
          <w:rPr>
            <w:noProof/>
            <w:webHidden/>
          </w:rPr>
          <w:fldChar w:fldCharType="separate"/>
        </w:r>
        <w:r>
          <w:rPr>
            <w:noProof/>
            <w:webHidden/>
          </w:rPr>
          <w:t>5</w:t>
        </w:r>
        <w:r>
          <w:rPr>
            <w:noProof/>
            <w:webHidden/>
          </w:rPr>
          <w:fldChar w:fldCharType="end"/>
        </w:r>
      </w:hyperlink>
    </w:p>
    <w:p w14:paraId="05AD795A" w14:textId="6AB53C00" w:rsidR="00340134" w:rsidRDefault="00340134">
      <w:pPr>
        <w:pStyle w:val="Verzeichnis1"/>
        <w:rPr>
          <w:rFonts w:asciiTheme="minorHAnsi" w:eastAsiaTheme="minorEastAsia" w:hAnsiTheme="minorHAnsi" w:cstheme="minorBidi"/>
          <w:b w:val="0"/>
          <w:sz w:val="22"/>
          <w:szCs w:val="22"/>
          <w:lang w:val="en-GB" w:eastAsia="en-GB"/>
        </w:rPr>
      </w:pPr>
      <w:hyperlink w:anchor="_Toc73042782" w:history="1">
        <w:r w:rsidRPr="006449A5">
          <w:rPr>
            <w:rStyle w:val="Hyperlink"/>
          </w:rPr>
          <w:t>2 Domain Driven Design</w:t>
        </w:r>
        <w:r>
          <w:rPr>
            <w:webHidden/>
          </w:rPr>
          <w:tab/>
        </w:r>
        <w:r>
          <w:rPr>
            <w:webHidden/>
          </w:rPr>
          <w:fldChar w:fldCharType="begin"/>
        </w:r>
        <w:r>
          <w:rPr>
            <w:webHidden/>
          </w:rPr>
          <w:instrText xml:space="preserve"> PAGEREF _Toc73042782 \h </w:instrText>
        </w:r>
        <w:r>
          <w:rPr>
            <w:webHidden/>
          </w:rPr>
        </w:r>
        <w:r>
          <w:rPr>
            <w:webHidden/>
          </w:rPr>
          <w:fldChar w:fldCharType="separate"/>
        </w:r>
        <w:r>
          <w:rPr>
            <w:webHidden/>
          </w:rPr>
          <w:t>6</w:t>
        </w:r>
        <w:r>
          <w:rPr>
            <w:webHidden/>
          </w:rPr>
          <w:fldChar w:fldCharType="end"/>
        </w:r>
      </w:hyperlink>
    </w:p>
    <w:p w14:paraId="6B152192" w14:textId="7C9796AD"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83" w:history="1">
        <w:r w:rsidRPr="006449A5">
          <w:rPr>
            <w:rStyle w:val="Hyperlink"/>
            <w:noProof/>
            <w14:scene3d>
              <w14:camera w14:prst="orthographicFront"/>
              <w14:lightRig w14:rig="threePt" w14:dir="t">
                <w14:rot w14:lat="0" w14:lon="0" w14:rev="0"/>
              </w14:lightRig>
            </w14:scene3d>
          </w:rPr>
          <w:t>2.1</w:t>
        </w:r>
        <w:r w:rsidRPr="006449A5">
          <w:rPr>
            <w:rStyle w:val="Hyperlink"/>
            <w:noProof/>
          </w:rPr>
          <w:t xml:space="preserve"> Ubiquitous Language</w:t>
        </w:r>
        <w:r>
          <w:rPr>
            <w:noProof/>
            <w:webHidden/>
          </w:rPr>
          <w:tab/>
        </w:r>
        <w:r>
          <w:rPr>
            <w:noProof/>
            <w:webHidden/>
          </w:rPr>
          <w:fldChar w:fldCharType="begin"/>
        </w:r>
        <w:r>
          <w:rPr>
            <w:noProof/>
            <w:webHidden/>
          </w:rPr>
          <w:instrText xml:space="preserve"> PAGEREF _Toc73042783 \h </w:instrText>
        </w:r>
        <w:r>
          <w:rPr>
            <w:noProof/>
            <w:webHidden/>
          </w:rPr>
        </w:r>
        <w:r>
          <w:rPr>
            <w:noProof/>
            <w:webHidden/>
          </w:rPr>
          <w:fldChar w:fldCharType="separate"/>
        </w:r>
        <w:r>
          <w:rPr>
            <w:noProof/>
            <w:webHidden/>
          </w:rPr>
          <w:t>6</w:t>
        </w:r>
        <w:r>
          <w:rPr>
            <w:noProof/>
            <w:webHidden/>
          </w:rPr>
          <w:fldChar w:fldCharType="end"/>
        </w:r>
      </w:hyperlink>
    </w:p>
    <w:p w14:paraId="24B5E0DE" w14:textId="397A2A05"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84" w:history="1">
        <w:r w:rsidRPr="006449A5">
          <w:rPr>
            <w:rStyle w:val="Hyperlink"/>
            <w:noProof/>
            <w14:scene3d>
              <w14:camera w14:prst="orthographicFront"/>
              <w14:lightRig w14:rig="threePt" w14:dir="t">
                <w14:rot w14:lat="0" w14:lon="0" w14:rev="0"/>
              </w14:lightRig>
            </w14:scene3d>
          </w:rPr>
          <w:t>2.2</w:t>
        </w:r>
        <w:r w:rsidRPr="006449A5">
          <w:rPr>
            <w:rStyle w:val="Hyperlink"/>
            <w:noProof/>
          </w:rPr>
          <w:t xml:space="preserve"> Kontext</w:t>
        </w:r>
        <w:r>
          <w:rPr>
            <w:noProof/>
            <w:webHidden/>
          </w:rPr>
          <w:tab/>
        </w:r>
        <w:r>
          <w:rPr>
            <w:noProof/>
            <w:webHidden/>
          </w:rPr>
          <w:fldChar w:fldCharType="begin"/>
        </w:r>
        <w:r>
          <w:rPr>
            <w:noProof/>
            <w:webHidden/>
          </w:rPr>
          <w:instrText xml:space="preserve"> PAGEREF _Toc73042784 \h </w:instrText>
        </w:r>
        <w:r>
          <w:rPr>
            <w:noProof/>
            <w:webHidden/>
          </w:rPr>
        </w:r>
        <w:r>
          <w:rPr>
            <w:noProof/>
            <w:webHidden/>
          </w:rPr>
          <w:fldChar w:fldCharType="separate"/>
        </w:r>
        <w:r>
          <w:rPr>
            <w:noProof/>
            <w:webHidden/>
          </w:rPr>
          <w:t>8</w:t>
        </w:r>
        <w:r>
          <w:rPr>
            <w:noProof/>
            <w:webHidden/>
          </w:rPr>
          <w:fldChar w:fldCharType="end"/>
        </w:r>
      </w:hyperlink>
    </w:p>
    <w:p w14:paraId="70805DD1" w14:textId="0C733A1E"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85" w:history="1">
        <w:r w:rsidRPr="006449A5">
          <w:rPr>
            <w:rStyle w:val="Hyperlink"/>
            <w:noProof/>
            <w14:scene3d>
              <w14:camera w14:prst="orthographicFront"/>
              <w14:lightRig w14:rig="threePt" w14:dir="t">
                <w14:rot w14:lat="0" w14:lon="0" w14:rev="0"/>
              </w14:lightRig>
            </w14:scene3d>
          </w:rPr>
          <w:t>2.3</w:t>
        </w:r>
        <w:r w:rsidRPr="006449A5">
          <w:rPr>
            <w:rStyle w:val="Hyperlink"/>
            <w:noProof/>
          </w:rPr>
          <w:t xml:space="preserve"> Taktisches Domain Driven Design</w:t>
        </w:r>
        <w:r>
          <w:rPr>
            <w:noProof/>
            <w:webHidden/>
          </w:rPr>
          <w:tab/>
        </w:r>
        <w:r>
          <w:rPr>
            <w:noProof/>
            <w:webHidden/>
          </w:rPr>
          <w:fldChar w:fldCharType="begin"/>
        </w:r>
        <w:r>
          <w:rPr>
            <w:noProof/>
            <w:webHidden/>
          </w:rPr>
          <w:instrText xml:space="preserve"> PAGEREF _Toc73042785 \h </w:instrText>
        </w:r>
        <w:r>
          <w:rPr>
            <w:noProof/>
            <w:webHidden/>
          </w:rPr>
        </w:r>
        <w:r>
          <w:rPr>
            <w:noProof/>
            <w:webHidden/>
          </w:rPr>
          <w:fldChar w:fldCharType="separate"/>
        </w:r>
        <w:r>
          <w:rPr>
            <w:noProof/>
            <w:webHidden/>
          </w:rPr>
          <w:t>9</w:t>
        </w:r>
        <w:r>
          <w:rPr>
            <w:noProof/>
            <w:webHidden/>
          </w:rPr>
          <w:fldChar w:fldCharType="end"/>
        </w:r>
      </w:hyperlink>
    </w:p>
    <w:p w14:paraId="079C0B79" w14:textId="36E95FDB"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786" w:history="1">
        <w:r w:rsidRPr="006449A5">
          <w:rPr>
            <w:rStyle w:val="Hyperlink"/>
            <w:noProof/>
          </w:rPr>
          <w:t>2.3.1 Entities</w:t>
        </w:r>
        <w:r>
          <w:rPr>
            <w:noProof/>
            <w:webHidden/>
          </w:rPr>
          <w:tab/>
        </w:r>
        <w:r>
          <w:rPr>
            <w:noProof/>
            <w:webHidden/>
          </w:rPr>
          <w:fldChar w:fldCharType="begin"/>
        </w:r>
        <w:r>
          <w:rPr>
            <w:noProof/>
            <w:webHidden/>
          </w:rPr>
          <w:instrText xml:space="preserve"> PAGEREF _Toc73042786 \h </w:instrText>
        </w:r>
        <w:r>
          <w:rPr>
            <w:noProof/>
            <w:webHidden/>
          </w:rPr>
        </w:r>
        <w:r>
          <w:rPr>
            <w:noProof/>
            <w:webHidden/>
          </w:rPr>
          <w:fldChar w:fldCharType="separate"/>
        </w:r>
        <w:r>
          <w:rPr>
            <w:noProof/>
            <w:webHidden/>
          </w:rPr>
          <w:t>9</w:t>
        </w:r>
        <w:r>
          <w:rPr>
            <w:noProof/>
            <w:webHidden/>
          </w:rPr>
          <w:fldChar w:fldCharType="end"/>
        </w:r>
      </w:hyperlink>
    </w:p>
    <w:p w14:paraId="0870CDD8" w14:textId="45D604A2"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787" w:history="1">
        <w:r w:rsidRPr="006449A5">
          <w:rPr>
            <w:rStyle w:val="Hyperlink"/>
            <w:noProof/>
          </w:rPr>
          <w:t>2.3.2 Value Objects</w:t>
        </w:r>
        <w:r>
          <w:rPr>
            <w:noProof/>
            <w:webHidden/>
          </w:rPr>
          <w:tab/>
        </w:r>
        <w:r>
          <w:rPr>
            <w:noProof/>
            <w:webHidden/>
          </w:rPr>
          <w:fldChar w:fldCharType="begin"/>
        </w:r>
        <w:r>
          <w:rPr>
            <w:noProof/>
            <w:webHidden/>
          </w:rPr>
          <w:instrText xml:space="preserve"> PAGEREF _Toc73042787 \h </w:instrText>
        </w:r>
        <w:r>
          <w:rPr>
            <w:noProof/>
            <w:webHidden/>
          </w:rPr>
        </w:r>
        <w:r>
          <w:rPr>
            <w:noProof/>
            <w:webHidden/>
          </w:rPr>
          <w:fldChar w:fldCharType="separate"/>
        </w:r>
        <w:r>
          <w:rPr>
            <w:noProof/>
            <w:webHidden/>
          </w:rPr>
          <w:t>11</w:t>
        </w:r>
        <w:r>
          <w:rPr>
            <w:noProof/>
            <w:webHidden/>
          </w:rPr>
          <w:fldChar w:fldCharType="end"/>
        </w:r>
      </w:hyperlink>
    </w:p>
    <w:p w14:paraId="6A958360" w14:textId="3F011874"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788" w:history="1">
        <w:r w:rsidRPr="006449A5">
          <w:rPr>
            <w:rStyle w:val="Hyperlink"/>
            <w:noProof/>
          </w:rPr>
          <w:t>2.3.3 Aggregates</w:t>
        </w:r>
        <w:r>
          <w:rPr>
            <w:noProof/>
            <w:webHidden/>
          </w:rPr>
          <w:tab/>
        </w:r>
        <w:r>
          <w:rPr>
            <w:noProof/>
            <w:webHidden/>
          </w:rPr>
          <w:fldChar w:fldCharType="begin"/>
        </w:r>
        <w:r>
          <w:rPr>
            <w:noProof/>
            <w:webHidden/>
          </w:rPr>
          <w:instrText xml:space="preserve"> PAGEREF _Toc73042788 \h </w:instrText>
        </w:r>
        <w:r>
          <w:rPr>
            <w:noProof/>
            <w:webHidden/>
          </w:rPr>
        </w:r>
        <w:r>
          <w:rPr>
            <w:noProof/>
            <w:webHidden/>
          </w:rPr>
          <w:fldChar w:fldCharType="separate"/>
        </w:r>
        <w:r>
          <w:rPr>
            <w:noProof/>
            <w:webHidden/>
          </w:rPr>
          <w:t>12</w:t>
        </w:r>
        <w:r>
          <w:rPr>
            <w:noProof/>
            <w:webHidden/>
          </w:rPr>
          <w:fldChar w:fldCharType="end"/>
        </w:r>
      </w:hyperlink>
    </w:p>
    <w:p w14:paraId="04DDE4A7" w14:textId="3F4049C6"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789" w:history="1">
        <w:r w:rsidRPr="006449A5">
          <w:rPr>
            <w:rStyle w:val="Hyperlink"/>
            <w:noProof/>
          </w:rPr>
          <w:t>2.3.4 Repositories</w:t>
        </w:r>
        <w:r>
          <w:rPr>
            <w:noProof/>
            <w:webHidden/>
          </w:rPr>
          <w:tab/>
        </w:r>
        <w:r>
          <w:rPr>
            <w:noProof/>
            <w:webHidden/>
          </w:rPr>
          <w:fldChar w:fldCharType="begin"/>
        </w:r>
        <w:r>
          <w:rPr>
            <w:noProof/>
            <w:webHidden/>
          </w:rPr>
          <w:instrText xml:space="preserve"> PAGEREF _Toc73042789 \h </w:instrText>
        </w:r>
        <w:r>
          <w:rPr>
            <w:noProof/>
            <w:webHidden/>
          </w:rPr>
        </w:r>
        <w:r>
          <w:rPr>
            <w:noProof/>
            <w:webHidden/>
          </w:rPr>
          <w:fldChar w:fldCharType="separate"/>
        </w:r>
        <w:r>
          <w:rPr>
            <w:noProof/>
            <w:webHidden/>
          </w:rPr>
          <w:t>12</w:t>
        </w:r>
        <w:r>
          <w:rPr>
            <w:noProof/>
            <w:webHidden/>
          </w:rPr>
          <w:fldChar w:fldCharType="end"/>
        </w:r>
      </w:hyperlink>
    </w:p>
    <w:p w14:paraId="4F9987ED" w14:textId="3F4E3945" w:rsidR="00340134" w:rsidRDefault="00340134">
      <w:pPr>
        <w:pStyle w:val="Verzeichnis1"/>
        <w:rPr>
          <w:rFonts w:asciiTheme="minorHAnsi" w:eastAsiaTheme="minorEastAsia" w:hAnsiTheme="minorHAnsi" w:cstheme="minorBidi"/>
          <w:b w:val="0"/>
          <w:sz w:val="22"/>
          <w:szCs w:val="22"/>
          <w:lang w:val="en-GB" w:eastAsia="en-GB"/>
        </w:rPr>
      </w:pPr>
      <w:hyperlink w:anchor="_Toc73042790" w:history="1">
        <w:r w:rsidRPr="006449A5">
          <w:rPr>
            <w:rStyle w:val="Hyperlink"/>
          </w:rPr>
          <w:t>3 Programming Principles</w:t>
        </w:r>
        <w:r>
          <w:rPr>
            <w:webHidden/>
          </w:rPr>
          <w:tab/>
        </w:r>
        <w:r>
          <w:rPr>
            <w:webHidden/>
          </w:rPr>
          <w:fldChar w:fldCharType="begin"/>
        </w:r>
        <w:r>
          <w:rPr>
            <w:webHidden/>
          </w:rPr>
          <w:instrText xml:space="preserve"> PAGEREF _Toc73042790 \h </w:instrText>
        </w:r>
        <w:r>
          <w:rPr>
            <w:webHidden/>
          </w:rPr>
        </w:r>
        <w:r>
          <w:rPr>
            <w:webHidden/>
          </w:rPr>
          <w:fldChar w:fldCharType="separate"/>
        </w:r>
        <w:r>
          <w:rPr>
            <w:webHidden/>
          </w:rPr>
          <w:t>14</w:t>
        </w:r>
        <w:r>
          <w:rPr>
            <w:webHidden/>
          </w:rPr>
          <w:fldChar w:fldCharType="end"/>
        </w:r>
      </w:hyperlink>
    </w:p>
    <w:p w14:paraId="50005DD9" w14:textId="1C3669CE"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91" w:history="1">
        <w:r w:rsidRPr="006449A5">
          <w:rPr>
            <w:rStyle w:val="Hyperlink"/>
            <w:noProof/>
            <w14:scene3d>
              <w14:camera w14:prst="orthographicFront"/>
              <w14:lightRig w14:rig="threePt" w14:dir="t">
                <w14:rot w14:lat="0" w14:lon="0" w14:rev="0"/>
              </w14:lightRig>
            </w14:scene3d>
          </w:rPr>
          <w:t>3.1</w:t>
        </w:r>
        <w:r w:rsidRPr="006449A5">
          <w:rPr>
            <w:rStyle w:val="Hyperlink"/>
            <w:noProof/>
          </w:rPr>
          <w:t xml:space="preserve"> SOLID</w:t>
        </w:r>
        <w:r>
          <w:rPr>
            <w:noProof/>
            <w:webHidden/>
          </w:rPr>
          <w:tab/>
        </w:r>
        <w:r>
          <w:rPr>
            <w:noProof/>
            <w:webHidden/>
          </w:rPr>
          <w:fldChar w:fldCharType="begin"/>
        </w:r>
        <w:r>
          <w:rPr>
            <w:noProof/>
            <w:webHidden/>
          </w:rPr>
          <w:instrText xml:space="preserve"> PAGEREF _Toc73042791 \h </w:instrText>
        </w:r>
        <w:r>
          <w:rPr>
            <w:noProof/>
            <w:webHidden/>
          </w:rPr>
        </w:r>
        <w:r>
          <w:rPr>
            <w:noProof/>
            <w:webHidden/>
          </w:rPr>
          <w:fldChar w:fldCharType="separate"/>
        </w:r>
        <w:r>
          <w:rPr>
            <w:noProof/>
            <w:webHidden/>
          </w:rPr>
          <w:t>14</w:t>
        </w:r>
        <w:r>
          <w:rPr>
            <w:noProof/>
            <w:webHidden/>
          </w:rPr>
          <w:fldChar w:fldCharType="end"/>
        </w:r>
      </w:hyperlink>
    </w:p>
    <w:p w14:paraId="391D2400" w14:textId="5D356C75"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92" w:history="1">
        <w:r w:rsidRPr="006449A5">
          <w:rPr>
            <w:rStyle w:val="Hyperlink"/>
            <w:noProof/>
            <w14:scene3d>
              <w14:camera w14:prst="orthographicFront"/>
              <w14:lightRig w14:rig="threePt" w14:dir="t">
                <w14:rot w14:lat="0" w14:lon="0" w14:rev="0"/>
              </w14:lightRig>
            </w14:scene3d>
          </w:rPr>
          <w:t>3.2</w:t>
        </w:r>
        <w:r w:rsidRPr="006449A5">
          <w:rPr>
            <w:rStyle w:val="Hyperlink"/>
            <w:noProof/>
          </w:rPr>
          <w:t xml:space="preserve"> GRASP</w:t>
        </w:r>
        <w:r>
          <w:rPr>
            <w:noProof/>
            <w:webHidden/>
          </w:rPr>
          <w:tab/>
        </w:r>
        <w:r>
          <w:rPr>
            <w:noProof/>
            <w:webHidden/>
          </w:rPr>
          <w:fldChar w:fldCharType="begin"/>
        </w:r>
        <w:r>
          <w:rPr>
            <w:noProof/>
            <w:webHidden/>
          </w:rPr>
          <w:instrText xml:space="preserve"> PAGEREF _Toc73042792 \h </w:instrText>
        </w:r>
        <w:r>
          <w:rPr>
            <w:noProof/>
            <w:webHidden/>
          </w:rPr>
        </w:r>
        <w:r>
          <w:rPr>
            <w:noProof/>
            <w:webHidden/>
          </w:rPr>
          <w:fldChar w:fldCharType="separate"/>
        </w:r>
        <w:r>
          <w:rPr>
            <w:noProof/>
            <w:webHidden/>
          </w:rPr>
          <w:t>14</w:t>
        </w:r>
        <w:r>
          <w:rPr>
            <w:noProof/>
            <w:webHidden/>
          </w:rPr>
          <w:fldChar w:fldCharType="end"/>
        </w:r>
      </w:hyperlink>
    </w:p>
    <w:p w14:paraId="2DFAE97F" w14:textId="67662ACA"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93" w:history="1">
        <w:r w:rsidRPr="006449A5">
          <w:rPr>
            <w:rStyle w:val="Hyperlink"/>
            <w:noProof/>
            <w14:scene3d>
              <w14:camera w14:prst="orthographicFront"/>
              <w14:lightRig w14:rig="threePt" w14:dir="t">
                <w14:rot w14:lat="0" w14:lon="0" w14:rev="0"/>
              </w14:lightRig>
            </w14:scene3d>
          </w:rPr>
          <w:t>3.3</w:t>
        </w:r>
        <w:r w:rsidRPr="006449A5">
          <w:rPr>
            <w:rStyle w:val="Hyperlink"/>
            <w:noProof/>
          </w:rPr>
          <w:t xml:space="preserve"> DRY</w:t>
        </w:r>
        <w:r>
          <w:rPr>
            <w:noProof/>
            <w:webHidden/>
          </w:rPr>
          <w:tab/>
        </w:r>
        <w:r>
          <w:rPr>
            <w:noProof/>
            <w:webHidden/>
          </w:rPr>
          <w:fldChar w:fldCharType="begin"/>
        </w:r>
        <w:r>
          <w:rPr>
            <w:noProof/>
            <w:webHidden/>
          </w:rPr>
          <w:instrText xml:space="preserve"> PAGEREF _Toc73042793 \h </w:instrText>
        </w:r>
        <w:r>
          <w:rPr>
            <w:noProof/>
            <w:webHidden/>
          </w:rPr>
        </w:r>
        <w:r>
          <w:rPr>
            <w:noProof/>
            <w:webHidden/>
          </w:rPr>
          <w:fldChar w:fldCharType="separate"/>
        </w:r>
        <w:r>
          <w:rPr>
            <w:noProof/>
            <w:webHidden/>
          </w:rPr>
          <w:t>14</w:t>
        </w:r>
        <w:r>
          <w:rPr>
            <w:noProof/>
            <w:webHidden/>
          </w:rPr>
          <w:fldChar w:fldCharType="end"/>
        </w:r>
      </w:hyperlink>
    </w:p>
    <w:p w14:paraId="0DDC6A48" w14:textId="575B3506" w:rsidR="00340134" w:rsidRDefault="00340134">
      <w:pPr>
        <w:pStyle w:val="Verzeichnis1"/>
        <w:rPr>
          <w:rFonts w:asciiTheme="minorHAnsi" w:eastAsiaTheme="minorEastAsia" w:hAnsiTheme="minorHAnsi" w:cstheme="minorBidi"/>
          <w:b w:val="0"/>
          <w:sz w:val="22"/>
          <w:szCs w:val="22"/>
          <w:lang w:val="en-GB" w:eastAsia="en-GB"/>
        </w:rPr>
      </w:pPr>
      <w:hyperlink w:anchor="_Toc73042794" w:history="1">
        <w:r w:rsidRPr="006449A5">
          <w:rPr>
            <w:rStyle w:val="Hyperlink"/>
          </w:rPr>
          <w:t>4 Entwurfsmuster</w:t>
        </w:r>
        <w:r>
          <w:rPr>
            <w:webHidden/>
          </w:rPr>
          <w:tab/>
        </w:r>
        <w:r>
          <w:rPr>
            <w:webHidden/>
          </w:rPr>
          <w:fldChar w:fldCharType="begin"/>
        </w:r>
        <w:r>
          <w:rPr>
            <w:webHidden/>
          </w:rPr>
          <w:instrText xml:space="preserve"> PAGEREF _Toc73042794 \h </w:instrText>
        </w:r>
        <w:r>
          <w:rPr>
            <w:webHidden/>
          </w:rPr>
        </w:r>
        <w:r>
          <w:rPr>
            <w:webHidden/>
          </w:rPr>
          <w:fldChar w:fldCharType="separate"/>
        </w:r>
        <w:r>
          <w:rPr>
            <w:webHidden/>
          </w:rPr>
          <w:t>15</w:t>
        </w:r>
        <w:r>
          <w:rPr>
            <w:webHidden/>
          </w:rPr>
          <w:fldChar w:fldCharType="end"/>
        </w:r>
      </w:hyperlink>
    </w:p>
    <w:p w14:paraId="5BE60806" w14:textId="65484BB2" w:rsidR="00340134" w:rsidRDefault="00340134">
      <w:pPr>
        <w:pStyle w:val="Verzeichnis1"/>
        <w:rPr>
          <w:rFonts w:asciiTheme="minorHAnsi" w:eastAsiaTheme="minorEastAsia" w:hAnsiTheme="minorHAnsi" w:cstheme="minorBidi"/>
          <w:b w:val="0"/>
          <w:sz w:val="22"/>
          <w:szCs w:val="22"/>
          <w:lang w:val="en-GB" w:eastAsia="en-GB"/>
        </w:rPr>
      </w:pPr>
      <w:hyperlink w:anchor="_Toc73042795" w:history="1">
        <w:r w:rsidRPr="006449A5">
          <w:rPr>
            <w:rStyle w:val="Hyperlink"/>
          </w:rPr>
          <w:t>5 Clean Architecture</w:t>
        </w:r>
        <w:r>
          <w:rPr>
            <w:webHidden/>
          </w:rPr>
          <w:tab/>
        </w:r>
        <w:r>
          <w:rPr>
            <w:webHidden/>
          </w:rPr>
          <w:fldChar w:fldCharType="begin"/>
        </w:r>
        <w:r>
          <w:rPr>
            <w:webHidden/>
          </w:rPr>
          <w:instrText xml:space="preserve"> PAGEREF _Toc73042795 \h </w:instrText>
        </w:r>
        <w:r>
          <w:rPr>
            <w:webHidden/>
          </w:rPr>
        </w:r>
        <w:r>
          <w:rPr>
            <w:webHidden/>
          </w:rPr>
          <w:fldChar w:fldCharType="separate"/>
        </w:r>
        <w:r>
          <w:rPr>
            <w:webHidden/>
          </w:rPr>
          <w:t>20</w:t>
        </w:r>
        <w:r>
          <w:rPr>
            <w:webHidden/>
          </w:rPr>
          <w:fldChar w:fldCharType="end"/>
        </w:r>
      </w:hyperlink>
    </w:p>
    <w:p w14:paraId="22CEAD0A" w14:textId="2ABD2878" w:rsidR="00340134" w:rsidRDefault="00340134">
      <w:pPr>
        <w:pStyle w:val="Verzeichnis1"/>
        <w:rPr>
          <w:rFonts w:asciiTheme="minorHAnsi" w:eastAsiaTheme="minorEastAsia" w:hAnsiTheme="minorHAnsi" w:cstheme="minorBidi"/>
          <w:b w:val="0"/>
          <w:sz w:val="22"/>
          <w:szCs w:val="22"/>
          <w:lang w:val="en-GB" w:eastAsia="en-GB"/>
        </w:rPr>
      </w:pPr>
      <w:hyperlink w:anchor="_Toc73042796" w:history="1">
        <w:r w:rsidRPr="006449A5">
          <w:rPr>
            <w:rStyle w:val="Hyperlink"/>
          </w:rPr>
          <w:t>6 Legacy Code</w:t>
        </w:r>
        <w:r>
          <w:rPr>
            <w:webHidden/>
          </w:rPr>
          <w:tab/>
        </w:r>
        <w:r>
          <w:rPr>
            <w:webHidden/>
          </w:rPr>
          <w:fldChar w:fldCharType="begin"/>
        </w:r>
        <w:r>
          <w:rPr>
            <w:webHidden/>
          </w:rPr>
          <w:instrText xml:space="preserve"> PAGEREF _Toc73042796 \h </w:instrText>
        </w:r>
        <w:r>
          <w:rPr>
            <w:webHidden/>
          </w:rPr>
        </w:r>
        <w:r>
          <w:rPr>
            <w:webHidden/>
          </w:rPr>
          <w:fldChar w:fldCharType="separate"/>
        </w:r>
        <w:r>
          <w:rPr>
            <w:webHidden/>
          </w:rPr>
          <w:t>23</w:t>
        </w:r>
        <w:r>
          <w:rPr>
            <w:webHidden/>
          </w:rPr>
          <w:fldChar w:fldCharType="end"/>
        </w:r>
      </w:hyperlink>
    </w:p>
    <w:p w14:paraId="6DD130D2" w14:textId="5F75063D" w:rsidR="00340134" w:rsidRDefault="00340134">
      <w:pPr>
        <w:pStyle w:val="Verzeichnis1"/>
        <w:rPr>
          <w:rFonts w:asciiTheme="minorHAnsi" w:eastAsiaTheme="minorEastAsia" w:hAnsiTheme="minorHAnsi" w:cstheme="minorBidi"/>
          <w:b w:val="0"/>
          <w:sz w:val="22"/>
          <w:szCs w:val="22"/>
          <w:lang w:val="en-GB" w:eastAsia="en-GB"/>
        </w:rPr>
      </w:pPr>
      <w:hyperlink w:anchor="_Toc73042797" w:history="1">
        <w:r w:rsidRPr="006449A5">
          <w:rPr>
            <w:rStyle w:val="Hyperlink"/>
          </w:rPr>
          <w:t>7 Refactoring</w:t>
        </w:r>
        <w:r>
          <w:rPr>
            <w:webHidden/>
          </w:rPr>
          <w:tab/>
        </w:r>
        <w:r>
          <w:rPr>
            <w:webHidden/>
          </w:rPr>
          <w:fldChar w:fldCharType="begin"/>
        </w:r>
        <w:r>
          <w:rPr>
            <w:webHidden/>
          </w:rPr>
          <w:instrText xml:space="preserve"> PAGEREF _Toc73042797 \h </w:instrText>
        </w:r>
        <w:r>
          <w:rPr>
            <w:webHidden/>
          </w:rPr>
        </w:r>
        <w:r>
          <w:rPr>
            <w:webHidden/>
          </w:rPr>
          <w:fldChar w:fldCharType="separate"/>
        </w:r>
        <w:r>
          <w:rPr>
            <w:webHidden/>
          </w:rPr>
          <w:t>24</w:t>
        </w:r>
        <w:r>
          <w:rPr>
            <w:webHidden/>
          </w:rPr>
          <w:fldChar w:fldCharType="end"/>
        </w:r>
      </w:hyperlink>
    </w:p>
    <w:p w14:paraId="0D4AE07A" w14:textId="35A86752"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98" w:history="1">
        <w:r w:rsidRPr="006449A5">
          <w:rPr>
            <w:rStyle w:val="Hyperlink"/>
            <w:noProof/>
            <w14:scene3d>
              <w14:camera w14:prst="orthographicFront"/>
              <w14:lightRig w14:rig="threePt" w14:dir="t">
                <w14:rot w14:lat="0" w14:lon="0" w14:rev="0"/>
              </w14:lightRig>
            </w14:scene3d>
          </w:rPr>
          <w:t>7.1</w:t>
        </w:r>
        <w:r w:rsidRPr="006449A5">
          <w:rPr>
            <w:rStyle w:val="Hyperlink"/>
            <w:noProof/>
          </w:rPr>
          <w:t xml:space="preserve"> Long Method</w:t>
        </w:r>
        <w:r>
          <w:rPr>
            <w:noProof/>
            <w:webHidden/>
          </w:rPr>
          <w:tab/>
        </w:r>
        <w:r>
          <w:rPr>
            <w:noProof/>
            <w:webHidden/>
          </w:rPr>
          <w:fldChar w:fldCharType="begin"/>
        </w:r>
        <w:r>
          <w:rPr>
            <w:noProof/>
            <w:webHidden/>
          </w:rPr>
          <w:instrText xml:space="preserve"> PAGEREF _Toc73042798 \h </w:instrText>
        </w:r>
        <w:r>
          <w:rPr>
            <w:noProof/>
            <w:webHidden/>
          </w:rPr>
        </w:r>
        <w:r>
          <w:rPr>
            <w:noProof/>
            <w:webHidden/>
          </w:rPr>
          <w:fldChar w:fldCharType="separate"/>
        </w:r>
        <w:r>
          <w:rPr>
            <w:noProof/>
            <w:webHidden/>
          </w:rPr>
          <w:t>24</w:t>
        </w:r>
        <w:r>
          <w:rPr>
            <w:noProof/>
            <w:webHidden/>
          </w:rPr>
          <w:fldChar w:fldCharType="end"/>
        </w:r>
      </w:hyperlink>
    </w:p>
    <w:p w14:paraId="0C926949" w14:textId="5F30D72B"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99" w:history="1">
        <w:r w:rsidRPr="006449A5">
          <w:rPr>
            <w:rStyle w:val="Hyperlink"/>
            <w:noProof/>
            <w14:scene3d>
              <w14:camera w14:prst="orthographicFront"/>
              <w14:lightRig w14:rig="threePt" w14:dir="t">
                <w14:rot w14:lat="0" w14:lon="0" w14:rev="0"/>
              </w14:lightRig>
            </w14:scene3d>
          </w:rPr>
          <w:t>7.2</w:t>
        </w:r>
        <w:r w:rsidRPr="006449A5">
          <w:rPr>
            <w:rStyle w:val="Hyperlink"/>
            <w:noProof/>
          </w:rPr>
          <w:t xml:space="preserve"> Duplicated Code</w:t>
        </w:r>
        <w:r>
          <w:rPr>
            <w:noProof/>
            <w:webHidden/>
          </w:rPr>
          <w:tab/>
        </w:r>
        <w:r>
          <w:rPr>
            <w:noProof/>
            <w:webHidden/>
          </w:rPr>
          <w:fldChar w:fldCharType="begin"/>
        </w:r>
        <w:r>
          <w:rPr>
            <w:noProof/>
            <w:webHidden/>
          </w:rPr>
          <w:instrText xml:space="preserve"> PAGEREF _Toc73042799 \h </w:instrText>
        </w:r>
        <w:r>
          <w:rPr>
            <w:noProof/>
            <w:webHidden/>
          </w:rPr>
        </w:r>
        <w:r>
          <w:rPr>
            <w:noProof/>
            <w:webHidden/>
          </w:rPr>
          <w:fldChar w:fldCharType="separate"/>
        </w:r>
        <w:r>
          <w:rPr>
            <w:noProof/>
            <w:webHidden/>
          </w:rPr>
          <w:t>28</w:t>
        </w:r>
        <w:r>
          <w:rPr>
            <w:noProof/>
            <w:webHidden/>
          </w:rPr>
          <w:fldChar w:fldCharType="end"/>
        </w:r>
      </w:hyperlink>
    </w:p>
    <w:p w14:paraId="67DDDB80" w14:textId="0CE27597"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00" w:history="1">
        <w:r w:rsidRPr="006449A5">
          <w:rPr>
            <w:rStyle w:val="Hyperlink"/>
            <w:noProof/>
            <w14:scene3d>
              <w14:camera w14:prst="orthographicFront"/>
              <w14:lightRig w14:rig="threePt" w14:dir="t">
                <w14:rot w14:lat="0" w14:lon="0" w14:rev="0"/>
              </w14:lightRig>
            </w14:scene3d>
          </w:rPr>
          <w:t>7.3</w:t>
        </w:r>
        <w:r w:rsidRPr="006449A5">
          <w:rPr>
            <w:rStyle w:val="Hyperlink"/>
            <w:noProof/>
          </w:rPr>
          <w:t xml:space="preserve"> Weitere Code Smells</w:t>
        </w:r>
        <w:r>
          <w:rPr>
            <w:noProof/>
            <w:webHidden/>
          </w:rPr>
          <w:tab/>
        </w:r>
        <w:r>
          <w:rPr>
            <w:noProof/>
            <w:webHidden/>
          </w:rPr>
          <w:fldChar w:fldCharType="begin"/>
        </w:r>
        <w:r>
          <w:rPr>
            <w:noProof/>
            <w:webHidden/>
          </w:rPr>
          <w:instrText xml:space="preserve"> PAGEREF _Toc73042800 \h </w:instrText>
        </w:r>
        <w:r>
          <w:rPr>
            <w:noProof/>
            <w:webHidden/>
          </w:rPr>
        </w:r>
        <w:r>
          <w:rPr>
            <w:noProof/>
            <w:webHidden/>
          </w:rPr>
          <w:fldChar w:fldCharType="separate"/>
        </w:r>
        <w:r>
          <w:rPr>
            <w:noProof/>
            <w:webHidden/>
          </w:rPr>
          <w:t>32</w:t>
        </w:r>
        <w:r>
          <w:rPr>
            <w:noProof/>
            <w:webHidden/>
          </w:rPr>
          <w:fldChar w:fldCharType="end"/>
        </w:r>
      </w:hyperlink>
    </w:p>
    <w:p w14:paraId="453AB05D" w14:textId="58BBB8CC" w:rsidR="00340134" w:rsidRDefault="00340134">
      <w:pPr>
        <w:pStyle w:val="Verzeichnis1"/>
        <w:rPr>
          <w:rFonts w:asciiTheme="minorHAnsi" w:eastAsiaTheme="minorEastAsia" w:hAnsiTheme="minorHAnsi" w:cstheme="minorBidi"/>
          <w:b w:val="0"/>
          <w:sz w:val="22"/>
          <w:szCs w:val="22"/>
          <w:lang w:val="en-GB" w:eastAsia="en-GB"/>
        </w:rPr>
      </w:pPr>
      <w:hyperlink w:anchor="_Toc73042801" w:history="1">
        <w:r w:rsidRPr="006449A5">
          <w:rPr>
            <w:rStyle w:val="Hyperlink"/>
          </w:rPr>
          <w:t>8 Unit Tests</w:t>
        </w:r>
        <w:r>
          <w:rPr>
            <w:webHidden/>
          </w:rPr>
          <w:tab/>
        </w:r>
        <w:r>
          <w:rPr>
            <w:webHidden/>
          </w:rPr>
          <w:fldChar w:fldCharType="begin"/>
        </w:r>
        <w:r>
          <w:rPr>
            <w:webHidden/>
          </w:rPr>
          <w:instrText xml:space="preserve"> PAGEREF _Toc73042801 \h </w:instrText>
        </w:r>
        <w:r>
          <w:rPr>
            <w:webHidden/>
          </w:rPr>
        </w:r>
        <w:r>
          <w:rPr>
            <w:webHidden/>
          </w:rPr>
          <w:fldChar w:fldCharType="separate"/>
        </w:r>
        <w:r>
          <w:rPr>
            <w:webHidden/>
          </w:rPr>
          <w:t>33</w:t>
        </w:r>
        <w:r>
          <w:rPr>
            <w:webHidden/>
          </w:rPr>
          <w:fldChar w:fldCharType="end"/>
        </w:r>
      </w:hyperlink>
    </w:p>
    <w:p w14:paraId="778CCB14" w14:textId="6EC21D2C"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02" w:history="1">
        <w:r w:rsidRPr="006449A5">
          <w:rPr>
            <w:rStyle w:val="Hyperlink"/>
            <w:noProof/>
            <w14:scene3d>
              <w14:camera w14:prst="orthographicFront"/>
              <w14:lightRig w14:rig="threePt" w14:dir="t">
                <w14:rot w14:lat="0" w14:lon="0" w14:rev="0"/>
              </w14:lightRig>
            </w14:scene3d>
          </w:rPr>
          <w:t>8.1</w:t>
        </w:r>
        <w:r w:rsidRPr="006449A5">
          <w:rPr>
            <w:rStyle w:val="Hyperlink"/>
            <w:noProof/>
          </w:rPr>
          <w:t xml:space="preserve"> Initiale Code Coverage</w:t>
        </w:r>
        <w:r>
          <w:rPr>
            <w:noProof/>
            <w:webHidden/>
          </w:rPr>
          <w:tab/>
        </w:r>
        <w:r>
          <w:rPr>
            <w:noProof/>
            <w:webHidden/>
          </w:rPr>
          <w:fldChar w:fldCharType="begin"/>
        </w:r>
        <w:r>
          <w:rPr>
            <w:noProof/>
            <w:webHidden/>
          </w:rPr>
          <w:instrText xml:space="preserve"> PAGEREF _Toc73042802 \h </w:instrText>
        </w:r>
        <w:r>
          <w:rPr>
            <w:noProof/>
            <w:webHidden/>
          </w:rPr>
        </w:r>
        <w:r>
          <w:rPr>
            <w:noProof/>
            <w:webHidden/>
          </w:rPr>
          <w:fldChar w:fldCharType="separate"/>
        </w:r>
        <w:r>
          <w:rPr>
            <w:noProof/>
            <w:webHidden/>
          </w:rPr>
          <w:t>33</w:t>
        </w:r>
        <w:r>
          <w:rPr>
            <w:noProof/>
            <w:webHidden/>
          </w:rPr>
          <w:fldChar w:fldCharType="end"/>
        </w:r>
      </w:hyperlink>
    </w:p>
    <w:p w14:paraId="6F57C2A9" w14:textId="7C665F6A"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03" w:history="1">
        <w:r w:rsidRPr="006449A5">
          <w:rPr>
            <w:rStyle w:val="Hyperlink"/>
            <w:noProof/>
            <w14:scene3d>
              <w14:camera w14:prst="orthographicFront"/>
              <w14:lightRig w14:rig="threePt" w14:dir="t">
                <w14:rot w14:lat="0" w14:lon="0" w14:rev="0"/>
              </w14:lightRig>
            </w14:scene3d>
          </w:rPr>
          <w:t>8.2</w:t>
        </w:r>
        <w:r w:rsidRPr="006449A5">
          <w:rPr>
            <w:rStyle w:val="Hyperlink"/>
            <w:noProof/>
          </w:rPr>
          <w:t xml:space="preserve"> Konzept</w:t>
        </w:r>
        <w:r>
          <w:rPr>
            <w:noProof/>
            <w:webHidden/>
          </w:rPr>
          <w:tab/>
        </w:r>
        <w:r>
          <w:rPr>
            <w:noProof/>
            <w:webHidden/>
          </w:rPr>
          <w:fldChar w:fldCharType="begin"/>
        </w:r>
        <w:r>
          <w:rPr>
            <w:noProof/>
            <w:webHidden/>
          </w:rPr>
          <w:instrText xml:space="preserve"> PAGEREF _Toc73042803 \h </w:instrText>
        </w:r>
        <w:r>
          <w:rPr>
            <w:noProof/>
            <w:webHidden/>
          </w:rPr>
        </w:r>
        <w:r>
          <w:rPr>
            <w:noProof/>
            <w:webHidden/>
          </w:rPr>
          <w:fldChar w:fldCharType="separate"/>
        </w:r>
        <w:r>
          <w:rPr>
            <w:noProof/>
            <w:webHidden/>
          </w:rPr>
          <w:t>34</w:t>
        </w:r>
        <w:r>
          <w:rPr>
            <w:noProof/>
            <w:webHidden/>
          </w:rPr>
          <w:fldChar w:fldCharType="end"/>
        </w:r>
      </w:hyperlink>
    </w:p>
    <w:p w14:paraId="14D3CC1A" w14:textId="369560E4"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04" w:history="1">
        <w:r w:rsidRPr="006449A5">
          <w:rPr>
            <w:rStyle w:val="Hyperlink"/>
            <w:noProof/>
            <w14:scene3d>
              <w14:camera w14:prst="orthographicFront"/>
              <w14:lightRig w14:rig="threePt" w14:dir="t">
                <w14:rot w14:lat="0" w14:lon="0" w14:rev="0"/>
              </w14:lightRig>
            </w14:scene3d>
          </w:rPr>
          <w:t>8.3</w:t>
        </w:r>
        <w:r w:rsidRPr="006449A5">
          <w:rPr>
            <w:rStyle w:val="Hyperlink"/>
            <w:noProof/>
          </w:rPr>
          <w:t xml:space="preserve"> Mock-Objekte</w:t>
        </w:r>
        <w:r>
          <w:rPr>
            <w:noProof/>
            <w:webHidden/>
          </w:rPr>
          <w:tab/>
        </w:r>
        <w:r>
          <w:rPr>
            <w:noProof/>
            <w:webHidden/>
          </w:rPr>
          <w:fldChar w:fldCharType="begin"/>
        </w:r>
        <w:r>
          <w:rPr>
            <w:noProof/>
            <w:webHidden/>
          </w:rPr>
          <w:instrText xml:space="preserve"> PAGEREF _Toc73042804 \h </w:instrText>
        </w:r>
        <w:r>
          <w:rPr>
            <w:noProof/>
            <w:webHidden/>
          </w:rPr>
        </w:r>
        <w:r>
          <w:rPr>
            <w:noProof/>
            <w:webHidden/>
          </w:rPr>
          <w:fldChar w:fldCharType="separate"/>
        </w:r>
        <w:r>
          <w:rPr>
            <w:noProof/>
            <w:webHidden/>
          </w:rPr>
          <w:t>36</w:t>
        </w:r>
        <w:r>
          <w:rPr>
            <w:noProof/>
            <w:webHidden/>
          </w:rPr>
          <w:fldChar w:fldCharType="end"/>
        </w:r>
      </w:hyperlink>
    </w:p>
    <w:p w14:paraId="1C49BAEB" w14:textId="06E99D74"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805" w:history="1">
        <w:r w:rsidRPr="006449A5">
          <w:rPr>
            <w:rStyle w:val="Hyperlink"/>
            <w:noProof/>
          </w:rPr>
          <w:t>8.3.1 MockCoordianteSystem</w:t>
        </w:r>
        <w:r>
          <w:rPr>
            <w:noProof/>
            <w:webHidden/>
          </w:rPr>
          <w:tab/>
        </w:r>
        <w:r>
          <w:rPr>
            <w:noProof/>
            <w:webHidden/>
          </w:rPr>
          <w:fldChar w:fldCharType="begin"/>
        </w:r>
        <w:r>
          <w:rPr>
            <w:noProof/>
            <w:webHidden/>
          </w:rPr>
          <w:instrText xml:space="preserve"> PAGEREF _Toc73042805 \h </w:instrText>
        </w:r>
        <w:r>
          <w:rPr>
            <w:noProof/>
            <w:webHidden/>
          </w:rPr>
        </w:r>
        <w:r>
          <w:rPr>
            <w:noProof/>
            <w:webHidden/>
          </w:rPr>
          <w:fldChar w:fldCharType="separate"/>
        </w:r>
        <w:r>
          <w:rPr>
            <w:noProof/>
            <w:webHidden/>
          </w:rPr>
          <w:t>36</w:t>
        </w:r>
        <w:r>
          <w:rPr>
            <w:noProof/>
            <w:webHidden/>
          </w:rPr>
          <w:fldChar w:fldCharType="end"/>
        </w:r>
      </w:hyperlink>
    </w:p>
    <w:p w14:paraId="5394890F" w14:textId="0090C3CD"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806" w:history="1">
        <w:r w:rsidRPr="006449A5">
          <w:rPr>
            <w:rStyle w:val="Hyperlink"/>
            <w:noProof/>
          </w:rPr>
          <w:t>8.3.2 MockPlayer</w:t>
        </w:r>
        <w:r>
          <w:rPr>
            <w:noProof/>
            <w:webHidden/>
          </w:rPr>
          <w:tab/>
        </w:r>
        <w:r>
          <w:rPr>
            <w:noProof/>
            <w:webHidden/>
          </w:rPr>
          <w:fldChar w:fldCharType="begin"/>
        </w:r>
        <w:r>
          <w:rPr>
            <w:noProof/>
            <w:webHidden/>
          </w:rPr>
          <w:instrText xml:space="preserve"> PAGEREF _Toc73042806 \h </w:instrText>
        </w:r>
        <w:r>
          <w:rPr>
            <w:noProof/>
            <w:webHidden/>
          </w:rPr>
        </w:r>
        <w:r>
          <w:rPr>
            <w:noProof/>
            <w:webHidden/>
          </w:rPr>
          <w:fldChar w:fldCharType="separate"/>
        </w:r>
        <w:r>
          <w:rPr>
            <w:noProof/>
            <w:webHidden/>
          </w:rPr>
          <w:t>37</w:t>
        </w:r>
        <w:r>
          <w:rPr>
            <w:noProof/>
            <w:webHidden/>
          </w:rPr>
          <w:fldChar w:fldCharType="end"/>
        </w:r>
      </w:hyperlink>
    </w:p>
    <w:p w14:paraId="045AED6D" w14:textId="75B8463D"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807" w:history="1">
        <w:r w:rsidRPr="006449A5">
          <w:rPr>
            <w:rStyle w:val="Hyperlink"/>
            <w:noProof/>
          </w:rPr>
          <w:t>8.3.3 MockGame</w:t>
        </w:r>
        <w:r>
          <w:rPr>
            <w:noProof/>
            <w:webHidden/>
          </w:rPr>
          <w:tab/>
        </w:r>
        <w:r>
          <w:rPr>
            <w:noProof/>
            <w:webHidden/>
          </w:rPr>
          <w:fldChar w:fldCharType="begin"/>
        </w:r>
        <w:r>
          <w:rPr>
            <w:noProof/>
            <w:webHidden/>
          </w:rPr>
          <w:instrText xml:space="preserve"> PAGEREF _Toc73042807 \h </w:instrText>
        </w:r>
        <w:r>
          <w:rPr>
            <w:noProof/>
            <w:webHidden/>
          </w:rPr>
        </w:r>
        <w:r>
          <w:rPr>
            <w:noProof/>
            <w:webHidden/>
          </w:rPr>
          <w:fldChar w:fldCharType="separate"/>
        </w:r>
        <w:r>
          <w:rPr>
            <w:noProof/>
            <w:webHidden/>
          </w:rPr>
          <w:t>39</w:t>
        </w:r>
        <w:r>
          <w:rPr>
            <w:noProof/>
            <w:webHidden/>
          </w:rPr>
          <w:fldChar w:fldCharType="end"/>
        </w:r>
      </w:hyperlink>
    </w:p>
    <w:p w14:paraId="2F53346F" w14:textId="37B9207E"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08" w:history="1">
        <w:r w:rsidRPr="006449A5">
          <w:rPr>
            <w:rStyle w:val="Hyperlink"/>
            <w:noProof/>
            <w14:scene3d>
              <w14:camera w14:prst="orthographicFront"/>
              <w14:lightRig w14:rig="threePt" w14:dir="t">
                <w14:rot w14:lat="0" w14:lon="0" w14:rev="0"/>
              </w14:lightRig>
            </w14:scene3d>
          </w:rPr>
          <w:t>8.4</w:t>
        </w:r>
        <w:r w:rsidRPr="006449A5">
          <w:rPr>
            <w:rStyle w:val="Hyperlink"/>
            <w:noProof/>
          </w:rPr>
          <w:t xml:space="preserve"> ATRIP-Regeln</w:t>
        </w:r>
        <w:r>
          <w:rPr>
            <w:noProof/>
            <w:webHidden/>
          </w:rPr>
          <w:tab/>
        </w:r>
        <w:r>
          <w:rPr>
            <w:noProof/>
            <w:webHidden/>
          </w:rPr>
          <w:fldChar w:fldCharType="begin"/>
        </w:r>
        <w:r>
          <w:rPr>
            <w:noProof/>
            <w:webHidden/>
          </w:rPr>
          <w:instrText xml:space="preserve"> PAGEREF _Toc73042808 \h </w:instrText>
        </w:r>
        <w:r>
          <w:rPr>
            <w:noProof/>
            <w:webHidden/>
          </w:rPr>
        </w:r>
        <w:r>
          <w:rPr>
            <w:noProof/>
            <w:webHidden/>
          </w:rPr>
          <w:fldChar w:fldCharType="separate"/>
        </w:r>
        <w:r>
          <w:rPr>
            <w:noProof/>
            <w:webHidden/>
          </w:rPr>
          <w:t>40</w:t>
        </w:r>
        <w:r>
          <w:rPr>
            <w:noProof/>
            <w:webHidden/>
          </w:rPr>
          <w:fldChar w:fldCharType="end"/>
        </w:r>
      </w:hyperlink>
    </w:p>
    <w:p w14:paraId="260F44E4" w14:textId="53CA3BB1" w:rsidR="00340134" w:rsidRDefault="00340134">
      <w:pPr>
        <w:pStyle w:val="Verzeichnis1"/>
        <w:rPr>
          <w:rFonts w:asciiTheme="minorHAnsi" w:eastAsiaTheme="minorEastAsia" w:hAnsiTheme="minorHAnsi" w:cstheme="minorBidi"/>
          <w:b w:val="0"/>
          <w:sz w:val="22"/>
          <w:szCs w:val="22"/>
          <w:lang w:val="en-GB" w:eastAsia="en-GB"/>
        </w:rPr>
      </w:pPr>
      <w:hyperlink w:anchor="_Toc73042809" w:history="1">
        <w:r w:rsidRPr="006449A5">
          <w:rPr>
            <w:rStyle w:val="Hyperlink"/>
          </w:rPr>
          <w:t>9 Zusatz: API-Design</w:t>
        </w:r>
        <w:r>
          <w:rPr>
            <w:webHidden/>
          </w:rPr>
          <w:tab/>
        </w:r>
        <w:r>
          <w:rPr>
            <w:webHidden/>
          </w:rPr>
          <w:fldChar w:fldCharType="begin"/>
        </w:r>
        <w:r>
          <w:rPr>
            <w:webHidden/>
          </w:rPr>
          <w:instrText xml:space="preserve"> PAGEREF _Toc73042809 \h </w:instrText>
        </w:r>
        <w:r>
          <w:rPr>
            <w:webHidden/>
          </w:rPr>
        </w:r>
        <w:r>
          <w:rPr>
            <w:webHidden/>
          </w:rPr>
          <w:fldChar w:fldCharType="separate"/>
        </w:r>
        <w:r>
          <w:rPr>
            <w:webHidden/>
          </w:rPr>
          <w:t>41</w:t>
        </w:r>
        <w:r>
          <w:rPr>
            <w:webHidden/>
          </w:rPr>
          <w:fldChar w:fldCharType="end"/>
        </w:r>
      </w:hyperlink>
    </w:p>
    <w:p w14:paraId="32D2AC01" w14:textId="49A8925C"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10" w:history="1">
        <w:r w:rsidRPr="006449A5">
          <w:rPr>
            <w:rStyle w:val="Hyperlink"/>
            <w:noProof/>
            <w14:scene3d>
              <w14:camera w14:prst="orthographicFront"/>
              <w14:lightRig w14:rig="threePt" w14:dir="t">
                <w14:rot w14:lat="0" w14:lon="0" w14:rev="0"/>
              </w14:lightRig>
            </w14:scene3d>
          </w:rPr>
          <w:t>9.1</w:t>
        </w:r>
        <w:r w:rsidRPr="006449A5">
          <w:rPr>
            <w:rStyle w:val="Hyperlink"/>
            <w:noProof/>
          </w:rPr>
          <w:t xml:space="preserve"> API</w:t>
        </w:r>
        <w:r>
          <w:rPr>
            <w:noProof/>
            <w:webHidden/>
          </w:rPr>
          <w:tab/>
        </w:r>
        <w:r>
          <w:rPr>
            <w:noProof/>
            <w:webHidden/>
          </w:rPr>
          <w:fldChar w:fldCharType="begin"/>
        </w:r>
        <w:r>
          <w:rPr>
            <w:noProof/>
            <w:webHidden/>
          </w:rPr>
          <w:instrText xml:space="preserve"> PAGEREF _Toc73042810 \h </w:instrText>
        </w:r>
        <w:r>
          <w:rPr>
            <w:noProof/>
            <w:webHidden/>
          </w:rPr>
        </w:r>
        <w:r>
          <w:rPr>
            <w:noProof/>
            <w:webHidden/>
          </w:rPr>
          <w:fldChar w:fldCharType="separate"/>
        </w:r>
        <w:r>
          <w:rPr>
            <w:noProof/>
            <w:webHidden/>
          </w:rPr>
          <w:t>41</w:t>
        </w:r>
        <w:r>
          <w:rPr>
            <w:noProof/>
            <w:webHidden/>
          </w:rPr>
          <w:fldChar w:fldCharType="end"/>
        </w:r>
      </w:hyperlink>
    </w:p>
    <w:p w14:paraId="571D7FA6" w14:textId="160F9BB9"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11" w:history="1">
        <w:r w:rsidRPr="006449A5">
          <w:rPr>
            <w:rStyle w:val="Hyperlink"/>
            <w:noProof/>
            <w14:scene3d>
              <w14:camera w14:prst="orthographicFront"/>
              <w14:lightRig w14:rig="threePt" w14:dir="t">
                <w14:rot w14:lat="0" w14:lon="0" w14:rev="0"/>
              </w14:lightRig>
            </w14:scene3d>
          </w:rPr>
          <w:t>9.2</w:t>
        </w:r>
        <w:r w:rsidRPr="006449A5">
          <w:rPr>
            <w:rStyle w:val="Hyperlink"/>
            <w:noProof/>
          </w:rPr>
          <w:t xml:space="preserve"> Analyse</w:t>
        </w:r>
        <w:r>
          <w:rPr>
            <w:noProof/>
            <w:webHidden/>
          </w:rPr>
          <w:tab/>
        </w:r>
        <w:r>
          <w:rPr>
            <w:noProof/>
            <w:webHidden/>
          </w:rPr>
          <w:fldChar w:fldCharType="begin"/>
        </w:r>
        <w:r>
          <w:rPr>
            <w:noProof/>
            <w:webHidden/>
          </w:rPr>
          <w:instrText xml:space="preserve"> PAGEREF _Toc73042811 \h </w:instrText>
        </w:r>
        <w:r>
          <w:rPr>
            <w:noProof/>
            <w:webHidden/>
          </w:rPr>
        </w:r>
        <w:r>
          <w:rPr>
            <w:noProof/>
            <w:webHidden/>
          </w:rPr>
          <w:fldChar w:fldCharType="separate"/>
        </w:r>
        <w:r>
          <w:rPr>
            <w:noProof/>
            <w:webHidden/>
          </w:rPr>
          <w:t>41</w:t>
        </w:r>
        <w:r>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3042775"/>
      <w:r w:rsidRPr="003130DD">
        <w:lastRenderedPageBreak/>
        <w:t>Abkürzungsverzeichnis</w:t>
      </w:r>
      <w:bookmarkEnd w:id="2"/>
      <w:r w:rsidR="004F3399">
        <w:t xml:space="preserve"> / Glossar</w:t>
      </w:r>
      <w:bookmarkEnd w:id="3"/>
    </w:p>
    <w:p w14:paraId="27AE7DE9" w14:textId="77777777" w:rsidR="002119DB" w:rsidRPr="0003559C" w:rsidRDefault="004210E3" w:rsidP="0003559C">
      <w:pPr>
        <w:spacing w:after="240" w:line="240" w:lineRule="auto"/>
      </w:pPr>
      <w:r w:rsidRPr="0003559C">
        <w:rPr>
          <w:b/>
        </w:rPr>
        <w:t>API</w:t>
      </w:r>
      <w:r w:rsidR="00211D6E" w:rsidRPr="0003559C">
        <w:tab/>
      </w:r>
      <w:r w:rsidR="00211D6E" w:rsidRPr="0003559C">
        <w:tab/>
      </w:r>
      <w:r w:rsidR="00BA3E24" w:rsidRPr="0003559C">
        <w:t xml:space="preserve">Application Programming Interface, </w:t>
      </w:r>
      <w:r w:rsidR="00211D6E" w:rsidRPr="0003559C">
        <w:t>Programmierschnittstelle</w:t>
      </w:r>
    </w:p>
    <w:p w14:paraId="6A9C8BB4" w14:textId="423B4532" w:rsidR="002119DB" w:rsidRDefault="002119DB" w:rsidP="0003559C">
      <w:pPr>
        <w:spacing w:after="240" w:line="240" w:lineRule="auto"/>
      </w:pPr>
      <w:r w:rsidRPr="002119DB">
        <w:rPr>
          <w:b/>
        </w:rPr>
        <w:t>UL</w:t>
      </w:r>
      <w:r>
        <w:tab/>
      </w:r>
      <w:r>
        <w:tab/>
      </w:r>
      <w:r w:rsidRPr="002119DB">
        <w:t>Ubiquitous Language</w:t>
      </w:r>
    </w:p>
    <w:p w14:paraId="77CCDBEB" w14:textId="692DED7A" w:rsidR="00051D34" w:rsidRDefault="00A33C7E" w:rsidP="0003559C">
      <w:pPr>
        <w:spacing w:after="240" w:line="240" w:lineRule="auto"/>
      </w:pPr>
      <w:r w:rsidRPr="0003559C">
        <w:rPr>
          <w:b/>
        </w:rPr>
        <w:t>LOC</w:t>
      </w:r>
      <w:r w:rsidRPr="00A33C7E">
        <w:tab/>
      </w:r>
      <w:r w:rsidRPr="00A33C7E">
        <w:tab/>
        <w:t>Lines of Code, die genaue Anz</w:t>
      </w:r>
      <w:r>
        <w:t>ahl von Zeilen im Quellcode.</w:t>
      </w:r>
      <w:r w:rsidR="0003559C">
        <w:t xml:space="preserve"> </w:t>
      </w:r>
      <w:r w:rsidR="0003559C">
        <w:tab/>
      </w:r>
      <w:r w:rsidR="0003559C">
        <w:tab/>
      </w:r>
      <w:r w:rsidR="0003559C">
        <w:tab/>
      </w:r>
      <w:r>
        <w:t>Niedrigere Werte sind besser.</w:t>
      </w:r>
    </w:p>
    <w:p w14:paraId="21FC4F3E" w14:textId="693C6D8F" w:rsidR="00131801" w:rsidRPr="00131801" w:rsidRDefault="00131801" w:rsidP="0003559C">
      <w:pPr>
        <w:spacing w:after="240" w:line="240" w:lineRule="auto"/>
        <w:rPr>
          <w:b/>
        </w:rPr>
      </w:pPr>
      <w:r w:rsidRPr="00131801">
        <w:rPr>
          <w:b/>
        </w:rPr>
        <w:t>CLI</w:t>
      </w:r>
      <w:r w:rsidRPr="00131801">
        <w:rPr>
          <w:b/>
        </w:rPr>
        <w:tab/>
      </w:r>
      <w:r w:rsidRPr="00131801">
        <w:rPr>
          <w:b/>
        </w:rPr>
        <w:tab/>
      </w:r>
      <w:r w:rsidRPr="00131801">
        <w:t>Command-line interface, Kommandozeile</w:t>
      </w:r>
    </w:p>
    <w:p w14:paraId="0E8556F2" w14:textId="5B56B018" w:rsidR="00A5106B" w:rsidRPr="00A33C7E" w:rsidRDefault="00A5106B" w:rsidP="00144F46">
      <w:r w:rsidRPr="00A33C7E">
        <w:br w:type="page"/>
      </w:r>
    </w:p>
    <w:p w14:paraId="2C6534F1" w14:textId="57E216ED" w:rsidR="003130DD" w:rsidRDefault="00C96F7F" w:rsidP="003130DD">
      <w:pPr>
        <w:pStyle w:val="berschrift1"/>
        <w:numPr>
          <w:ilvl w:val="0"/>
          <w:numId w:val="0"/>
        </w:numPr>
      </w:pPr>
      <w:bookmarkStart w:id="4" w:name="_Toc73042776"/>
      <w:r>
        <w:lastRenderedPageBreak/>
        <w:t>Verzeichnisse</w:t>
      </w:r>
      <w:bookmarkEnd w:id="4"/>
    </w:p>
    <w:p w14:paraId="27247E7F" w14:textId="19131A9C" w:rsidR="00430F80" w:rsidRDefault="002F2C6D"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3042844" w:history="1">
        <w:r w:rsidR="00430F80" w:rsidRPr="00B131E0">
          <w:rPr>
            <w:rStyle w:val="Hyperlink"/>
            <w:noProof/>
          </w:rPr>
          <w:t>Abbildung 1: Code-Struktur in UML Notation</w:t>
        </w:r>
        <w:r w:rsidR="00430F80">
          <w:rPr>
            <w:noProof/>
            <w:webHidden/>
          </w:rPr>
          <w:tab/>
        </w:r>
        <w:r w:rsidR="00430F80">
          <w:rPr>
            <w:noProof/>
            <w:webHidden/>
          </w:rPr>
          <w:fldChar w:fldCharType="begin"/>
        </w:r>
        <w:r w:rsidR="00430F80">
          <w:rPr>
            <w:noProof/>
            <w:webHidden/>
          </w:rPr>
          <w:instrText xml:space="preserve"> PAGEREF _Toc73042844 \h </w:instrText>
        </w:r>
        <w:r w:rsidR="00430F80">
          <w:rPr>
            <w:noProof/>
            <w:webHidden/>
          </w:rPr>
        </w:r>
        <w:r w:rsidR="00430F80">
          <w:rPr>
            <w:noProof/>
            <w:webHidden/>
          </w:rPr>
          <w:fldChar w:fldCharType="separate"/>
        </w:r>
        <w:r w:rsidR="00430F80">
          <w:rPr>
            <w:noProof/>
            <w:webHidden/>
          </w:rPr>
          <w:t>3</w:t>
        </w:r>
        <w:r w:rsidR="00430F80">
          <w:rPr>
            <w:noProof/>
            <w:webHidden/>
          </w:rPr>
          <w:fldChar w:fldCharType="end"/>
        </w:r>
      </w:hyperlink>
    </w:p>
    <w:p w14:paraId="3E159086" w14:textId="2DA85FC5"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5" w:history="1">
        <w:r w:rsidRPr="00B131E0">
          <w:rPr>
            <w:rStyle w:val="Hyperlink"/>
            <w:noProof/>
          </w:rPr>
          <w:t>Abbildung 2: Problemdomäne</w:t>
        </w:r>
        <w:r>
          <w:rPr>
            <w:noProof/>
            <w:webHidden/>
          </w:rPr>
          <w:tab/>
        </w:r>
        <w:r>
          <w:rPr>
            <w:noProof/>
            <w:webHidden/>
          </w:rPr>
          <w:fldChar w:fldCharType="begin"/>
        </w:r>
        <w:r>
          <w:rPr>
            <w:noProof/>
            <w:webHidden/>
          </w:rPr>
          <w:instrText xml:space="preserve"> PAGEREF _Toc73042845 \h </w:instrText>
        </w:r>
        <w:r>
          <w:rPr>
            <w:noProof/>
            <w:webHidden/>
          </w:rPr>
        </w:r>
        <w:r>
          <w:rPr>
            <w:noProof/>
            <w:webHidden/>
          </w:rPr>
          <w:fldChar w:fldCharType="separate"/>
        </w:r>
        <w:r>
          <w:rPr>
            <w:noProof/>
            <w:webHidden/>
          </w:rPr>
          <w:t>6</w:t>
        </w:r>
        <w:r>
          <w:rPr>
            <w:noProof/>
            <w:webHidden/>
          </w:rPr>
          <w:fldChar w:fldCharType="end"/>
        </w:r>
      </w:hyperlink>
    </w:p>
    <w:p w14:paraId="5C563BF8" w14:textId="7C277643"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6" w:history="1">
        <w:r w:rsidRPr="00B131E0">
          <w:rPr>
            <w:rStyle w:val="Hyperlink"/>
            <w:noProof/>
          </w:rPr>
          <w:t>Abbildung 3: UML-Klassendiagramm der Entities</w:t>
        </w:r>
        <w:r>
          <w:rPr>
            <w:noProof/>
            <w:webHidden/>
          </w:rPr>
          <w:tab/>
        </w:r>
        <w:r>
          <w:rPr>
            <w:noProof/>
            <w:webHidden/>
          </w:rPr>
          <w:fldChar w:fldCharType="begin"/>
        </w:r>
        <w:r>
          <w:rPr>
            <w:noProof/>
            <w:webHidden/>
          </w:rPr>
          <w:instrText xml:space="preserve"> PAGEREF _Toc73042846 \h </w:instrText>
        </w:r>
        <w:r>
          <w:rPr>
            <w:noProof/>
            <w:webHidden/>
          </w:rPr>
        </w:r>
        <w:r>
          <w:rPr>
            <w:noProof/>
            <w:webHidden/>
          </w:rPr>
          <w:fldChar w:fldCharType="separate"/>
        </w:r>
        <w:r>
          <w:rPr>
            <w:noProof/>
            <w:webHidden/>
          </w:rPr>
          <w:t>10</w:t>
        </w:r>
        <w:r>
          <w:rPr>
            <w:noProof/>
            <w:webHidden/>
          </w:rPr>
          <w:fldChar w:fldCharType="end"/>
        </w:r>
      </w:hyperlink>
    </w:p>
    <w:p w14:paraId="73478A62" w14:textId="5320B947"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7" w:history="1">
        <w:r w:rsidRPr="00B131E0">
          <w:rPr>
            <w:rStyle w:val="Hyperlink"/>
            <w:noProof/>
          </w:rPr>
          <w:t>Abbildung 4: Ablauf Computerspieler Initialisierung ohne Erbauer</w:t>
        </w:r>
        <w:r>
          <w:rPr>
            <w:noProof/>
            <w:webHidden/>
          </w:rPr>
          <w:tab/>
        </w:r>
        <w:r>
          <w:rPr>
            <w:noProof/>
            <w:webHidden/>
          </w:rPr>
          <w:fldChar w:fldCharType="begin"/>
        </w:r>
        <w:r>
          <w:rPr>
            <w:noProof/>
            <w:webHidden/>
          </w:rPr>
          <w:instrText xml:space="preserve"> PAGEREF _Toc73042847 \h </w:instrText>
        </w:r>
        <w:r>
          <w:rPr>
            <w:noProof/>
            <w:webHidden/>
          </w:rPr>
        </w:r>
        <w:r>
          <w:rPr>
            <w:noProof/>
            <w:webHidden/>
          </w:rPr>
          <w:fldChar w:fldCharType="separate"/>
        </w:r>
        <w:r>
          <w:rPr>
            <w:noProof/>
            <w:webHidden/>
          </w:rPr>
          <w:t>15</w:t>
        </w:r>
        <w:r>
          <w:rPr>
            <w:noProof/>
            <w:webHidden/>
          </w:rPr>
          <w:fldChar w:fldCharType="end"/>
        </w:r>
      </w:hyperlink>
    </w:p>
    <w:p w14:paraId="1A94C405" w14:textId="76436874"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8" w:history="1">
        <w:r w:rsidRPr="00B131E0">
          <w:rPr>
            <w:rStyle w:val="Hyperlink"/>
            <w:noProof/>
          </w:rPr>
          <w:t>Abbildung 5: UML-Klassendiagramm Computerspielererzeugung ohne Erbauer</w:t>
        </w:r>
        <w:r>
          <w:rPr>
            <w:noProof/>
            <w:webHidden/>
          </w:rPr>
          <w:tab/>
        </w:r>
        <w:r>
          <w:rPr>
            <w:noProof/>
            <w:webHidden/>
          </w:rPr>
          <w:fldChar w:fldCharType="begin"/>
        </w:r>
        <w:r>
          <w:rPr>
            <w:noProof/>
            <w:webHidden/>
          </w:rPr>
          <w:instrText xml:space="preserve"> PAGEREF _Toc73042848 \h </w:instrText>
        </w:r>
        <w:r>
          <w:rPr>
            <w:noProof/>
            <w:webHidden/>
          </w:rPr>
        </w:r>
        <w:r>
          <w:rPr>
            <w:noProof/>
            <w:webHidden/>
          </w:rPr>
          <w:fldChar w:fldCharType="separate"/>
        </w:r>
        <w:r>
          <w:rPr>
            <w:noProof/>
            <w:webHidden/>
          </w:rPr>
          <w:t>16</w:t>
        </w:r>
        <w:r>
          <w:rPr>
            <w:noProof/>
            <w:webHidden/>
          </w:rPr>
          <w:fldChar w:fldCharType="end"/>
        </w:r>
      </w:hyperlink>
    </w:p>
    <w:p w14:paraId="5830B561" w14:textId="7FA5ABA0"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9" w:history="1">
        <w:r w:rsidRPr="00B131E0">
          <w:rPr>
            <w:rStyle w:val="Hyperlink"/>
            <w:noProof/>
          </w:rPr>
          <w:t>Abbildung 6: UML-Klassendiagramm Computerspielererzeugung mit Erbauer</w:t>
        </w:r>
        <w:r>
          <w:rPr>
            <w:noProof/>
            <w:webHidden/>
          </w:rPr>
          <w:tab/>
        </w:r>
        <w:r>
          <w:rPr>
            <w:noProof/>
            <w:webHidden/>
          </w:rPr>
          <w:fldChar w:fldCharType="begin"/>
        </w:r>
        <w:r>
          <w:rPr>
            <w:noProof/>
            <w:webHidden/>
          </w:rPr>
          <w:instrText xml:space="preserve"> PAGEREF _Toc73042849 \h </w:instrText>
        </w:r>
        <w:r>
          <w:rPr>
            <w:noProof/>
            <w:webHidden/>
          </w:rPr>
        </w:r>
        <w:r>
          <w:rPr>
            <w:noProof/>
            <w:webHidden/>
          </w:rPr>
          <w:fldChar w:fldCharType="separate"/>
        </w:r>
        <w:r>
          <w:rPr>
            <w:noProof/>
            <w:webHidden/>
          </w:rPr>
          <w:t>17</w:t>
        </w:r>
        <w:r>
          <w:rPr>
            <w:noProof/>
            <w:webHidden/>
          </w:rPr>
          <w:fldChar w:fldCharType="end"/>
        </w:r>
      </w:hyperlink>
    </w:p>
    <w:p w14:paraId="5FAB219A" w14:textId="74AB153A"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0" w:history="1">
        <w:r w:rsidRPr="00B131E0">
          <w:rPr>
            <w:rStyle w:val="Hyperlink"/>
            <w:noProof/>
          </w:rPr>
          <w:t>Abbildung 7: Ablauf Computerspieler Initialisierung mit Erbauer</w:t>
        </w:r>
        <w:r>
          <w:rPr>
            <w:noProof/>
            <w:webHidden/>
          </w:rPr>
          <w:tab/>
        </w:r>
        <w:r>
          <w:rPr>
            <w:noProof/>
            <w:webHidden/>
          </w:rPr>
          <w:fldChar w:fldCharType="begin"/>
        </w:r>
        <w:r>
          <w:rPr>
            <w:noProof/>
            <w:webHidden/>
          </w:rPr>
          <w:instrText xml:space="preserve"> PAGEREF _Toc73042850 \h </w:instrText>
        </w:r>
        <w:r>
          <w:rPr>
            <w:noProof/>
            <w:webHidden/>
          </w:rPr>
        </w:r>
        <w:r>
          <w:rPr>
            <w:noProof/>
            <w:webHidden/>
          </w:rPr>
          <w:fldChar w:fldCharType="separate"/>
        </w:r>
        <w:r>
          <w:rPr>
            <w:noProof/>
            <w:webHidden/>
          </w:rPr>
          <w:t>18</w:t>
        </w:r>
        <w:r>
          <w:rPr>
            <w:noProof/>
            <w:webHidden/>
          </w:rPr>
          <w:fldChar w:fldCharType="end"/>
        </w:r>
      </w:hyperlink>
    </w:p>
    <w:p w14:paraId="43350935" w14:textId="7AEDEB93"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1" w:history="1">
        <w:r w:rsidRPr="00B131E0">
          <w:rPr>
            <w:rStyle w:val="Hyperlink"/>
            <w:noProof/>
          </w:rPr>
          <w:t>Abbildung 8: UML-Klassendiagramm RandomNotKillingItselfPlayer</w:t>
        </w:r>
        <w:r>
          <w:rPr>
            <w:noProof/>
            <w:webHidden/>
          </w:rPr>
          <w:tab/>
        </w:r>
        <w:r>
          <w:rPr>
            <w:noProof/>
            <w:webHidden/>
          </w:rPr>
          <w:fldChar w:fldCharType="begin"/>
        </w:r>
        <w:r>
          <w:rPr>
            <w:noProof/>
            <w:webHidden/>
          </w:rPr>
          <w:instrText xml:space="preserve"> PAGEREF _Toc73042851 \h </w:instrText>
        </w:r>
        <w:r>
          <w:rPr>
            <w:noProof/>
            <w:webHidden/>
          </w:rPr>
        </w:r>
        <w:r>
          <w:rPr>
            <w:noProof/>
            <w:webHidden/>
          </w:rPr>
          <w:fldChar w:fldCharType="separate"/>
        </w:r>
        <w:r>
          <w:rPr>
            <w:noProof/>
            <w:webHidden/>
          </w:rPr>
          <w:t>24</w:t>
        </w:r>
        <w:r>
          <w:rPr>
            <w:noProof/>
            <w:webHidden/>
          </w:rPr>
          <w:fldChar w:fldCharType="end"/>
        </w:r>
      </w:hyperlink>
    </w:p>
    <w:p w14:paraId="64AEFE2F" w14:textId="70AEFD04"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2" w:history="1">
        <w:r w:rsidRPr="00B131E0">
          <w:rPr>
            <w:rStyle w:val="Hyperlink"/>
            <w:noProof/>
          </w:rPr>
          <w:t>Abbildung 10: Codestruktur UI-Code</w:t>
        </w:r>
        <w:r>
          <w:rPr>
            <w:noProof/>
            <w:webHidden/>
          </w:rPr>
          <w:tab/>
        </w:r>
        <w:r>
          <w:rPr>
            <w:noProof/>
            <w:webHidden/>
          </w:rPr>
          <w:fldChar w:fldCharType="begin"/>
        </w:r>
        <w:r>
          <w:rPr>
            <w:noProof/>
            <w:webHidden/>
          </w:rPr>
          <w:instrText xml:space="preserve"> PAGEREF _Toc73042852 \h </w:instrText>
        </w:r>
        <w:r>
          <w:rPr>
            <w:noProof/>
            <w:webHidden/>
          </w:rPr>
        </w:r>
        <w:r>
          <w:rPr>
            <w:noProof/>
            <w:webHidden/>
          </w:rPr>
          <w:fldChar w:fldCharType="separate"/>
        </w:r>
        <w:r>
          <w:rPr>
            <w:noProof/>
            <w:webHidden/>
          </w:rPr>
          <w:t>28</w:t>
        </w:r>
        <w:r>
          <w:rPr>
            <w:noProof/>
            <w:webHidden/>
          </w:rPr>
          <w:fldChar w:fldCharType="end"/>
        </w:r>
      </w:hyperlink>
    </w:p>
    <w:p w14:paraId="285A394D" w14:textId="3888FEB9"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3" w:history="1">
        <w:r w:rsidRPr="00B131E0">
          <w:rPr>
            <w:rStyle w:val="Hyperlink"/>
            <w:noProof/>
          </w:rPr>
          <w:t>Abbildung 11: Codestruktur UI-Code nach Refactorings</w:t>
        </w:r>
        <w:r>
          <w:rPr>
            <w:noProof/>
            <w:webHidden/>
          </w:rPr>
          <w:tab/>
        </w:r>
        <w:r>
          <w:rPr>
            <w:noProof/>
            <w:webHidden/>
          </w:rPr>
          <w:fldChar w:fldCharType="begin"/>
        </w:r>
        <w:r>
          <w:rPr>
            <w:noProof/>
            <w:webHidden/>
          </w:rPr>
          <w:instrText xml:space="preserve"> PAGEREF _Toc73042853 \h </w:instrText>
        </w:r>
        <w:r>
          <w:rPr>
            <w:noProof/>
            <w:webHidden/>
          </w:rPr>
        </w:r>
        <w:r>
          <w:rPr>
            <w:noProof/>
            <w:webHidden/>
          </w:rPr>
          <w:fldChar w:fldCharType="separate"/>
        </w:r>
        <w:r>
          <w:rPr>
            <w:noProof/>
            <w:webHidden/>
          </w:rPr>
          <w:t>30</w:t>
        </w:r>
        <w:r>
          <w:rPr>
            <w:noProof/>
            <w:webHidden/>
          </w:rPr>
          <w:fldChar w:fldCharType="end"/>
        </w:r>
      </w:hyperlink>
    </w:p>
    <w:p w14:paraId="28550BDA" w14:textId="0E2154EA"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4" w:history="1">
        <w:r w:rsidRPr="00B131E0">
          <w:rPr>
            <w:rStyle w:val="Hyperlink"/>
            <w:noProof/>
          </w:rPr>
          <w:t>Abbildung 12: Ergebnis Extract Method Klasse Vector2Extensions</w:t>
        </w:r>
        <w:r>
          <w:rPr>
            <w:noProof/>
            <w:webHidden/>
          </w:rPr>
          <w:tab/>
        </w:r>
        <w:r>
          <w:rPr>
            <w:noProof/>
            <w:webHidden/>
          </w:rPr>
          <w:fldChar w:fldCharType="begin"/>
        </w:r>
        <w:r>
          <w:rPr>
            <w:noProof/>
            <w:webHidden/>
          </w:rPr>
          <w:instrText xml:space="preserve"> PAGEREF _Toc73042854 \h </w:instrText>
        </w:r>
        <w:r>
          <w:rPr>
            <w:noProof/>
            <w:webHidden/>
          </w:rPr>
        </w:r>
        <w:r>
          <w:rPr>
            <w:noProof/>
            <w:webHidden/>
          </w:rPr>
          <w:fldChar w:fldCharType="separate"/>
        </w:r>
        <w:r>
          <w:rPr>
            <w:noProof/>
            <w:webHidden/>
          </w:rPr>
          <w:t>32</w:t>
        </w:r>
        <w:r>
          <w:rPr>
            <w:noProof/>
            <w:webHidden/>
          </w:rPr>
          <w:fldChar w:fldCharType="end"/>
        </w:r>
      </w:hyperlink>
    </w:p>
    <w:p w14:paraId="61B46B9B" w14:textId="54A747CF"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5" w:history="1">
        <w:r w:rsidRPr="00B131E0">
          <w:rPr>
            <w:rStyle w:val="Hyperlink"/>
            <w:noProof/>
          </w:rPr>
          <w:t>Abbildung 13: UML-Klassendiagramm CoordinateSystem</w:t>
        </w:r>
        <w:r>
          <w:rPr>
            <w:noProof/>
            <w:webHidden/>
          </w:rPr>
          <w:tab/>
        </w:r>
        <w:r>
          <w:rPr>
            <w:noProof/>
            <w:webHidden/>
          </w:rPr>
          <w:fldChar w:fldCharType="begin"/>
        </w:r>
        <w:r>
          <w:rPr>
            <w:noProof/>
            <w:webHidden/>
          </w:rPr>
          <w:instrText xml:space="preserve"> PAGEREF _Toc73042855 \h </w:instrText>
        </w:r>
        <w:r>
          <w:rPr>
            <w:noProof/>
            <w:webHidden/>
          </w:rPr>
        </w:r>
        <w:r>
          <w:rPr>
            <w:noProof/>
            <w:webHidden/>
          </w:rPr>
          <w:fldChar w:fldCharType="separate"/>
        </w:r>
        <w:r>
          <w:rPr>
            <w:noProof/>
            <w:webHidden/>
          </w:rPr>
          <w:t>36</w:t>
        </w:r>
        <w:r>
          <w:rPr>
            <w:noProof/>
            <w:webHidden/>
          </w:rPr>
          <w:fldChar w:fldCharType="end"/>
        </w:r>
      </w:hyperlink>
    </w:p>
    <w:p w14:paraId="6191091A" w14:textId="35F8491A"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6" w:history="1">
        <w:r w:rsidRPr="00B131E0">
          <w:rPr>
            <w:rStyle w:val="Hyperlink"/>
            <w:noProof/>
          </w:rPr>
          <w:t>Abbildung 14: UML-Klassendiagramm für MockPlayer</w:t>
        </w:r>
        <w:r>
          <w:rPr>
            <w:noProof/>
            <w:webHidden/>
          </w:rPr>
          <w:tab/>
        </w:r>
        <w:r>
          <w:rPr>
            <w:noProof/>
            <w:webHidden/>
          </w:rPr>
          <w:fldChar w:fldCharType="begin"/>
        </w:r>
        <w:r>
          <w:rPr>
            <w:noProof/>
            <w:webHidden/>
          </w:rPr>
          <w:instrText xml:space="preserve"> PAGEREF _Toc73042856 \h </w:instrText>
        </w:r>
        <w:r>
          <w:rPr>
            <w:noProof/>
            <w:webHidden/>
          </w:rPr>
        </w:r>
        <w:r>
          <w:rPr>
            <w:noProof/>
            <w:webHidden/>
          </w:rPr>
          <w:fldChar w:fldCharType="separate"/>
        </w:r>
        <w:r>
          <w:rPr>
            <w:noProof/>
            <w:webHidden/>
          </w:rPr>
          <w:t>38</w:t>
        </w:r>
        <w:r>
          <w:rPr>
            <w:noProof/>
            <w:webHidden/>
          </w:rPr>
          <w:fldChar w:fldCharType="end"/>
        </w:r>
      </w:hyperlink>
    </w:p>
    <w:p w14:paraId="14170496" w14:textId="32E988F9"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7" w:history="1">
        <w:r w:rsidRPr="00B131E0">
          <w:rPr>
            <w:rStyle w:val="Hyperlink"/>
            <w:noProof/>
          </w:rPr>
          <w:t>Abbildung 15: UML Klassendiagramm für MockGame</w:t>
        </w:r>
        <w:r>
          <w:rPr>
            <w:noProof/>
            <w:webHidden/>
          </w:rPr>
          <w:tab/>
        </w:r>
        <w:r>
          <w:rPr>
            <w:noProof/>
            <w:webHidden/>
          </w:rPr>
          <w:fldChar w:fldCharType="begin"/>
        </w:r>
        <w:r>
          <w:rPr>
            <w:noProof/>
            <w:webHidden/>
          </w:rPr>
          <w:instrText xml:space="preserve"> PAGEREF _Toc73042857 \h </w:instrText>
        </w:r>
        <w:r>
          <w:rPr>
            <w:noProof/>
            <w:webHidden/>
          </w:rPr>
        </w:r>
        <w:r>
          <w:rPr>
            <w:noProof/>
            <w:webHidden/>
          </w:rPr>
          <w:fldChar w:fldCharType="separate"/>
        </w:r>
        <w:r>
          <w:rPr>
            <w:noProof/>
            <w:webHidden/>
          </w:rPr>
          <w:t>39</w:t>
        </w:r>
        <w:r>
          <w:rPr>
            <w:noProof/>
            <w:webHidden/>
          </w:rPr>
          <w:fldChar w:fldCharType="end"/>
        </w:r>
      </w:hyperlink>
    </w:p>
    <w:p w14:paraId="2E2B1520" w14:textId="5217B5AC" w:rsidR="003130DD" w:rsidRPr="00D01674" w:rsidRDefault="002F2C6D" w:rsidP="00430F80">
      <w:pPr>
        <w:jc w:val="left"/>
        <w:rPr>
          <w:rFonts w:cs="Segoe UI"/>
        </w:rPr>
      </w:pPr>
      <w:r w:rsidRPr="00D01674">
        <w:rPr>
          <w:rFonts w:cs="Segoe UI"/>
          <w:b/>
          <w:bCs/>
          <w:noProof/>
        </w:rPr>
        <w:fldChar w:fldCharType="end"/>
      </w:r>
    </w:p>
    <w:p w14:paraId="27899533" w14:textId="1FDF5602" w:rsidR="00340134" w:rsidRDefault="003130DD"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w:instrText>
      </w:r>
      <w:r w:rsidR="000D7D5E" w:rsidRPr="00D01674">
        <w:rPr>
          <w:rFonts w:cs="Segoe UI"/>
        </w:rPr>
        <w:instrText>Tabelle</w:instrText>
      </w:r>
      <w:r w:rsidRPr="00D01674">
        <w:rPr>
          <w:rFonts w:cs="Segoe UI"/>
        </w:rPr>
        <w:instrText xml:space="preserve">" </w:instrText>
      </w:r>
      <w:r w:rsidRPr="00D01674">
        <w:rPr>
          <w:rFonts w:cs="Segoe UI"/>
        </w:rPr>
        <w:fldChar w:fldCharType="separate"/>
      </w:r>
      <w:hyperlink w:anchor="_Toc73042826" w:history="1">
        <w:r w:rsidR="00340134" w:rsidRPr="0048541A">
          <w:rPr>
            <w:rStyle w:val="Hyperlink"/>
            <w:noProof/>
          </w:rPr>
          <w:t>Tabelle 1: LOC vor Refactorings</w:t>
        </w:r>
        <w:r w:rsidR="00340134">
          <w:rPr>
            <w:noProof/>
            <w:webHidden/>
          </w:rPr>
          <w:tab/>
        </w:r>
        <w:r w:rsidR="00340134">
          <w:rPr>
            <w:noProof/>
            <w:webHidden/>
          </w:rPr>
          <w:fldChar w:fldCharType="begin"/>
        </w:r>
        <w:r w:rsidR="00340134">
          <w:rPr>
            <w:noProof/>
            <w:webHidden/>
          </w:rPr>
          <w:instrText xml:space="preserve"> PAGEREF _Toc73042826 \h </w:instrText>
        </w:r>
        <w:r w:rsidR="00340134">
          <w:rPr>
            <w:noProof/>
            <w:webHidden/>
          </w:rPr>
        </w:r>
        <w:r w:rsidR="00340134">
          <w:rPr>
            <w:noProof/>
            <w:webHidden/>
          </w:rPr>
          <w:fldChar w:fldCharType="separate"/>
        </w:r>
        <w:r w:rsidR="00340134">
          <w:rPr>
            <w:noProof/>
            <w:webHidden/>
          </w:rPr>
          <w:t>4</w:t>
        </w:r>
        <w:r w:rsidR="00340134">
          <w:rPr>
            <w:noProof/>
            <w:webHidden/>
          </w:rPr>
          <w:fldChar w:fldCharType="end"/>
        </w:r>
      </w:hyperlink>
    </w:p>
    <w:p w14:paraId="642D861D" w14:textId="1B109F7D"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27" w:history="1">
        <w:r w:rsidRPr="0048541A">
          <w:rPr>
            <w:rStyle w:val="Hyperlink"/>
            <w:noProof/>
          </w:rPr>
          <w:t>Tabelle 2: Getting Started</w:t>
        </w:r>
        <w:r>
          <w:rPr>
            <w:noProof/>
            <w:webHidden/>
          </w:rPr>
          <w:tab/>
        </w:r>
        <w:r>
          <w:rPr>
            <w:noProof/>
            <w:webHidden/>
          </w:rPr>
          <w:fldChar w:fldCharType="begin"/>
        </w:r>
        <w:r>
          <w:rPr>
            <w:noProof/>
            <w:webHidden/>
          </w:rPr>
          <w:instrText xml:space="preserve"> PAGEREF _Toc73042827 \h </w:instrText>
        </w:r>
        <w:r>
          <w:rPr>
            <w:noProof/>
            <w:webHidden/>
          </w:rPr>
        </w:r>
        <w:r>
          <w:rPr>
            <w:noProof/>
            <w:webHidden/>
          </w:rPr>
          <w:fldChar w:fldCharType="separate"/>
        </w:r>
        <w:r>
          <w:rPr>
            <w:noProof/>
            <w:webHidden/>
          </w:rPr>
          <w:t>5</w:t>
        </w:r>
        <w:r>
          <w:rPr>
            <w:noProof/>
            <w:webHidden/>
          </w:rPr>
          <w:fldChar w:fldCharType="end"/>
        </w:r>
      </w:hyperlink>
    </w:p>
    <w:p w14:paraId="417EF667" w14:textId="0A384D93"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28" w:history="1">
        <w:r w:rsidRPr="0048541A">
          <w:rPr>
            <w:rStyle w:val="Hyperlink"/>
            <w:noProof/>
          </w:rPr>
          <w:t>Tabelle 3: Ubiquitous Language für die Kerndomäne</w:t>
        </w:r>
        <w:r>
          <w:rPr>
            <w:noProof/>
            <w:webHidden/>
          </w:rPr>
          <w:tab/>
        </w:r>
        <w:r>
          <w:rPr>
            <w:noProof/>
            <w:webHidden/>
          </w:rPr>
          <w:fldChar w:fldCharType="begin"/>
        </w:r>
        <w:r>
          <w:rPr>
            <w:noProof/>
            <w:webHidden/>
          </w:rPr>
          <w:instrText xml:space="preserve"> PAGEREF _Toc73042828 \h </w:instrText>
        </w:r>
        <w:r>
          <w:rPr>
            <w:noProof/>
            <w:webHidden/>
          </w:rPr>
        </w:r>
        <w:r>
          <w:rPr>
            <w:noProof/>
            <w:webHidden/>
          </w:rPr>
          <w:fldChar w:fldCharType="separate"/>
        </w:r>
        <w:r>
          <w:rPr>
            <w:noProof/>
            <w:webHidden/>
          </w:rPr>
          <w:t>7</w:t>
        </w:r>
        <w:r>
          <w:rPr>
            <w:noProof/>
            <w:webHidden/>
          </w:rPr>
          <w:fldChar w:fldCharType="end"/>
        </w:r>
      </w:hyperlink>
    </w:p>
    <w:p w14:paraId="3EBFAE87" w14:textId="5DC0601D"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29" w:history="1">
        <w:r w:rsidRPr="0048541A">
          <w:rPr>
            <w:rStyle w:val="Hyperlink"/>
            <w:noProof/>
          </w:rPr>
          <w:t>Tabelle 4: Ubiquitous Language für die generische Domäne</w:t>
        </w:r>
        <w:r>
          <w:rPr>
            <w:noProof/>
            <w:webHidden/>
          </w:rPr>
          <w:tab/>
        </w:r>
        <w:r>
          <w:rPr>
            <w:noProof/>
            <w:webHidden/>
          </w:rPr>
          <w:fldChar w:fldCharType="begin"/>
        </w:r>
        <w:r>
          <w:rPr>
            <w:noProof/>
            <w:webHidden/>
          </w:rPr>
          <w:instrText xml:space="preserve"> PAGEREF _Toc73042829 \h </w:instrText>
        </w:r>
        <w:r>
          <w:rPr>
            <w:noProof/>
            <w:webHidden/>
          </w:rPr>
        </w:r>
        <w:r>
          <w:rPr>
            <w:noProof/>
            <w:webHidden/>
          </w:rPr>
          <w:fldChar w:fldCharType="separate"/>
        </w:r>
        <w:r>
          <w:rPr>
            <w:noProof/>
            <w:webHidden/>
          </w:rPr>
          <w:t>8</w:t>
        </w:r>
        <w:r>
          <w:rPr>
            <w:noProof/>
            <w:webHidden/>
          </w:rPr>
          <w:fldChar w:fldCharType="end"/>
        </w:r>
      </w:hyperlink>
    </w:p>
    <w:p w14:paraId="5A97341A" w14:textId="4B5879A9"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0" w:history="1">
        <w:r w:rsidRPr="0048541A">
          <w:rPr>
            <w:rStyle w:val="Hyperlink"/>
            <w:noProof/>
          </w:rPr>
          <w:t>Tabelle 5: Beziehungen zwischen Kontexten</w:t>
        </w:r>
        <w:r>
          <w:rPr>
            <w:noProof/>
            <w:webHidden/>
          </w:rPr>
          <w:tab/>
        </w:r>
        <w:r>
          <w:rPr>
            <w:noProof/>
            <w:webHidden/>
          </w:rPr>
          <w:fldChar w:fldCharType="begin"/>
        </w:r>
        <w:r>
          <w:rPr>
            <w:noProof/>
            <w:webHidden/>
          </w:rPr>
          <w:instrText xml:space="preserve"> PAGEREF _Toc73042830 \h </w:instrText>
        </w:r>
        <w:r>
          <w:rPr>
            <w:noProof/>
            <w:webHidden/>
          </w:rPr>
        </w:r>
        <w:r>
          <w:rPr>
            <w:noProof/>
            <w:webHidden/>
          </w:rPr>
          <w:fldChar w:fldCharType="separate"/>
        </w:r>
        <w:r>
          <w:rPr>
            <w:noProof/>
            <w:webHidden/>
          </w:rPr>
          <w:t>8</w:t>
        </w:r>
        <w:r>
          <w:rPr>
            <w:noProof/>
            <w:webHidden/>
          </w:rPr>
          <w:fldChar w:fldCharType="end"/>
        </w:r>
      </w:hyperlink>
    </w:p>
    <w:p w14:paraId="75B6B916" w14:textId="650629D8"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1" w:history="1">
        <w:r w:rsidRPr="0048541A">
          <w:rPr>
            <w:rStyle w:val="Hyperlink"/>
            <w:noProof/>
          </w:rPr>
          <w:t>Tabelle 6: Value Objects</w:t>
        </w:r>
        <w:r>
          <w:rPr>
            <w:noProof/>
            <w:webHidden/>
          </w:rPr>
          <w:tab/>
        </w:r>
        <w:r>
          <w:rPr>
            <w:noProof/>
            <w:webHidden/>
          </w:rPr>
          <w:fldChar w:fldCharType="begin"/>
        </w:r>
        <w:r>
          <w:rPr>
            <w:noProof/>
            <w:webHidden/>
          </w:rPr>
          <w:instrText xml:space="preserve"> PAGEREF _Toc73042831 \h </w:instrText>
        </w:r>
        <w:r>
          <w:rPr>
            <w:noProof/>
            <w:webHidden/>
          </w:rPr>
        </w:r>
        <w:r>
          <w:rPr>
            <w:noProof/>
            <w:webHidden/>
          </w:rPr>
          <w:fldChar w:fldCharType="separate"/>
        </w:r>
        <w:r>
          <w:rPr>
            <w:noProof/>
            <w:webHidden/>
          </w:rPr>
          <w:t>11</w:t>
        </w:r>
        <w:r>
          <w:rPr>
            <w:noProof/>
            <w:webHidden/>
          </w:rPr>
          <w:fldChar w:fldCharType="end"/>
        </w:r>
      </w:hyperlink>
    </w:p>
    <w:p w14:paraId="7DE7738E" w14:textId="7B094F76"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2" w:history="1">
        <w:r w:rsidRPr="0048541A">
          <w:rPr>
            <w:rStyle w:val="Hyperlink"/>
            <w:noProof/>
          </w:rPr>
          <w:t>Tabelle 7: Aggregates und Root Entities</w:t>
        </w:r>
        <w:r>
          <w:rPr>
            <w:noProof/>
            <w:webHidden/>
          </w:rPr>
          <w:tab/>
        </w:r>
        <w:r>
          <w:rPr>
            <w:noProof/>
            <w:webHidden/>
          </w:rPr>
          <w:fldChar w:fldCharType="begin"/>
        </w:r>
        <w:r>
          <w:rPr>
            <w:noProof/>
            <w:webHidden/>
          </w:rPr>
          <w:instrText xml:space="preserve"> PAGEREF _Toc73042832 \h </w:instrText>
        </w:r>
        <w:r>
          <w:rPr>
            <w:noProof/>
            <w:webHidden/>
          </w:rPr>
        </w:r>
        <w:r>
          <w:rPr>
            <w:noProof/>
            <w:webHidden/>
          </w:rPr>
          <w:fldChar w:fldCharType="separate"/>
        </w:r>
        <w:r>
          <w:rPr>
            <w:noProof/>
            <w:webHidden/>
          </w:rPr>
          <w:t>12</w:t>
        </w:r>
        <w:r>
          <w:rPr>
            <w:noProof/>
            <w:webHidden/>
          </w:rPr>
          <w:fldChar w:fldCharType="end"/>
        </w:r>
      </w:hyperlink>
    </w:p>
    <w:p w14:paraId="33490473" w14:textId="089CF552"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3" w:history="1">
        <w:r w:rsidRPr="0048541A">
          <w:rPr>
            <w:rStyle w:val="Hyperlink"/>
            <w:noProof/>
          </w:rPr>
          <w:t>Tabelle 8: Code Coverage (initial)</w:t>
        </w:r>
        <w:r>
          <w:rPr>
            <w:noProof/>
            <w:webHidden/>
          </w:rPr>
          <w:tab/>
        </w:r>
        <w:r>
          <w:rPr>
            <w:noProof/>
            <w:webHidden/>
          </w:rPr>
          <w:fldChar w:fldCharType="begin"/>
        </w:r>
        <w:r>
          <w:rPr>
            <w:noProof/>
            <w:webHidden/>
          </w:rPr>
          <w:instrText xml:space="preserve"> PAGEREF _Toc73042833 \h </w:instrText>
        </w:r>
        <w:r>
          <w:rPr>
            <w:noProof/>
            <w:webHidden/>
          </w:rPr>
        </w:r>
        <w:r>
          <w:rPr>
            <w:noProof/>
            <w:webHidden/>
          </w:rPr>
          <w:fldChar w:fldCharType="separate"/>
        </w:r>
        <w:r>
          <w:rPr>
            <w:noProof/>
            <w:webHidden/>
          </w:rPr>
          <w:t>33</w:t>
        </w:r>
        <w:r>
          <w:rPr>
            <w:noProof/>
            <w:webHidden/>
          </w:rPr>
          <w:fldChar w:fldCharType="end"/>
        </w:r>
      </w:hyperlink>
    </w:p>
    <w:p w14:paraId="133C7EFB" w14:textId="548D3B7C"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4" w:history="1">
        <w:r w:rsidRPr="0048541A">
          <w:rPr>
            <w:rStyle w:val="Hyperlink"/>
            <w:noProof/>
          </w:rPr>
          <w:t>Tabelle 9: Code Coverage (mit Testkonzept)</w:t>
        </w:r>
        <w:r>
          <w:rPr>
            <w:noProof/>
            <w:webHidden/>
          </w:rPr>
          <w:tab/>
        </w:r>
        <w:r>
          <w:rPr>
            <w:noProof/>
            <w:webHidden/>
          </w:rPr>
          <w:fldChar w:fldCharType="begin"/>
        </w:r>
        <w:r>
          <w:rPr>
            <w:noProof/>
            <w:webHidden/>
          </w:rPr>
          <w:instrText xml:space="preserve"> PAGEREF _Toc73042834 \h </w:instrText>
        </w:r>
        <w:r>
          <w:rPr>
            <w:noProof/>
            <w:webHidden/>
          </w:rPr>
        </w:r>
        <w:r>
          <w:rPr>
            <w:noProof/>
            <w:webHidden/>
          </w:rPr>
          <w:fldChar w:fldCharType="separate"/>
        </w:r>
        <w:r>
          <w:rPr>
            <w:noProof/>
            <w:webHidden/>
          </w:rPr>
          <w:t>34</w:t>
        </w:r>
        <w:r>
          <w:rPr>
            <w:noProof/>
            <w:webHidden/>
          </w:rPr>
          <w:fldChar w:fldCharType="end"/>
        </w:r>
      </w:hyperlink>
    </w:p>
    <w:p w14:paraId="12E01670" w14:textId="6C38EA93"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5" w:history="1">
        <w:r w:rsidRPr="0048541A">
          <w:rPr>
            <w:rStyle w:val="Hyperlink"/>
            <w:noProof/>
          </w:rPr>
          <w:t>Tabelle 10: Betrachtung ATRIP-Regeln</w:t>
        </w:r>
        <w:r>
          <w:rPr>
            <w:noProof/>
            <w:webHidden/>
          </w:rPr>
          <w:tab/>
        </w:r>
        <w:r>
          <w:rPr>
            <w:noProof/>
            <w:webHidden/>
          </w:rPr>
          <w:fldChar w:fldCharType="begin"/>
        </w:r>
        <w:r>
          <w:rPr>
            <w:noProof/>
            <w:webHidden/>
          </w:rPr>
          <w:instrText xml:space="preserve"> PAGEREF _Toc73042835 \h </w:instrText>
        </w:r>
        <w:r>
          <w:rPr>
            <w:noProof/>
            <w:webHidden/>
          </w:rPr>
        </w:r>
        <w:r>
          <w:rPr>
            <w:noProof/>
            <w:webHidden/>
          </w:rPr>
          <w:fldChar w:fldCharType="separate"/>
        </w:r>
        <w:r>
          <w:rPr>
            <w:noProof/>
            <w:webHidden/>
          </w:rPr>
          <w:t>40</w:t>
        </w:r>
        <w:r>
          <w:rPr>
            <w:noProof/>
            <w:webHidden/>
          </w:rPr>
          <w:fldChar w:fldCharType="end"/>
        </w:r>
      </w:hyperlink>
    </w:p>
    <w:p w14:paraId="3B460C87" w14:textId="77777777" w:rsidR="00340134" w:rsidRDefault="003130DD" w:rsidP="00430F80">
      <w:pPr>
        <w:jc w:val="left"/>
        <w:rPr>
          <w:noProof/>
        </w:rPr>
      </w:pPr>
      <w:r w:rsidRPr="00D01674">
        <w:rPr>
          <w:rFonts w:cs="Segoe UI"/>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095B75D5" w14:textId="033738BE"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6" w:history="1">
        <w:r w:rsidRPr="00DC69A6">
          <w:rPr>
            <w:rStyle w:val="Hyperlink"/>
            <w:noProof/>
          </w:rPr>
          <w:t>Quellcode 1: Highscore Mapping Code der Adapter Schicht</w:t>
        </w:r>
        <w:r>
          <w:rPr>
            <w:noProof/>
            <w:webHidden/>
          </w:rPr>
          <w:tab/>
        </w:r>
        <w:r>
          <w:rPr>
            <w:noProof/>
            <w:webHidden/>
          </w:rPr>
          <w:fldChar w:fldCharType="begin"/>
        </w:r>
        <w:r>
          <w:rPr>
            <w:noProof/>
            <w:webHidden/>
          </w:rPr>
          <w:instrText xml:space="preserve"> PAGEREF _Toc73042836 \h </w:instrText>
        </w:r>
        <w:r>
          <w:rPr>
            <w:noProof/>
            <w:webHidden/>
          </w:rPr>
        </w:r>
        <w:r>
          <w:rPr>
            <w:noProof/>
            <w:webHidden/>
          </w:rPr>
          <w:fldChar w:fldCharType="separate"/>
        </w:r>
        <w:r>
          <w:rPr>
            <w:noProof/>
            <w:webHidden/>
          </w:rPr>
          <w:t>21</w:t>
        </w:r>
        <w:r>
          <w:rPr>
            <w:noProof/>
            <w:webHidden/>
          </w:rPr>
          <w:fldChar w:fldCharType="end"/>
        </w:r>
      </w:hyperlink>
    </w:p>
    <w:p w14:paraId="14C4173E" w14:textId="37D210CD"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7" w:history="1">
        <w:r w:rsidRPr="00DC69A6">
          <w:rPr>
            <w:rStyle w:val="Hyperlink"/>
            <w:noProof/>
          </w:rPr>
          <w:t>Quellcode 2: Adapter-Interface für Client mit TypeScript-Technologie</w:t>
        </w:r>
        <w:r>
          <w:rPr>
            <w:noProof/>
            <w:webHidden/>
          </w:rPr>
          <w:tab/>
        </w:r>
        <w:r>
          <w:rPr>
            <w:noProof/>
            <w:webHidden/>
          </w:rPr>
          <w:fldChar w:fldCharType="begin"/>
        </w:r>
        <w:r>
          <w:rPr>
            <w:noProof/>
            <w:webHidden/>
          </w:rPr>
          <w:instrText xml:space="preserve"> PAGEREF _Toc73042837 \h </w:instrText>
        </w:r>
        <w:r>
          <w:rPr>
            <w:noProof/>
            <w:webHidden/>
          </w:rPr>
        </w:r>
        <w:r>
          <w:rPr>
            <w:noProof/>
            <w:webHidden/>
          </w:rPr>
          <w:fldChar w:fldCharType="separate"/>
        </w:r>
        <w:r>
          <w:rPr>
            <w:noProof/>
            <w:webHidden/>
          </w:rPr>
          <w:t>22</w:t>
        </w:r>
        <w:r>
          <w:rPr>
            <w:noProof/>
            <w:webHidden/>
          </w:rPr>
          <w:fldChar w:fldCharType="end"/>
        </w:r>
      </w:hyperlink>
    </w:p>
    <w:p w14:paraId="41BC551A" w14:textId="5452F220"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8" w:history="1">
        <w:r w:rsidRPr="00DC69A6">
          <w:rPr>
            <w:rStyle w:val="Hyperlink"/>
            <w:noProof/>
          </w:rPr>
          <w:t>Quellcode 3: Aktionsfindung des RandomNotKillingItSelfPlayers</w:t>
        </w:r>
        <w:r>
          <w:rPr>
            <w:noProof/>
            <w:webHidden/>
          </w:rPr>
          <w:tab/>
        </w:r>
        <w:r>
          <w:rPr>
            <w:noProof/>
            <w:webHidden/>
          </w:rPr>
          <w:fldChar w:fldCharType="begin"/>
        </w:r>
        <w:r>
          <w:rPr>
            <w:noProof/>
            <w:webHidden/>
          </w:rPr>
          <w:instrText xml:space="preserve"> PAGEREF _Toc73042838 \h </w:instrText>
        </w:r>
        <w:r>
          <w:rPr>
            <w:noProof/>
            <w:webHidden/>
          </w:rPr>
        </w:r>
        <w:r>
          <w:rPr>
            <w:noProof/>
            <w:webHidden/>
          </w:rPr>
          <w:fldChar w:fldCharType="separate"/>
        </w:r>
        <w:r>
          <w:rPr>
            <w:noProof/>
            <w:webHidden/>
          </w:rPr>
          <w:t>25</w:t>
        </w:r>
        <w:r>
          <w:rPr>
            <w:noProof/>
            <w:webHidden/>
          </w:rPr>
          <w:fldChar w:fldCharType="end"/>
        </w:r>
      </w:hyperlink>
    </w:p>
    <w:p w14:paraId="7119AD65" w14:textId="54620B4B"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9" w:history="1">
        <w:r w:rsidRPr="00DC69A6">
          <w:rPr>
            <w:rStyle w:val="Hyperlink"/>
            <w:noProof/>
          </w:rPr>
          <w:t>Quellcode 3: Aktionsfindung des RandomNotKillingItSelfPlayers (Refactored)</w:t>
        </w:r>
        <w:r>
          <w:rPr>
            <w:noProof/>
            <w:webHidden/>
          </w:rPr>
          <w:tab/>
        </w:r>
        <w:r>
          <w:rPr>
            <w:noProof/>
            <w:webHidden/>
          </w:rPr>
          <w:fldChar w:fldCharType="begin"/>
        </w:r>
        <w:r>
          <w:rPr>
            <w:noProof/>
            <w:webHidden/>
          </w:rPr>
          <w:instrText xml:space="preserve"> PAGEREF _Toc73042839 \h </w:instrText>
        </w:r>
        <w:r>
          <w:rPr>
            <w:noProof/>
            <w:webHidden/>
          </w:rPr>
        </w:r>
        <w:r>
          <w:rPr>
            <w:noProof/>
            <w:webHidden/>
          </w:rPr>
          <w:fldChar w:fldCharType="separate"/>
        </w:r>
        <w:r>
          <w:rPr>
            <w:noProof/>
            <w:webHidden/>
          </w:rPr>
          <w:t>26</w:t>
        </w:r>
        <w:r>
          <w:rPr>
            <w:noProof/>
            <w:webHidden/>
          </w:rPr>
          <w:fldChar w:fldCharType="end"/>
        </w:r>
      </w:hyperlink>
    </w:p>
    <w:p w14:paraId="011DEB90" w14:textId="5B20117C"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0" w:history="1">
        <w:r w:rsidRPr="00DC69A6">
          <w:rPr>
            <w:rStyle w:val="Hyperlink"/>
            <w:noProof/>
          </w:rPr>
          <w:t>Quellcode 3: UI-Code für die Behandlung von falschen Eingaben</w:t>
        </w:r>
        <w:r>
          <w:rPr>
            <w:noProof/>
            <w:webHidden/>
          </w:rPr>
          <w:tab/>
        </w:r>
        <w:r>
          <w:rPr>
            <w:noProof/>
            <w:webHidden/>
          </w:rPr>
          <w:fldChar w:fldCharType="begin"/>
        </w:r>
        <w:r>
          <w:rPr>
            <w:noProof/>
            <w:webHidden/>
          </w:rPr>
          <w:instrText xml:space="preserve"> PAGEREF _Toc73042840 \h </w:instrText>
        </w:r>
        <w:r>
          <w:rPr>
            <w:noProof/>
            <w:webHidden/>
          </w:rPr>
        </w:r>
        <w:r>
          <w:rPr>
            <w:noProof/>
            <w:webHidden/>
          </w:rPr>
          <w:fldChar w:fldCharType="separate"/>
        </w:r>
        <w:r>
          <w:rPr>
            <w:noProof/>
            <w:webHidden/>
          </w:rPr>
          <w:t>29</w:t>
        </w:r>
        <w:r>
          <w:rPr>
            <w:noProof/>
            <w:webHidden/>
          </w:rPr>
          <w:fldChar w:fldCharType="end"/>
        </w:r>
      </w:hyperlink>
    </w:p>
    <w:p w14:paraId="73E2AE21" w14:textId="40045F51"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1" w:history="1">
        <w:r w:rsidRPr="00DC69A6">
          <w:rPr>
            <w:rStyle w:val="Hyperlink"/>
            <w:noProof/>
          </w:rPr>
          <w:t>Quellcode 4: Beispiel: Kontrollierbare Methode eines Mock-Objekts</w:t>
        </w:r>
        <w:r>
          <w:rPr>
            <w:noProof/>
            <w:webHidden/>
          </w:rPr>
          <w:tab/>
        </w:r>
        <w:r>
          <w:rPr>
            <w:noProof/>
            <w:webHidden/>
          </w:rPr>
          <w:fldChar w:fldCharType="begin"/>
        </w:r>
        <w:r>
          <w:rPr>
            <w:noProof/>
            <w:webHidden/>
          </w:rPr>
          <w:instrText xml:space="preserve"> PAGEREF _Toc73042841 \h </w:instrText>
        </w:r>
        <w:r>
          <w:rPr>
            <w:noProof/>
            <w:webHidden/>
          </w:rPr>
        </w:r>
        <w:r>
          <w:rPr>
            <w:noProof/>
            <w:webHidden/>
          </w:rPr>
          <w:fldChar w:fldCharType="separate"/>
        </w:r>
        <w:r>
          <w:rPr>
            <w:noProof/>
            <w:webHidden/>
          </w:rPr>
          <w:t>38</w:t>
        </w:r>
        <w:r>
          <w:rPr>
            <w:noProof/>
            <w:webHidden/>
          </w:rPr>
          <w:fldChar w:fldCharType="end"/>
        </w:r>
      </w:hyperlink>
    </w:p>
    <w:p w14:paraId="362558EE" w14:textId="74DB82C3" w:rsidR="00F067DF" w:rsidRDefault="00F067DF" w:rsidP="00430F80">
      <w:pPr>
        <w:jc w:val="left"/>
      </w:pPr>
      <w:r w:rsidRPr="00D01674">
        <w:rPr>
          <w:rFonts w:cs="Segoe UI"/>
        </w:rPr>
        <w:fldChar w:fldCharType="end"/>
      </w:r>
    </w:p>
    <w:p w14:paraId="58545587" w14:textId="51D17F12" w:rsidR="003130DD" w:rsidRDefault="003130DD" w:rsidP="0046408D"/>
    <w:p w14:paraId="3661FBA7" w14:textId="77777777" w:rsidR="000D7D5E" w:rsidRDefault="000D7D5E" w:rsidP="0046408D">
      <w:pPr>
        <w:sectPr w:rsidR="000D7D5E" w:rsidSect="000C49EC">
          <w:pgSz w:w="11906" w:h="16838" w:code="9"/>
          <w:pgMar w:top="1985" w:right="1701" w:bottom="1985" w:left="1701" w:header="993" w:footer="720" w:gutter="0"/>
          <w:pgNumType w:fmt="upperRoman"/>
          <w:cols w:space="720"/>
          <w:docGrid w:linePitch="360"/>
        </w:sectPr>
      </w:pPr>
    </w:p>
    <w:p w14:paraId="680006D0" w14:textId="72C6B688" w:rsidR="0046408D" w:rsidRDefault="00D55F84" w:rsidP="00BF307E">
      <w:pPr>
        <w:pStyle w:val="berschrift1"/>
      </w:pPr>
      <w:bookmarkStart w:id="5" w:name="_Toc73042777"/>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r w:rsidRPr="00EC0337">
        <w:rPr>
          <w:i/>
        </w:rPr>
        <w:t>Weeping Snake</w:t>
      </w:r>
      <w:r>
        <w:t xml:space="preserve"> im Rahmen von Advanced Software Engineering an der DHBW Karlsruhe</w:t>
      </w:r>
      <w:r w:rsidRPr="007135CA">
        <w:t xml:space="preserve">. </w:t>
      </w:r>
    </w:p>
    <w:p w14:paraId="17D55F55" w14:textId="77777777" w:rsidR="00670729" w:rsidRDefault="00670729" w:rsidP="00670729"/>
    <w:p w14:paraId="2111531D" w14:textId="18BA4459"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Im Folgenden werden verschiedene Analysen durchgeführt, deren Ergebnisse aufgezeigt sowie daraus resultierende Änderungen begründet. Die Arbeit ist dabei nach verschiedenen Problembereichen untergliedert, welche getrennt voneinander betrachtet werden können.</w:t>
      </w:r>
    </w:p>
    <w:p w14:paraId="76DFEB04" w14:textId="77777777" w:rsidR="00670729" w:rsidRDefault="00670729" w:rsidP="00670729"/>
    <w:p w14:paraId="6E186708" w14:textId="59317022" w:rsidR="00DA23B9" w:rsidRDefault="00670729" w:rsidP="00670729">
      <w:r w:rsidRPr="00670729">
        <w:t xml:space="preserve">Bei dem Spiel </w:t>
      </w:r>
      <w:r w:rsidRPr="00670729">
        <w:rPr>
          <w:i/>
        </w:rPr>
        <w:t>Weeping Snake</w:t>
      </w:r>
      <w:r>
        <w:t xml:space="preserve"> steuern die Teilnehmer einen </w:t>
      </w:r>
      <w:r w:rsidRPr="00670729">
        <w:rPr>
          <w:i/>
        </w:rPr>
        <w:t>Player</w:t>
      </w:r>
      <w:r>
        <w:t xml:space="preserve"> auf einem begrenzten Spielfeld (</w:t>
      </w:r>
      <w:r w:rsidRPr="00670729">
        <w:rPr>
          <w:i/>
        </w:rPr>
        <w:t>Board</w:t>
      </w:r>
      <w:r>
        <w:t xml:space="preserve">). Die Player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p>
    <w:p w14:paraId="39B0D77F" w14:textId="77777777" w:rsidR="00DA23B9" w:rsidRDefault="00DA23B9">
      <w:pPr>
        <w:spacing w:line="240" w:lineRule="auto"/>
        <w:jc w:val="left"/>
      </w:pPr>
      <w:r>
        <w:br w:type="page"/>
      </w:r>
    </w:p>
    <w:p w14:paraId="30DA4E6F" w14:textId="77777777" w:rsidR="00757D97" w:rsidRDefault="00757D97" w:rsidP="00757D97">
      <w:pPr>
        <w:pStyle w:val="berschrift2"/>
      </w:pPr>
      <w:bookmarkStart w:id="6" w:name="_Toc67861191"/>
      <w:bookmarkStart w:id="7" w:name="_Toc73042778"/>
      <w:r>
        <w:lastRenderedPageBreak/>
        <w:t>Funktionsumfang</w:t>
      </w:r>
      <w:bookmarkEnd w:id="6"/>
      <w:bookmarkEnd w:id="7"/>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2A9266A2"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Ein weiterer Bestandteil ist das Logging, welches es ermöglicht Spielinformationen in einer *.log Datei zu persistieren. Dieses Logging ist standardmäßig deaktiviert</w:t>
      </w:r>
      <w:r w:rsidR="00E803EE">
        <w:t xml:space="preserve"> und</w:t>
      </w:r>
      <w:r w:rsidR="00E3250F">
        <w:t xml:space="preserve"> kann über die </w:t>
      </w:r>
      <w:r w:rsidR="00E803EE">
        <w:t xml:space="preserve">Datei </w:t>
      </w:r>
      <w:r w:rsidR="00E3250F" w:rsidRPr="004619BC">
        <w:rPr>
          <w:rFonts w:ascii="Consolas" w:hAnsi="Consolas"/>
          <w:sz w:val="24"/>
          <w:szCs w:val="24"/>
        </w:rPr>
        <w:t>weepingsnake.config</w:t>
      </w:r>
      <w:r w:rsidR="00E3250F">
        <w:t xml:space="preserve"> mit  </w:t>
      </w:r>
      <w:r w:rsidR="000B19B8">
        <w:t xml:space="preserve">dem Eintrag </w:t>
      </w:r>
      <w:r w:rsidR="00E3250F" w:rsidRPr="000B19B8">
        <w:rPr>
          <w:rFonts w:ascii="Consolas" w:hAnsi="Consolas"/>
          <w:sz w:val="24"/>
          <w:szCs w:val="24"/>
        </w:rPr>
        <w:t>IsLoggingEnabled=true</w:t>
      </w:r>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3042779"/>
      <w:r>
        <w:lastRenderedPageBreak/>
        <w:t>Code-Struktur</w:t>
      </w:r>
      <w:bookmarkEnd w:id="8"/>
      <w:bookmarkEnd w:id="9"/>
    </w:p>
    <w:p w14:paraId="5CFCA28F" w14:textId="5F992D3C"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In dem folgenden UML</w:t>
      </w:r>
      <w:r w:rsidR="00CC7709">
        <w:t>-Klassen</w:t>
      </w:r>
      <w:r w:rsidR="00C25A70">
        <w:t>-Diagramm sind die Einteilung</w:t>
      </w:r>
      <w:r w:rsidR="00C213C8">
        <w:t xml:space="preserve"> der Klassen sowie deren </w:t>
      </w:r>
      <w:r w:rsidR="00C25A70">
        <w:t>Beziehungen aufgeführt.</w:t>
      </w:r>
      <w:r w:rsidR="00FD310E">
        <w:t xml:space="preserve"> Der Detailgrad des UML-Klassen-Diagramms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789C04F0" w:rsidR="00EF0631" w:rsidRDefault="00C213C8" w:rsidP="00CE04E9">
      <w:pPr>
        <w:pStyle w:val="Beschriftung"/>
      </w:pPr>
      <w:bookmarkStart w:id="10" w:name="_Ref72658592"/>
      <w:bookmarkStart w:id="11" w:name="_Toc73042844"/>
      <w:r>
        <w:t xml:space="preserve">Abbildung </w:t>
      </w:r>
      <w:r w:rsidR="009258EC">
        <w:fldChar w:fldCharType="begin"/>
      </w:r>
      <w:r w:rsidR="009258EC">
        <w:instrText xml:space="preserve"> SEQ Abbildung \* ARABIC </w:instrText>
      </w:r>
      <w:r w:rsidR="009258EC">
        <w:fldChar w:fldCharType="separate"/>
      </w:r>
      <w:r w:rsidR="004220D0">
        <w:rPr>
          <w:noProof/>
        </w:rPr>
        <w:t>1</w:t>
      </w:r>
      <w:r w:rsidR="009258EC">
        <w:rPr>
          <w:noProof/>
        </w:rPr>
        <w:fldChar w:fldCharType="end"/>
      </w:r>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3042780"/>
      <w:r>
        <w:lastRenderedPageBreak/>
        <w:t>LOC</w:t>
      </w:r>
      <w:bookmarkEnd w:id="12"/>
    </w:p>
    <w:p w14:paraId="26B8F758" w14:textId="7A7B5721" w:rsidR="00757D97" w:rsidRPr="00EE320B" w:rsidRDefault="00EE320B" w:rsidP="00757D97">
      <w:r w:rsidRPr="00EE320B">
        <w:t xml:space="preserve">Die Anzahl der Quellcodezeilen </w:t>
      </w:r>
      <w:r>
        <w:t xml:space="preserve">(LOC – Lines of Code) </w:t>
      </w:r>
      <w:r w:rsidRPr="00EE320B">
        <w:t>wird von der GitHub Codemetrik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ergibt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r w:rsidRPr="00FF5FB0">
              <w:rPr>
                <w:sz w:val="20"/>
                <w:szCs w:val="20"/>
              </w:rPr>
              <w:t>WeepingSnake.Game</w:t>
            </w:r>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r w:rsidRPr="00FF5FB0">
              <w:rPr>
                <w:sz w:val="20"/>
                <w:szCs w:val="20"/>
              </w:rPr>
              <w:t>WeepingSnake.WebService</w:t>
            </w:r>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r w:rsidRPr="00FF5FB0">
              <w:rPr>
                <w:sz w:val="20"/>
                <w:szCs w:val="20"/>
              </w:rPr>
              <w:t>WeepingSnake.ConsoleClient</w:t>
            </w:r>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28371BED" w:rsidR="00BF7284" w:rsidRDefault="00AA1A8C" w:rsidP="00AA1A8C">
      <w:pPr>
        <w:pStyle w:val="Beschriftung"/>
      </w:pPr>
      <w:bookmarkStart w:id="13" w:name="_Toc73042826"/>
      <w:r>
        <w:t xml:space="preserve">Tabelle </w:t>
      </w:r>
      <w:r w:rsidR="00322F78">
        <w:fldChar w:fldCharType="begin"/>
      </w:r>
      <w:r w:rsidR="00322F78">
        <w:instrText xml:space="preserve"> SEQ Tabelle \* ARABIC </w:instrText>
      </w:r>
      <w:r w:rsidR="00322F78">
        <w:fldChar w:fldCharType="separate"/>
      </w:r>
      <w:r w:rsidR="00322F78">
        <w:rPr>
          <w:noProof/>
        </w:rPr>
        <w:t>1</w:t>
      </w:r>
      <w:r w:rsidR="00322F78">
        <w:fldChar w:fldCharType="end"/>
      </w:r>
      <w:r>
        <w:t>: LOC vor Refactorings</w:t>
      </w:r>
      <w:bookmarkEnd w:id="13"/>
    </w:p>
    <w:p w14:paraId="78275E10" w14:textId="6702819C"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27" w:history="1">
        <w:r w:rsidR="0039760F" w:rsidRPr="00B8692A">
          <w:rPr>
            <w:rStyle w:val="Hyperlink"/>
          </w:rPr>
          <w:t>github.com/SilasDerProfi/weeping-snake/tree/1.0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3042781"/>
      <w:r>
        <w:lastRenderedPageBreak/>
        <w:t>Kompilieren, testen &amp; ausführen</w:t>
      </w:r>
      <w:bookmarkEnd w:id="14"/>
    </w:p>
    <w:p w14:paraId="2D049798" w14:textId="16762FD5" w:rsidR="006228EF" w:rsidRDefault="003D0455" w:rsidP="00496FAE">
      <w:r>
        <w:t>Das Programm kann begrenzt mit Docker ausgeführt werden, zum Erstellen &amp; Testen und Ausführen mit Interkation ist dotnet (Lauffähig unter allen typischen Systemen) nötig.</w:t>
      </w:r>
      <w:r w:rsidR="00496FAE">
        <w:t xml:space="preserve"> </w:t>
      </w:r>
      <w:r>
        <w:t>Im Folgenden ist ein Auszug aus der README-Datei des Repositories,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2F619B"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77777777"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need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 xml:space="preserve">and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for example with pacman you can use</w:t>
            </w:r>
            <w:r>
              <w:rPr>
                <w:rFonts w:eastAsia="Times New Roman" w:cs="Segoe UI"/>
                <w:color w:val="24292E"/>
                <w:sz w:val="22"/>
                <w:szCs w:val="22"/>
                <w:lang w:val="en-GB" w:eastAsia="en-GB"/>
              </w:rPr>
              <w:br/>
            </w:r>
            <w:r w:rsidRPr="00B74FA9">
              <w:rPr>
                <w:rFonts w:ascii="Consolas" w:eastAsia="Times New Roman" w:hAnsi="Consolas" w:cs="Courier New"/>
                <w:color w:val="24292E"/>
                <w:sz w:val="20"/>
                <w:szCs w:val="20"/>
                <w:lang w:val="en-GB" w:eastAsia="en-GB"/>
              </w:rPr>
              <w:t>sudo pacman -S dotnet-sdk</w:t>
            </w:r>
          </w:p>
          <w:p w14:paraId="5DEC9B41" w14:textId="77777777"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hyperlink r:id="rId28" w:history="1">
              <w:r w:rsidRPr="00573D9A">
                <w:rPr>
                  <w:rFonts w:eastAsia="Times New Roman" w:cs="Segoe UI"/>
                  <w:color w:val="0000FF"/>
                  <w:sz w:val="22"/>
                  <w:szCs w:val="22"/>
                  <w:u w:val="single"/>
                  <w:lang w:val="en-GB" w:eastAsia="en-GB"/>
                </w:rPr>
                <w:t>Dockerfile</w:t>
              </w:r>
            </w:hyperlink>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E.g.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Obviously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dotnet build src</w:t>
            </w:r>
            <w:r w:rsidRPr="00C96CEA">
              <w:rPr>
                <w:sz w:val="18"/>
                <w:szCs w:val="18"/>
                <w:lang w:val="en-GB"/>
              </w:rPr>
              <w:t> </w:t>
            </w:r>
            <w:r w:rsidRPr="00C96CEA">
              <w:rPr>
                <w:sz w:val="22"/>
                <w:szCs w:val="22"/>
                <w:lang w:val="en-GB"/>
              </w:rPr>
              <w:t>in the directory of your clone</w:t>
            </w:r>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dotnet test src</w:t>
            </w:r>
            <w:r w:rsidRPr="00C96CEA">
              <w:rPr>
                <w:sz w:val="18"/>
                <w:szCs w:val="18"/>
                <w:lang w:val="en-GB"/>
              </w:rPr>
              <w:t> </w:t>
            </w:r>
            <w:r w:rsidRPr="00C96CEA">
              <w:rPr>
                <w:sz w:val="22"/>
                <w:szCs w:val="22"/>
                <w:lang w:val="en-GB"/>
              </w:rPr>
              <w:t>in the directory of your clone</w:t>
            </w:r>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dotnet run --project src/WeepingSnake.ConsoleClient</w:t>
            </w:r>
            <w:r w:rsidRPr="00C96CEA">
              <w:rPr>
                <w:sz w:val="22"/>
                <w:szCs w:val="22"/>
                <w:lang w:val="en-GB"/>
              </w:rPr>
              <w:br/>
              <w:t>in the directory of your clone</w:t>
            </w:r>
          </w:p>
        </w:tc>
      </w:tr>
    </w:tbl>
    <w:p w14:paraId="3DDB9EDA" w14:textId="3E4E1AAB" w:rsidR="00344A97" w:rsidRPr="00344A97" w:rsidRDefault="00FC56B9" w:rsidP="00FC56B9">
      <w:pPr>
        <w:pStyle w:val="Beschriftung"/>
        <w:rPr>
          <w:b w:val="0"/>
          <w:sz w:val="26"/>
          <w:szCs w:val="26"/>
          <w:lang w:val="en-GB"/>
        </w:rPr>
      </w:pPr>
      <w:bookmarkStart w:id="15" w:name="_Toc73042827"/>
      <w:r>
        <w:t xml:space="preserve">Tabelle </w:t>
      </w:r>
      <w:r w:rsidR="00322F78">
        <w:fldChar w:fldCharType="begin"/>
      </w:r>
      <w:r w:rsidR="00322F78">
        <w:instrText xml:space="preserve"> SEQ Tabelle \* ARABIC </w:instrText>
      </w:r>
      <w:r w:rsidR="00322F78">
        <w:fldChar w:fldCharType="separate"/>
      </w:r>
      <w:r w:rsidR="00322F78">
        <w:rPr>
          <w:noProof/>
        </w:rPr>
        <w:t>2</w:t>
      </w:r>
      <w:r w:rsidR="00322F78">
        <w:fldChar w:fldCharType="end"/>
      </w:r>
      <w:r>
        <w:t>: Getting Started</w:t>
      </w:r>
      <w:bookmarkEnd w:id="15"/>
    </w:p>
    <w:p w14:paraId="4349D0B3" w14:textId="376F5433" w:rsidR="00C73FB9" w:rsidRDefault="00C73FB9" w:rsidP="00BF307E">
      <w:pPr>
        <w:pStyle w:val="berschrift1"/>
      </w:pPr>
      <w:bookmarkStart w:id="16" w:name="_Toc73042782"/>
      <w:r>
        <w:lastRenderedPageBreak/>
        <w:t>Domain Driven Design</w:t>
      </w:r>
      <w:bookmarkEnd w:id="16"/>
    </w:p>
    <w:p w14:paraId="44FDF481" w14:textId="0C8E8481" w:rsidR="00757D97" w:rsidRDefault="00757D97" w:rsidP="00757D97">
      <w:pPr>
        <w:pStyle w:val="berschrift2"/>
      </w:pPr>
      <w:bookmarkStart w:id="17" w:name="_Toc73042783"/>
      <w:r w:rsidRPr="00757D97">
        <w:t>Ubiquitous Language</w:t>
      </w:r>
      <w:bookmarkEnd w:id="17"/>
    </w:p>
    <w:p w14:paraId="22BD82FD" w14:textId="4F7F8F0D" w:rsidR="00D40272" w:rsidRDefault="002119DB" w:rsidP="002119DB">
      <w:r>
        <w:t xml:space="preserve">Die Betrachtung der </w:t>
      </w:r>
      <w:r w:rsidRPr="002119DB">
        <w:t>Ubiquitous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49D63406">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1AC769CD" w:rsidR="00505EF2" w:rsidRDefault="00AA1A8C" w:rsidP="00B5423A">
      <w:pPr>
        <w:pStyle w:val="Beschriftung"/>
      </w:pPr>
      <w:bookmarkStart w:id="18" w:name="_Toc73042845"/>
      <w:r>
        <w:t xml:space="preserve">Abbildung </w:t>
      </w:r>
      <w:r w:rsidR="009258EC">
        <w:fldChar w:fldCharType="begin"/>
      </w:r>
      <w:r w:rsidR="009258EC">
        <w:instrText xml:space="preserve"> SEQ Abbildung \* ARABIC </w:instrText>
      </w:r>
      <w:r w:rsidR="009258EC">
        <w:fldChar w:fldCharType="separate"/>
      </w:r>
      <w:r w:rsidR="004220D0">
        <w:rPr>
          <w:noProof/>
        </w:rPr>
        <w:t>2</w:t>
      </w:r>
      <w:r w:rsidR="009258EC">
        <w:rPr>
          <w:noProof/>
        </w:rPr>
        <w:fldChar w:fldCharType="end"/>
      </w:r>
      <w:r>
        <w:t>: Problemdomäne</w:t>
      </w:r>
      <w:bookmarkEnd w:id="18"/>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5B75CE0F"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Ziel das Spiel zu gewinnen.</w:t>
            </w:r>
          </w:p>
          <w:p w14:paraId="2E28BCB5" w14:textId="43FF18DD"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r w:rsidRPr="00C92F80">
              <w:rPr>
                <w:i/>
                <w:sz w:val="24"/>
                <w:szCs w:val="24"/>
              </w:rPr>
              <w:t>PlayerAction</w:t>
            </w:r>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77777777" w:rsidR="00BA2AFF" w:rsidRDefault="00130B8C" w:rsidP="004A4AE0">
            <w:pPr>
              <w:spacing w:before="20" w:after="20" w:line="240" w:lineRule="auto"/>
            </w:pPr>
            <w:r>
              <w:t>Die Fläche auf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8BB2A31"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Pr="00305C9E">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Pr="00AA18BE">
              <w:rPr>
                <w:i/>
                <w:sz w:val="24"/>
                <w:szCs w:val="24"/>
                <w:lang w:val="en-GB"/>
              </w:rPr>
              <w:t>PlayerAction</w:t>
            </w:r>
          </w:p>
          <w:p w14:paraId="10715D8A" w14:textId="18857E34" w:rsidR="00AA18BE" w:rsidRPr="00AA18BE" w:rsidRDefault="00AA18BE" w:rsidP="00977507">
            <w:pPr>
              <w:pStyle w:val="Listenabsatz"/>
              <w:numPr>
                <w:ilvl w:val="0"/>
                <w:numId w:val="20"/>
              </w:numPr>
              <w:spacing w:before="20" w:after="20" w:line="240" w:lineRule="auto"/>
              <w:rPr>
                <w:lang w:val="en-GB"/>
              </w:rPr>
            </w:pPr>
            <w:r w:rsidRPr="00AA18BE">
              <w:rPr>
                <w:sz w:val="24"/>
                <w:szCs w:val="24"/>
                <w:lang w:val="en-GB"/>
              </w:rPr>
              <w:t xml:space="preserve">Ist bestandteil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r>
              <w:t>PlayerAction</w:t>
            </w:r>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550D352" w:rsidR="00C14C74" w:rsidRPr="00C14C74"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Pr="00AA18BE">
              <w:rPr>
                <w:i/>
                <w:sz w:val="24"/>
                <w:szCs w:val="24"/>
                <w:lang w:val="en-GB"/>
              </w:rPr>
              <w:t>Action</w:t>
            </w:r>
          </w:p>
          <w:p w14:paraId="57941A18" w14:textId="191F18E8" w:rsidR="00130B8C" w:rsidRPr="00C14C74" w:rsidRDefault="00AA18BE" w:rsidP="00977507">
            <w:pPr>
              <w:pStyle w:val="Listenabsatz"/>
              <w:keepNext/>
              <w:numPr>
                <w:ilvl w:val="0"/>
                <w:numId w:val="20"/>
              </w:numPr>
              <w:spacing w:before="20" w:after="20" w:line="240" w:lineRule="auto"/>
              <w:rPr>
                <w:sz w:val="24"/>
                <w:szCs w:val="24"/>
                <w:lang w:val="en-GB"/>
              </w:rPr>
            </w:pPr>
            <w:r w:rsidRPr="00C14C74">
              <w:rPr>
                <w:sz w:val="24"/>
                <w:szCs w:val="24"/>
                <w:lang w:val="en-GB"/>
              </w:rPr>
              <w:t xml:space="preserve">Ist bestandteil von: </w:t>
            </w:r>
            <w:r w:rsidRPr="00C14C74">
              <w:rPr>
                <w:i/>
                <w:sz w:val="24"/>
                <w:szCs w:val="24"/>
                <w:lang w:val="en-GB"/>
              </w:rPr>
              <w:t>Player</w:t>
            </w:r>
          </w:p>
        </w:tc>
      </w:tr>
    </w:tbl>
    <w:p w14:paraId="2CFA156B" w14:textId="23A6151B" w:rsidR="00505EF2" w:rsidRDefault="00085B28" w:rsidP="00085B28">
      <w:pPr>
        <w:pStyle w:val="Beschriftung"/>
      </w:pPr>
      <w:bookmarkStart w:id="19" w:name="_Toc73042828"/>
      <w:r>
        <w:t xml:space="preserve">Tabelle </w:t>
      </w:r>
      <w:r w:rsidR="00322F78">
        <w:fldChar w:fldCharType="begin"/>
      </w:r>
      <w:r w:rsidR="00322F78">
        <w:instrText xml:space="preserve"> SEQ Tabelle \* ARABIC </w:instrText>
      </w:r>
      <w:r w:rsidR="00322F78">
        <w:fldChar w:fldCharType="separate"/>
      </w:r>
      <w:r w:rsidR="00322F78">
        <w:rPr>
          <w:noProof/>
        </w:rPr>
        <w:t>3</w:t>
      </w:r>
      <w:r w:rsidR="00322F78">
        <w:fldChar w:fldCharType="end"/>
      </w:r>
      <w:r>
        <w:t xml:space="preserve">: </w:t>
      </w:r>
      <w:r w:rsidRPr="00C52880">
        <w:t>Ubiquitous Language</w:t>
      </w:r>
      <w:r w:rsidR="00250BFD">
        <w:t xml:space="preserve"> für die</w:t>
      </w:r>
      <w:r>
        <w:t xml:space="preserve"> Kerndomäne</w:t>
      </w:r>
      <w:bookmarkEnd w:id="19"/>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26E53E50" w:rsidR="00626F07" w:rsidRDefault="00085B28" w:rsidP="00085B28">
      <w:pPr>
        <w:pStyle w:val="Beschriftung"/>
      </w:pPr>
      <w:bookmarkStart w:id="20" w:name="_Toc73042829"/>
      <w:r>
        <w:t xml:space="preserve">Tabelle </w:t>
      </w:r>
      <w:r w:rsidR="00322F78">
        <w:fldChar w:fldCharType="begin"/>
      </w:r>
      <w:r w:rsidR="00322F78">
        <w:instrText xml:space="preserve"> SEQ Tabelle \* ARABIC </w:instrText>
      </w:r>
      <w:r w:rsidR="00322F78">
        <w:fldChar w:fldCharType="separate"/>
      </w:r>
      <w:r w:rsidR="00322F78">
        <w:rPr>
          <w:noProof/>
        </w:rPr>
        <w:t>4</w:t>
      </w:r>
      <w:r w:rsidR="00322F78">
        <w:fldChar w:fldCharType="end"/>
      </w:r>
      <w:r>
        <w:t xml:space="preserve">: </w:t>
      </w:r>
      <w:r w:rsidRPr="00E27BE5">
        <w:t>Ubiquitous Language</w:t>
      </w:r>
      <w:r>
        <w:t xml:space="preserve"> für die </w:t>
      </w:r>
      <w:r w:rsidR="003F3FC0">
        <w:t>g</w:t>
      </w:r>
      <w:r>
        <w:t>enerische Domäne</w:t>
      </w:r>
      <w:bookmarkEnd w:id="20"/>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r w:rsidRPr="00626F07">
        <w:rPr>
          <w:i/>
        </w:rPr>
        <w:t>Person</w:t>
      </w:r>
      <w:r>
        <w:t>s.</w:t>
      </w:r>
      <w:r w:rsidR="00E1098D">
        <w:t xml:space="preserve"> Während eines </w:t>
      </w:r>
      <w:r w:rsidR="00E1098D" w:rsidRPr="00E1098D">
        <w:rPr>
          <w:i/>
        </w:rPr>
        <w:t>Game</w:t>
      </w:r>
      <w:r w:rsidR="00E1098D">
        <w:t xml:space="preserve">s wissen die </w:t>
      </w:r>
      <w:r w:rsidR="00E1098D" w:rsidRPr="00E1098D">
        <w:rPr>
          <w:i/>
        </w:rPr>
        <w:t>Person</w:t>
      </w:r>
      <w:r w:rsidR="00E1098D">
        <w:t xml:space="preserve">s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bookmarkStart w:id="21" w:name="_Toc73042784"/>
      <w:r>
        <w:t>Kontext</w:t>
      </w:r>
      <w:bookmarkEnd w:id="21"/>
    </w:p>
    <w:p w14:paraId="014562A3" w14:textId="4B9F41A3" w:rsidR="0039495C" w:rsidRDefault="000E07FF" w:rsidP="000E07FF">
      <w:r>
        <w:t>Da es sich bei de</w:t>
      </w:r>
      <w:r w:rsidR="00F866C2">
        <w:t>m</w:t>
      </w:r>
      <w:r>
        <w:t xml:space="preserve"> Spiel </w:t>
      </w:r>
      <w:r w:rsidRPr="000E07FF">
        <w:rPr>
          <w:i/>
        </w:rPr>
        <w:t>Weeping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r w:rsidRPr="0039495C">
              <w:rPr>
                <w:i/>
              </w:rPr>
              <w:t xml:space="preserve">Shared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r w:rsidRPr="0039495C">
              <w:rPr>
                <w:i/>
              </w:rPr>
              <w:t>Shared Kernel</w:t>
            </w:r>
          </w:p>
        </w:tc>
      </w:tr>
    </w:tbl>
    <w:p w14:paraId="65151AA6" w14:textId="390EEF63" w:rsidR="00F520DF" w:rsidRDefault="0039495C" w:rsidP="0039495C">
      <w:pPr>
        <w:pStyle w:val="Beschriftung"/>
      </w:pPr>
      <w:bookmarkStart w:id="22" w:name="_Toc73042830"/>
      <w:r>
        <w:t xml:space="preserve">Tabelle </w:t>
      </w:r>
      <w:r w:rsidR="00322F78">
        <w:fldChar w:fldCharType="begin"/>
      </w:r>
      <w:r w:rsidR="00322F78">
        <w:instrText xml:space="preserve"> SEQ Tabelle \* ARABIC </w:instrText>
      </w:r>
      <w:r w:rsidR="00322F78">
        <w:fldChar w:fldCharType="separate"/>
      </w:r>
      <w:r w:rsidR="00322F78">
        <w:rPr>
          <w:noProof/>
        </w:rPr>
        <w:t>5</w:t>
      </w:r>
      <w:r w:rsidR="00322F78">
        <w:fldChar w:fldCharType="end"/>
      </w:r>
      <w:r>
        <w:t>: Beziehungen zwischen Kontexten</w:t>
      </w:r>
      <w:bookmarkEnd w:id="22"/>
    </w:p>
    <w:p w14:paraId="3EDECA75" w14:textId="1D8009C9" w:rsidR="00391A68" w:rsidRDefault="0039495C" w:rsidP="0039495C">
      <w:r>
        <w:t xml:space="preserve">Das Beziehungsmuster </w:t>
      </w:r>
      <w:r w:rsidRPr="0039495C">
        <w:rPr>
          <w:i/>
        </w:rPr>
        <w:t>Shared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3" w:name="_Toc73042785"/>
      <w:r>
        <w:lastRenderedPageBreak/>
        <w:t>Taktisches Domain Driven Design</w:t>
      </w:r>
      <w:bookmarkEnd w:id="23"/>
    </w:p>
    <w:p w14:paraId="5B34F81E" w14:textId="2035CD23" w:rsidR="00263579" w:rsidRDefault="00263579" w:rsidP="00391A68">
      <w:pPr>
        <w:pStyle w:val="berschrift3"/>
      </w:pPr>
      <w:bookmarkStart w:id="24" w:name="_Toc73042786"/>
      <w:r>
        <w:t>Entities</w:t>
      </w:r>
      <w:bookmarkEnd w:id="24"/>
    </w:p>
    <w:p w14:paraId="0500D161" w14:textId="100A8ABB" w:rsidR="00F633B0" w:rsidRDefault="004A7D9F" w:rsidP="0043244E">
      <w:r>
        <w:t xml:space="preserve">Die verwendeten Entities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360053DC" w:rsidR="006511D0" w:rsidRDefault="00F633B0" w:rsidP="0043244E">
      <w:r>
        <w:t xml:space="preserve">Mit Commit </w:t>
      </w:r>
      <w:hyperlink r:id="rId29"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Pr="00546FA9">
        <w:rPr>
          <w:rStyle w:val="codeZchn"/>
        </w:rPr>
        <w:t>Equals</w:t>
      </w:r>
      <w:r>
        <w:t xml:space="preserve"> &amp; </w:t>
      </w:r>
      <w:r w:rsidRPr="00546FA9">
        <w:rPr>
          <w:rStyle w:val="codeZchn"/>
        </w:rPr>
        <w:t>GetHashCode</w:t>
      </w:r>
      <w:r w:rsidR="00F46AEB">
        <w:t>).</w:t>
      </w:r>
    </w:p>
    <w:p w14:paraId="064EBD15" w14:textId="59F04CB0" w:rsidR="001F7C44" w:rsidRDefault="001F7C44" w:rsidP="0043244E"/>
    <w:p w14:paraId="72BAD9E5" w14:textId="08D7B7E6" w:rsidR="001F7C44" w:rsidRDefault="001F7C44" w:rsidP="0043244E">
      <w:r>
        <w:t xml:space="preserve">Die Identifikation über eine ID ist für </w:t>
      </w:r>
      <w:r w:rsidRPr="001F7C44">
        <w:rPr>
          <w:rStyle w:val="codeZchn"/>
        </w:rPr>
        <w:t>Person</w:t>
      </w:r>
      <w:r>
        <w:t xml:space="preserve"> nötig, da diese Entity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das herausfinden einer Gültigen ID durch ausprobieren nahezu unmöglich ist.</w:t>
      </w:r>
    </w:p>
    <w:p w14:paraId="56DCF161" w14:textId="77777777" w:rsidR="001F7C44" w:rsidRDefault="001F7C44" w:rsidP="0043244E"/>
    <w:p w14:paraId="4C08D3B7" w14:textId="5E8B7CFE"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Ungültige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Entities </w:t>
      </w:r>
      <w:r w:rsidR="00380915">
        <w:t>jeweils das UML-</w:t>
      </w:r>
      <w:r w:rsidR="00380915">
        <w:lastRenderedPageBreak/>
        <w:t xml:space="preserve">Klassendiagramm ohne Assoziationen. </w:t>
      </w:r>
      <w:r w:rsidR="00B820ED">
        <w:t xml:space="preserve"> </w:t>
      </w:r>
      <w:r w:rsidR="00380915">
        <w:t xml:space="preserve">Das Herz-Symbol steht für den Zugriffsmodifizierer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p>
    <w:p w14:paraId="430A65C6" w14:textId="77777777" w:rsidR="00380915" w:rsidRDefault="004C6633" w:rsidP="00380915">
      <w:pPr>
        <w:keepNext/>
      </w:pPr>
      <w:r w:rsidRPr="004C6633">
        <w:rPr>
          <w:noProof/>
        </w:rPr>
        <w:drawing>
          <wp:inline distT="0" distB="0" distL="0" distR="0" wp14:anchorId="680D5F63" wp14:editId="69E5A406">
            <wp:extent cx="5400040" cy="3704590"/>
            <wp:effectExtent l="19050" t="19050" r="10160"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704590"/>
                    </a:xfrm>
                    <a:prstGeom prst="rect">
                      <a:avLst/>
                    </a:prstGeom>
                    <a:ln>
                      <a:solidFill>
                        <a:schemeClr val="accent1"/>
                      </a:solidFill>
                    </a:ln>
                  </pic:spPr>
                </pic:pic>
              </a:graphicData>
            </a:graphic>
          </wp:inline>
        </w:drawing>
      </w:r>
    </w:p>
    <w:p w14:paraId="1054ADCF" w14:textId="2F504C54" w:rsidR="004C6633" w:rsidRDefault="00380915" w:rsidP="00380915">
      <w:pPr>
        <w:pStyle w:val="Beschriftung"/>
      </w:pPr>
      <w:bookmarkStart w:id="25" w:name="_Toc73042846"/>
      <w:r>
        <w:t xml:space="preserve">Abbildung </w:t>
      </w:r>
      <w:r w:rsidR="009258EC">
        <w:fldChar w:fldCharType="begin"/>
      </w:r>
      <w:r w:rsidR="009258EC">
        <w:instrText xml:space="preserve"> SEQ Abbildung \* ARABIC </w:instrText>
      </w:r>
      <w:r w:rsidR="009258EC">
        <w:fldChar w:fldCharType="separate"/>
      </w:r>
      <w:r w:rsidR="004220D0">
        <w:rPr>
          <w:noProof/>
        </w:rPr>
        <w:t>3</w:t>
      </w:r>
      <w:r w:rsidR="009258EC">
        <w:rPr>
          <w:noProof/>
        </w:rPr>
        <w:fldChar w:fldCharType="end"/>
      </w:r>
      <w:r>
        <w:t>: UML-Klassendiagramm der Entities</w:t>
      </w:r>
      <w:bookmarkEnd w:id="25"/>
    </w:p>
    <w:p w14:paraId="071F6A36" w14:textId="4371AB6B" w:rsidR="002C22E4" w:rsidRDefault="005D072D" w:rsidP="00C84E79">
      <w:r>
        <w:t>Unter anderem d</w:t>
      </w:r>
      <w:r w:rsidR="001F159E">
        <w:t>ieser unstrukturierte Aufbau der Entities wird im Rahmen dieser Arbeit in den folgenden Kapiteln durch das Anwenden verschiedener Techniken korrigiert.</w:t>
      </w:r>
    </w:p>
    <w:p w14:paraId="7AC9F62B" w14:textId="77777777" w:rsidR="002C22E4" w:rsidRDefault="002C22E4">
      <w:pPr>
        <w:spacing w:line="240" w:lineRule="auto"/>
        <w:jc w:val="left"/>
      </w:pPr>
      <w:r>
        <w:br w:type="page"/>
      </w:r>
    </w:p>
    <w:p w14:paraId="4102EC3B" w14:textId="77777777" w:rsidR="00263579" w:rsidRDefault="00263579" w:rsidP="00391A68">
      <w:pPr>
        <w:pStyle w:val="berschrift3"/>
      </w:pPr>
      <w:bookmarkStart w:id="26" w:name="_Toc73042787"/>
      <w:r>
        <w:lastRenderedPageBreak/>
        <w:t>Value Objects</w:t>
      </w:r>
      <w:bookmarkEnd w:id="26"/>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r w:rsidR="002C73FD" w:rsidRPr="00E40A1B">
        <w:rPr>
          <w:rFonts w:ascii="Consolas" w:hAnsi="Consolas"/>
          <w:sz w:val="24"/>
          <w:szCs w:val="24"/>
        </w:rPr>
        <w:t>class</w:t>
      </w:r>
      <w:r w:rsidR="002C73FD">
        <w:t>) die Struktur (</w:t>
      </w:r>
      <w:r w:rsidR="002C73FD" w:rsidRPr="00E40A1B">
        <w:rPr>
          <w:rFonts w:ascii="Consolas" w:hAnsi="Consolas"/>
          <w:sz w:val="24"/>
          <w:szCs w:val="24"/>
        </w:rPr>
        <w:t>struct</w:t>
      </w:r>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PlayerRange</w:t>
            </w:r>
          </w:p>
        </w:tc>
        <w:tc>
          <w:tcPr>
            <w:tcW w:w="5953" w:type="dxa"/>
            <w:tcBorders>
              <w:top w:val="single" w:sz="4" w:space="0" w:color="auto"/>
              <w:left w:val="nil"/>
              <w:bottom w:val="nil"/>
              <w:right w:val="single" w:sz="4" w:space="0" w:color="auto"/>
            </w:tcBorders>
          </w:tcPr>
          <w:p w14:paraId="0627A66E" w14:textId="140140AB" w:rsidR="00C22D3D" w:rsidRPr="007E5699" w:rsidRDefault="00C22D3D" w:rsidP="00AB4928">
            <w:pPr>
              <w:spacing w:before="20" w:after="20" w:line="240" w:lineRule="auto"/>
              <w:jc w:val="left"/>
              <w:rPr>
                <w:sz w:val="24"/>
                <w:szCs w:val="24"/>
              </w:rPr>
            </w:pPr>
            <w:r w:rsidRPr="007E5699">
              <w:rPr>
                <w:sz w:val="24"/>
                <w:szCs w:val="24"/>
              </w:rPr>
              <w:t xml:space="preserve">Bestimmt wie viele Spieler (min, max) an einem </w:t>
            </w:r>
            <w:r w:rsidRPr="007E5699">
              <w:rPr>
                <w:i/>
                <w:sz w:val="24"/>
                <w:szCs w:val="24"/>
              </w:rPr>
              <w:t xml:space="preserve">Game </w:t>
            </w:r>
            <w:r w:rsidRPr="007E5699">
              <w:rPr>
                <w:sz w:val="24"/>
                <w:szCs w:val="24"/>
              </w:rPr>
              <w:t>teilnehmen können / müssen</w:t>
            </w:r>
            <w:r>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Validiert, dass min &gt;= max</w:t>
            </w:r>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r w:rsidRPr="00C22D3D">
              <w:rPr>
                <w:rFonts w:ascii="Consolas" w:hAnsi="Consolas"/>
                <w:b/>
                <w:sz w:val="24"/>
                <w:szCs w:val="24"/>
              </w:rPr>
              <w:t>BoardDimensions</w:t>
            </w:r>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15069D9F"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1"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 xml:space="preserve">GameCoordinate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77777777" w:rsidR="00C22D3D" w:rsidRDefault="00AE1AEA" w:rsidP="00977507">
            <w:pPr>
              <w:pStyle w:val="Listenabsatz"/>
              <w:keepNext/>
              <w:numPr>
                <w:ilvl w:val="0"/>
                <w:numId w:val="19"/>
              </w:numPr>
              <w:spacing w:before="20" w:after="20" w:line="240" w:lineRule="auto"/>
              <w:jc w:val="left"/>
              <w:rPr>
                <w:sz w:val="24"/>
                <w:szCs w:val="24"/>
              </w:rPr>
            </w:pPr>
            <w:r>
              <w:rPr>
                <w:sz w:val="24"/>
                <w:szCs w:val="24"/>
              </w:rPr>
              <w:t>Unveränderlich, da eine Position immer die gleiche Position bleib</w:t>
            </w:r>
            <w:r w:rsidR="00214DF2">
              <w:rPr>
                <w:sz w:val="24"/>
                <w:szCs w:val="24"/>
              </w:rPr>
              <w:t>t</w:t>
            </w:r>
          </w:p>
          <w:p w14:paraId="5733F53F" w14:textId="4C2B8B26"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r>
              <w:rPr>
                <w:sz w:val="24"/>
                <w:szCs w:val="24"/>
              </w:rPr>
              <w:t>an mehreren Stelle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PlayerDirection</w:t>
            </w:r>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77777777" w:rsidR="00E6115B" w:rsidRDefault="00E6115B" w:rsidP="00977507">
            <w:pPr>
              <w:pStyle w:val="Listenabsatz"/>
              <w:keepNext/>
              <w:numPr>
                <w:ilvl w:val="0"/>
                <w:numId w:val="19"/>
              </w:numPr>
              <w:spacing w:before="20" w:after="20" w:line="240" w:lineRule="auto"/>
              <w:jc w:val="left"/>
              <w:rPr>
                <w:sz w:val="24"/>
                <w:szCs w:val="24"/>
              </w:rPr>
            </w:pPr>
            <w:r>
              <w:rPr>
                <w:sz w:val="24"/>
                <w:szCs w:val="24"/>
              </w:rPr>
              <w:t>Unveränderlich, da eine Richtung immer die gleiche Reichtung bleibt</w:t>
            </w:r>
          </w:p>
          <w:p w14:paraId="6213C446" w14:textId="5E7767D1"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r w:rsidRPr="00E6115B">
              <w:rPr>
                <w:sz w:val="24"/>
                <w:szCs w:val="24"/>
              </w:rPr>
              <w:t>an mehreren Stelle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PlayerOrientation</w:t>
            </w:r>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r w:rsidRPr="00497094">
              <w:rPr>
                <w:rFonts w:ascii="Consolas" w:hAnsi="Consolas"/>
                <w:sz w:val="22"/>
                <w:szCs w:val="22"/>
              </w:rPr>
              <w:t>GameCoordinate</w:t>
            </w:r>
            <w:r w:rsidRPr="00497094">
              <w:rPr>
                <w:sz w:val="22"/>
                <w:szCs w:val="22"/>
              </w:rPr>
              <w:t xml:space="preserve"> </w:t>
            </w:r>
            <w:r>
              <w:rPr>
                <w:sz w:val="24"/>
                <w:szCs w:val="24"/>
              </w:rPr>
              <w:t xml:space="preserve">und </w:t>
            </w:r>
            <w:r w:rsidRPr="00444C87">
              <w:rPr>
                <w:rFonts w:ascii="Consolas" w:hAnsi="Consolas"/>
                <w:sz w:val="20"/>
                <w:szCs w:val="20"/>
              </w:rPr>
              <w:t>PlayerDirection</w:t>
            </w:r>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0500B8EE"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GameDistance</w:t>
            </w:r>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503089C1" w:rsidR="007A7038" w:rsidRDefault="007A7038" w:rsidP="007A7038">
      <w:pPr>
        <w:pStyle w:val="Beschriftung"/>
      </w:pPr>
      <w:bookmarkStart w:id="27" w:name="_Toc73042831"/>
      <w:r>
        <w:t xml:space="preserve">Tabelle </w:t>
      </w:r>
      <w:r w:rsidR="00322F78">
        <w:fldChar w:fldCharType="begin"/>
      </w:r>
      <w:r w:rsidR="00322F78">
        <w:instrText xml:space="preserve"> SEQ Tabelle \* ARABIC </w:instrText>
      </w:r>
      <w:r w:rsidR="00322F78">
        <w:fldChar w:fldCharType="separate"/>
      </w:r>
      <w:r w:rsidR="00322F78">
        <w:rPr>
          <w:noProof/>
        </w:rPr>
        <w:t>6</w:t>
      </w:r>
      <w:r w:rsidR="00322F78">
        <w:fldChar w:fldCharType="end"/>
      </w:r>
      <w:r>
        <w:t>: Value Objects</w:t>
      </w:r>
      <w:bookmarkEnd w:id="27"/>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28" w:name="_Toc73042788"/>
      <w:r>
        <w:lastRenderedPageBreak/>
        <w:t>Aggregates</w:t>
      </w:r>
      <w:bookmarkEnd w:id="28"/>
    </w:p>
    <w:p w14:paraId="557970BB" w14:textId="17B668D9" w:rsidR="002C22E4" w:rsidRDefault="002C22E4" w:rsidP="002C22E4">
      <w:r>
        <w:t xml:space="preserve">Die Aggregates werden in Anlehnung an das in </w:t>
      </w:r>
      <w:r>
        <w:fldChar w:fldCharType="begin"/>
      </w:r>
      <w:r>
        <w:instrText xml:space="preserve"> REF _Ref72658592 \h </w:instrText>
      </w:r>
      <w:r>
        <w:fldChar w:fldCharType="separate"/>
      </w:r>
      <w:r>
        <w:t xml:space="preserve">Abbildung </w:t>
      </w:r>
      <w:r>
        <w:rPr>
          <w:noProof/>
        </w:rPr>
        <w:t>1</w:t>
      </w:r>
      <w:r>
        <w:t>: Code-Struktur in UML Notation</w:t>
      </w:r>
      <w:r>
        <w:fldChar w:fldCharType="end"/>
      </w:r>
      <w:r>
        <w:t xml:space="preserve"> (Seite </w:t>
      </w:r>
      <w:r>
        <w:fldChar w:fldCharType="begin"/>
      </w:r>
      <w:r>
        <w:instrText xml:space="preserve"> PAGEREF _Ref72658592 \h </w:instrText>
      </w:r>
      <w:r>
        <w:fldChar w:fldCharType="separate"/>
      </w:r>
      <w:r>
        <w:rPr>
          <w:noProof/>
        </w:rPr>
        <w:t>3</w:t>
      </w:r>
      <w:r>
        <w:fldChar w:fldCharType="end"/>
      </w:r>
      <w:r>
        <w:t xml:space="preserve">) dargestellte UML-Diagramm betrachtet. Die Zusammenfassung in Funktionseinheiten stellt hier schon die Bildung der Aggregates dar. In der folgenden Tabelle sind die Aggregate Root Entities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1E45AB" w:rsidRDefault="001E45AB" w:rsidP="001E45AB">
            <w:pPr>
              <w:pStyle w:val="code"/>
              <w:spacing w:line="240" w:lineRule="auto"/>
              <w:jc w:val="left"/>
              <w:rPr>
                <w:sz w:val="28"/>
                <w:szCs w:val="28"/>
              </w:rPr>
            </w:pPr>
            <w:r w:rsidRPr="001E45AB">
              <w:rPr>
                <w:sz w:val="28"/>
                <w:szCs w:val="28"/>
              </w:rPr>
              <w:t>PersonDatabase</w:t>
            </w:r>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1E45AB" w:rsidRDefault="001E45AB" w:rsidP="001E45AB">
            <w:pPr>
              <w:pStyle w:val="code"/>
              <w:spacing w:line="240" w:lineRule="auto"/>
              <w:jc w:val="left"/>
              <w:rPr>
                <w:sz w:val="28"/>
                <w:szCs w:val="28"/>
              </w:rPr>
            </w:pPr>
            <w:r w:rsidRPr="001E45AB">
              <w:rPr>
                <w:sz w:val="28"/>
                <w:szCs w:val="28"/>
              </w:rPr>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0AE466EF" w:rsidR="001E45AB" w:rsidRPr="001E45AB" w:rsidRDefault="001E45AB" w:rsidP="001E45AB">
            <w:pPr>
              <w:pStyle w:val="code"/>
              <w:spacing w:line="240" w:lineRule="auto"/>
              <w:jc w:val="left"/>
              <w:rPr>
                <w:sz w:val="28"/>
                <w:szCs w:val="28"/>
              </w:rPr>
            </w:pPr>
            <w:r w:rsidRPr="001E45AB">
              <w:rPr>
                <w:sz w:val="28"/>
                <w:szCs w:val="28"/>
              </w:rPr>
              <w:t>GameController</w:t>
            </w:r>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1E45AB" w:rsidRDefault="001E45AB" w:rsidP="001E45AB">
            <w:pPr>
              <w:pStyle w:val="code"/>
              <w:spacing w:line="240" w:lineRule="auto"/>
              <w:jc w:val="left"/>
              <w:rPr>
                <w:sz w:val="28"/>
                <w:szCs w:val="28"/>
              </w:rPr>
            </w:pPr>
            <w:r w:rsidRPr="001E45AB">
              <w:rPr>
                <w:sz w:val="28"/>
                <w:szCs w:val="28"/>
              </w:rPr>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1E45AB" w:rsidRDefault="001E45AB" w:rsidP="001E45AB">
            <w:pPr>
              <w:pStyle w:val="code"/>
              <w:spacing w:line="240" w:lineRule="auto"/>
              <w:jc w:val="left"/>
              <w:rPr>
                <w:sz w:val="28"/>
                <w:szCs w:val="28"/>
              </w:rPr>
            </w:pPr>
            <w:r w:rsidRPr="001E45AB">
              <w:rPr>
                <w:sz w:val="28"/>
                <w:szCs w:val="28"/>
              </w:rPr>
              <w:t>Game.Board</w:t>
            </w:r>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1E45AB" w:rsidRDefault="001E45AB" w:rsidP="001E45AB">
            <w:pPr>
              <w:pStyle w:val="code"/>
              <w:keepNext/>
              <w:spacing w:line="240" w:lineRule="auto"/>
              <w:jc w:val="left"/>
              <w:rPr>
                <w:sz w:val="28"/>
                <w:szCs w:val="28"/>
              </w:rPr>
            </w:pPr>
            <w:r w:rsidRPr="001E45AB">
              <w:rPr>
                <w:sz w:val="28"/>
                <w:szCs w:val="28"/>
              </w:rPr>
              <w:t>Com</w:t>
            </w:r>
            <w:r w:rsidR="00B0720A">
              <w:rPr>
                <w:sz w:val="28"/>
                <w:szCs w:val="28"/>
              </w:rPr>
              <w:t>p</w:t>
            </w:r>
            <w:r w:rsidRPr="001E45AB">
              <w:rPr>
                <w:sz w:val="28"/>
                <w:szCs w:val="28"/>
              </w:rPr>
              <w:t>uterPlayer</w:t>
            </w:r>
          </w:p>
        </w:tc>
      </w:tr>
    </w:tbl>
    <w:p w14:paraId="4BE0FFC8" w14:textId="46D487F0" w:rsidR="002C22E4" w:rsidRDefault="001E45AB" w:rsidP="001E45AB">
      <w:pPr>
        <w:pStyle w:val="Beschriftung"/>
      </w:pPr>
      <w:bookmarkStart w:id="29" w:name="_Toc73042832"/>
      <w:r>
        <w:t xml:space="preserve">Tabelle </w:t>
      </w:r>
      <w:r w:rsidR="00322F78">
        <w:fldChar w:fldCharType="begin"/>
      </w:r>
      <w:r w:rsidR="00322F78">
        <w:instrText xml:space="preserve"> SEQ Tabelle \* ARABIC </w:instrText>
      </w:r>
      <w:r w:rsidR="00322F78">
        <w:fldChar w:fldCharType="separate"/>
      </w:r>
      <w:r w:rsidR="00322F78">
        <w:rPr>
          <w:noProof/>
        </w:rPr>
        <w:t>7</w:t>
      </w:r>
      <w:r w:rsidR="00322F78">
        <w:fldChar w:fldCharType="end"/>
      </w:r>
      <w:r>
        <w:t>: Aggregates und Root Entities</w:t>
      </w:r>
      <w:bookmarkEnd w:id="29"/>
    </w:p>
    <w:p w14:paraId="743AA507" w14:textId="3183C660" w:rsidR="003D6EDF"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26B314E6" w14:textId="012076C7" w:rsidR="002C22E4" w:rsidRDefault="002C22E4" w:rsidP="002C22E4">
      <w:pPr>
        <w:pStyle w:val="berschrift3"/>
      </w:pPr>
      <w:bookmarkStart w:id="30" w:name="_Toc73042789"/>
      <w:r>
        <w:t>Repositories</w:t>
      </w:r>
      <w:bookmarkEnd w:id="30"/>
    </w:p>
    <w:p w14:paraId="3F359193" w14:textId="41A4AAEA" w:rsidR="002C22E4" w:rsidRPr="004C02B2" w:rsidRDefault="004C02B2" w:rsidP="004C02B2">
      <w:r>
        <w:t xml:space="preserve">In der Anwendung </w:t>
      </w:r>
      <w:r w:rsidRPr="006770C9">
        <w:rPr>
          <w:i/>
        </w:rPr>
        <w:t>WeepingSnake</w:t>
      </w:r>
      <w:r>
        <w:t xml:space="preserve"> werden lediglich </w:t>
      </w:r>
      <w:r w:rsidRPr="004C02B2">
        <w:rPr>
          <w:i/>
        </w:rPr>
        <w:t>Person</w:t>
      </w:r>
      <w:r>
        <w:t xml:space="preserve">s persisitiert,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Entities erfolgt über die Klasse </w:t>
      </w:r>
      <w:r w:rsidR="002D7859" w:rsidRPr="003D6EDF">
        <w:rPr>
          <w:rStyle w:val="codeZchn"/>
        </w:rPr>
        <w:t>PersonDatabase</w:t>
      </w:r>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das </w:t>
      </w:r>
      <w:r w:rsidR="003D6EDF">
        <w:lastRenderedPageBreak/>
        <w:t xml:space="preserve">Aggregate nicht korrekt ist. </w:t>
      </w:r>
      <w:r w:rsidR="00553D6D">
        <w:t>In den folgenden Kapiteln wird daher das Accountverwaltung-Aggregate korrigiert, sodass der zugriff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0216C926" w:rsidR="00991625" w:rsidRDefault="00C73FB9" w:rsidP="00991625">
      <w:pPr>
        <w:pStyle w:val="berschrift1"/>
      </w:pPr>
      <w:bookmarkStart w:id="31" w:name="_Toc73042790"/>
      <w:r>
        <w:lastRenderedPageBreak/>
        <w:t>Programming Principles</w:t>
      </w:r>
      <w:bookmarkEnd w:id="31"/>
    </w:p>
    <w:p w14:paraId="1655BE68" w14:textId="4FFAFE01" w:rsidR="00C73FB9" w:rsidRDefault="00C73FB9" w:rsidP="00C73FB9">
      <w:pPr>
        <w:pStyle w:val="berschrift2"/>
      </w:pPr>
      <w:bookmarkStart w:id="32" w:name="_Toc73042791"/>
      <w:r>
        <w:t>SOLID</w:t>
      </w:r>
      <w:bookmarkEnd w:id="32"/>
    </w:p>
    <w:p w14:paraId="6AEF3B69" w14:textId="662FF636" w:rsidR="00C73FB9" w:rsidRPr="00C73FB9" w:rsidRDefault="00C73FB9" w:rsidP="00C73FB9">
      <w:pPr>
        <w:rPr>
          <w:color w:val="FF0000"/>
        </w:rPr>
      </w:pPr>
      <w:r w:rsidRPr="00C73FB9">
        <w:rPr>
          <w:color w:val="FF0000"/>
        </w:rPr>
        <w:t>Analyse und Begründung</w:t>
      </w:r>
    </w:p>
    <w:p w14:paraId="4AC0BA4C" w14:textId="1BFCF6D1" w:rsidR="00C73FB9" w:rsidRDefault="00C73FB9" w:rsidP="00C73FB9">
      <w:pPr>
        <w:pStyle w:val="berschrift2"/>
      </w:pPr>
      <w:bookmarkStart w:id="33" w:name="_Toc73042792"/>
      <w:r>
        <w:t>GRASP</w:t>
      </w:r>
      <w:bookmarkEnd w:id="33"/>
    </w:p>
    <w:p w14:paraId="52958186" w14:textId="5390931F" w:rsidR="00C73FB9" w:rsidRPr="00C73FB9" w:rsidRDefault="00C73FB9" w:rsidP="00C73FB9">
      <w:pPr>
        <w:rPr>
          <w:color w:val="FF0000"/>
        </w:rPr>
      </w:pPr>
      <w:r w:rsidRPr="00C73FB9">
        <w:rPr>
          <w:color w:val="FF0000"/>
        </w:rPr>
        <w:t>Analyse und Begründung</w:t>
      </w:r>
    </w:p>
    <w:p w14:paraId="02244029" w14:textId="0ACF38BF" w:rsidR="00C73FB9" w:rsidRPr="00C73FB9" w:rsidRDefault="00C73FB9" w:rsidP="00C73FB9">
      <w:pPr>
        <w:rPr>
          <w:color w:val="FF0000"/>
        </w:rPr>
      </w:pPr>
      <w:r w:rsidRPr="00C73FB9">
        <w:rPr>
          <w:color w:val="FF0000"/>
        </w:rPr>
        <w:t>(insbes. Kopplung und Kohäsion)</w:t>
      </w:r>
    </w:p>
    <w:p w14:paraId="2EF59ECA" w14:textId="677696E9" w:rsidR="00C73FB9" w:rsidRDefault="00C73FB9" w:rsidP="00C73FB9">
      <w:pPr>
        <w:pStyle w:val="berschrift2"/>
      </w:pPr>
      <w:bookmarkStart w:id="34" w:name="_Toc73042793"/>
      <w:r>
        <w:t>DRY</w:t>
      </w:r>
      <w:bookmarkEnd w:id="34"/>
    </w:p>
    <w:p w14:paraId="4B885FDB" w14:textId="27A5CFE7" w:rsidR="00CA5628" w:rsidRDefault="00C73FB9" w:rsidP="00C73FB9">
      <w:pPr>
        <w:rPr>
          <w:color w:val="FF0000"/>
        </w:rPr>
      </w:pPr>
      <w:r w:rsidRPr="00C73FB9">
        <w:rPr>
          <w:color w:val="FF0000"/>
        </w:rPr>
        <w:t>Analyse und Begründung</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35" w:name="_Toc73042794"/>
      <w:r>
        <w:lastRenderedPageBreak/>
        <w:t>Entwurfsmuster</w:t>
      </w:r>
      <w:bookmarkEnd w:id="35"/>
    </w:p>
    <w:p w14:paraId="4AD4C57A" w14:textId="77777777" w:rsidR="003F3389" w:rsidRDefault="00BC7476" w:rsidP="00BC7476">
      <w:r>
        <w:t xml:space="preserve">Im </w:t>
      </w:r>
      <w:r w:rsidR="00E7537C">
        <w:t>Folgenden</w:t>
      </w:r>
      <w:r>
        <w:t xml:space="preserve"> wird das </w:t>
      </w:r>
      <w:r w:rsidR="00572D5F">
        <w:t>Objektbasierte Erzeugungsmuster „</w:t>
      </w:r>
      <w:r>
        <w:t>Erbauer</w:t>
      </w:r>
      <w:r w:rsidR="00572D5F">
        <w:t>“</w:t>
      </w:r>
      <w:r>
        <w:t xml:space="preserve"> auf die Erzeugung </w:t>
      </w:r>
      <w:r w:rsidR="00E7537C">
        <w:t xml:space="preserve">Computergesteuerter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r>
        <w:rPr>
          <w:rStyle w:val="codeZchn"/>
        </w:rPr>
        <w:t>IC</w:t>
      </w:r>
      <w:r w:rsidRPr="0047442C">
        <w:rPr>
          <w:rStyle w:val="codeZchn"/>
        </w:rPr>
        <w:t>omputerPlayer</w:t>
      </w:r>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1B73EA7C" w:rsidR="0038114F" w:rsidRDefault="0038114F" w:rsidP="0038114F">
      <w:pPr>
        <w:pStyle w:val="Beschriftung"/>
      </w:pPr>
      <w:bookmarkStart w:id="36" w:name="_Toc73042847"/>
      <w:r>
        <w:t xml:space="preserve">Abbildung </w:t>
      </w:r>
      <w:r w:rsidR="009258EC">
        <w:fldChar w:fldCharType="begin"/>
      </w:r>
      <w:r w:rsidR="009258EC">
        <w:instrText xml:space="preserve"> SEQ Abbildung \* ARABIC </w:instrText>
      </w:r>
      <w:r w:rsidR="009258EC">
        <w:fldChar w:fldCharType="separate"/>
      </w:r>
      <w:r w:rsidR="004220D0">
        <w:rPr>
          <w:noProof/>
        </w:rPr>
        <w:t>4</w:t>
      </w:r>
      <w:r w:rsidR="009258EC">
        <w:rPr>
          <w:noProof/>
        </w:rPr>
        <w:fldChar w:fldCharType="end"/>
      </w:r>
      <w:r>
        <w:t xml:space="preserve">: Ablauf Computerspieler </w:t>
      </w:r>
      <w:r w:rsidR="00D90C52">
        <w:t xml:space="preserve">Initialisierung </w:t>
      </w:r>
      <w:r>
        <w:t xml:space="preserve">ohne </w:t>
      </w:r>
      <w:r w:rsidR="00A333D6">
        <w:t>Erbauer</w:t>
      </w:r>
      <w:bookmarkEnd w:id="36"/>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r w:rsidR="00C547BD" w:rsidRPr="00C80F6A">
        <w:rPr>
          <w:rStyle w:val="codeZchn"/>
        </w:rPr>
        <w:t>ControlledPlayer</w:t>
      </w:r>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22BD4E7D" w:rsidR="003F3389" w:rsidRDefault="00BE7A92" w:rsidP="00BE7A92">
      <w:pPr>
        <w:pStyle w:val="Beschriftung"/>
      </w:pPr>
      <w:bookmarkStart w:id="37" w:name="_Toc73042848"/>
      <w:r>
        <w:t xml:space="preserve">Abbildung </w:t>
      </w:r>
      <w:r w:rsidR="009258EC">
        <w:fldChar w:fldCharType="begin"/>
      </w:r>
      <w:r w:rsidR="009258EC">
        <w:instrText xml:space="preserve"> SEQ Abbildung \* ARABIC </w:instrText>
      </w:r>
      <w:r w:rsidR="009258EC">
        <w:fldChar w:fldCharType="separate"/>
      </w:r>
      <w:r w:rsidR="004220D0">
        <w:rPr>
          <w:noProof/>
        </w:rPr>
        <w:t>5</w:t>
      </w:r>
      <w:r w:rsidR="009258EC">
        <w:rPr>
          <w:noProof/>
        </w:rPr>
        <w:fldChar w:fldCharType="end"/>
      </w:r>
      <w:r>
        <w:t>: UML-Klassendiagramm Computerspielererzeugung ohne Erbauer</w:t>
      </w:r>
      <w:bookmarkEnd w:id="37"/>
    </w:p>
    <w:p w14:paraId="1721741D" w14:textId="77777777" w:rsidR="00B61F71" w:rsidRPr="00B61F71" w:rsidRDefault="00B61F71" w:rsidP="00B61F71"/>
    <w:p w14:paraId="4EC528A8" w14:textId="5151D51C"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Separate Erbauer </w:t>
      </w:r>
      <w:r w:rsidR="00D96B23">
        <w:t>ist die</w:t>
      </w:r>
      <w:r w:rsidR="00F3747F">
        <w:t xml:space="preserve"> </w:t>
      </w:r>
      <w:r w:rsidR="00D96B23">
        <w:t xml:space="preserve">Klasse </w:t>
      </w:r>
      <w:r w:rsidR="00D96B23" w:rsidRPr="00D96B23">
        <w:rPr>
          <w:rStyle w:val="codeZchn"/>
        </w:rPr>
        <w:t>CreateComputerPlayer</w:t>
      </w:r>
      <w:r w:rsidR="00D96B23">
        <w:t xml:space="preserve">. Durch deren Methode </w:t>
      </w:r>
      <w:r w:rsidR="00D96B23" w:rsidRPr="00D96B23">
        <w:rPr>
          <w:rStyle w:val="codeZchn"/>
        </w:rPr>
        <w:t>CreateForGame(Game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(Initialisierung ist nichtmehr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0CDB60B8" w:rsidR="00A5249F" w:rsidRDefault="00F3747F" w:rsidP="00F3747F">
      <w:pPr>
        <w:pStyle w:val="Beschriftung"/>
      </w:pPr>
      <w:bookmarkStart w:id="38" w:name="_Toc73042849"/>
      <w:r>
        <w:t xml:space="preserve">Abbildung </w:t>
      </w:r>
      <w:r w:rsidR="009258EC">
        <w:fldChar w:fldCharType="begin"/>
      </w:r>
      <w:r w:rsidR="009258EC">
        <w:instrText xml:space="preserve"> SEQ Abbildung \* ARABIC </w:instrText>
      </w:r>
      <w:r w:rsidR="009258EC">
        <w:fldChar w:fldCharType="separate"/>
      </w:r>
      <w:r w:rsidR="004220D0">
        <w:rPr>
          <w:noProof/>
        </w:rPr>
        <w:t>6</w:t>
      </w:r>
      <w:r w:rsidR="009258EC">
        <w:rPr>
          <w:noProof/>
        </w:rPr>
        <w:fldChar w:fldCharType="end"/>
      </w:r>
      <w:r>
        <w:t xml:space="preserve">: </w:t>
      </w:r>
      <w:r w:rsidRPr="001457BA">
        <w:t xml:space="preserve">UML-Klassendiagramm Computerspielererzeugung </w:t>
      </w:r>
      <w:r>
        <w:t xml:space="preserve">mit </w:t>
      </w:r>
      <w:r w:rsidRPr="001457BA">
        <w:t>Erbauer</w:t>
      </w:r>
      <w:bookmarkEnd w:id="38"/>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r w:rsidR="00002D22" w:rsidRPr="00002D22">
        <w:rPr>
          <w:rStyle w:val="codeZchn"/>
        </w:rPr>
        <w:t>CreateComputerPlayer</w:t>
      </w:r>
      <w:r w:rsidR="00002D22">
        <w:t xml:space="preserve"> als Erbauer. Dieser Erbauer wiederum übernimmt die Verantwortung, dass der </w:t>
      </w:r>
      <w:r w:rsidR="00002D22" w:rsidRPr="00002D22">
        <w:rPr>
          <w:rStyle w:val="codeZchn"/>
        </w:rPr>
        <w:t>Player</w:t>
      </w:r>
      <w:r w:rsidR="00002D22">
        <w:t xml:space="preserve"> und der </w:t>
      </w:r>
      <w:r w:rsidR="00002D22" w:rsidRPr="00002D22">
        <w:rPr>
          <w:rStyle w:val="codeZchn"/>
        </w:rPr>
        <w:t>IComputerPlayer</w:t>
      </w:r>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3268CF59" w:rsidR="00002D22" w:rsidRPr="00FF7401" w:rsidRDefault="00002D22" w:rsidP="00002D22">
      <w:pPr>
        <w:rPr>
          <w:sz w:val="20"/>
          <w:szCs w:val="20"/>
        </w:rPr>
      </w:pPr>
      <w:r w:rsidRPr="00887BF0">
        <w:rPr>
          <w:sz w:val="20"/>
          <w:szCs w:val="20"/>
        </w:rPr>
        <w:t xml:space="preserve">Die Änderungen erfolgten mit Commit </w:t>
      </w:r>
      <w:hyperlink r:id="rId35" w:history="1">
        <w:r w:rsidRPr="00002D22">
          <w:rPr>
            <w:rStyle w:val="Hyperlink"/>
            <w:sz w:val="20"/>
            <w:szCs w:val="20"/>
          </w:rPr>
          <w:t>06c8851d</w:t>
        </w:r>
      </w:hyperlink>
      <w:r w:rsidRPr="00002D22">
        <w:rPr>
          <w:sz w:val="20"/>
          <w:szCs w:val="20"/>
        </w:rPr>
        <w:t xml:space="preserve"> &amp; </w:t>
      </w:r>
      <w:hyperlink r:id="rId36" w:history="1">
        <w:r w:rsidRPr="00002D22">
          <w:rPr>
            <w:rStyle w:val="Hyperlink"/>
            <w:sz w:val="20"/>
            <w:szCs w:val="20"/>
          </w:rPr>
          <w:t>73a3bb46</w:t>
        </w:r>
      </w:hyperlink>
      <w:r w:rsidRPr="00002D22">
        <w:rPr>
          <w:sz w:val="20"/>
          <w:szCs w:val="20"/>
        </w:rPr>
        <w:t xml:space="preserve"> &amp; </w:t>
      </w:r>
      <w:hyperlink r:id="rId37" w:history="1">
        <w:r w:rsidRPr="00002D22">
          <w:rPr>
            <w:rStyle w:val="Hyperlink"/>
            <w:sz w:val="20"/>
            <w:szCs w:val="20"/>
          </w:rPr>
          <w:t>809b2ef</w:t>
        </w:r>
      </w:hyperlink>
      <w:r w:rsidRPr="00002D22">
        <w:rPr>
          <w:sz w:val="20"/>
          <w:szCs w:val="20"/>
        </w:rPr>
        <w:t xml:space="preserve"> &amp; </w:t>
      </w:r>
      <w:hyperlink r:id="rId38" w:history="1">
        <w:r w:rsidRPr="00002D22">
          <w:rPr>
            <w:rStyle w:val="Hyperlink"/>
            <w:sz w:val="20"/>
            <w:szCs w:val="20"/>
          </w:rPr>
          <w:t>f3748cf</w:t>
        </w:r>
      </w:hyperlink>
      <w:r w:rsidRPr="00002D22">
        <w:rPr>
          <w:sz w:val="20"/>
          <w:szCs w:val="20"/>
        </w:rPr>
        <w:t xml:space="preserve"> &amp; </w:t>
      </w:r>
      <w:hyperlink r:id="rId39"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2C59472F" w:rsidR="00AC3E07" w:rsidRPr="00002D22" w:rsidRDefault="00002D22" w:rsidP="00002D22">
      <w:pPr>
        <w:pStyle w:val="Beschriftung"/>
        <w:rPr>
          <w:rFonts w:cs="Segoe UI"/>
          <w:color w:val="FF0000"/>
          <w:sz w:val="22"/>
          <w:szCs w:val="22"/>
        </w:rPr>
      </w:pPr>
      <w:bookmarkStart w:id="39" w:name="_Toc73042850"/>
      <w:r>
        <w:t xml:space="preserve">Abbildung </w:t>
      </w:r>
      <w:r w:rsidR="009258EC">
        <w:fldChar w:fldCharType="begin"/>
      </w:r>
      <w:r w:rsidR="009258EC">
        <w:instrText xml:space="preserve"> SEQ Abbildung \* ARABIC </w:instrText>
      </w:r>
      <w:r w:rsidR="009258EC">
        <w:fldChar w:fldCharType="separate"/>
      </w:r>
      <w:r w:rsidR="004220D0">
        <w:rPr>
          <w:noProof/>
        </w:rPr>
        <w:t>7</w:t>
      </w:r>
      <w:r w:rsidR="009258EC">
        <w:rPr>
          <w:noProof/>
        </w:rPr>
        <w:fldChar w:fldCharType="end"/>
      </w:r>
      <w:r>
        <w:t xml:space="preserve">: </w:t>
      </w:r>
      <w:r w:rsidRPr="004C1F03">
        <w:t xml:space="preserve">Ablauf Computerspieler Initialisierung </w:t>
      </w:r>
      <w:r>
        <w:t xml:space="preserve">mit </w:t>
      </w:r>
      <w:r w:rsidRPr="004C1F03">
        <w:t>Erbauer</w:t>
      </w:r>
      <w:bookmarkEnd w:id="39"/>
    </w:p>
    <w:p w14:paraId="7F4467F2" w14:textId="77777777" w:rsidR="00B61F71" w:rsidRDefault="00B61F71" w:rsidP="00770C37">
      <w:pPr>
        <w:rPr>
          <w:rFonts w:cs="Segoe UI"/>
          <w:color w:val="FF0000"/>
          <w:sz w:val="22"/>
          <w:szCs w:val="22"/>
        </w:rPr>
      </w:pPr>
    </w:p>
    <w:p w14:paraId="041B7E78" w14:textId="6E5F2236"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Zugrundeliegenden Datenstruktur, sodass </w:t>
      </w:r>
      <w:r>
        <w:lastRenderedPageBreak/>
        <w:t>Änderungen hinter (</w:t>
      </w:r>
      <w:r w:rsidR="00722B7C" w:rsidRPr="00343BA6">
        <w:rPr>
          <w:i/>
        </w:rPr>
        <w:t>Application</w:t>
      </w:r>
      <w:r w:rsidR="00722B7C">
        <w:t>-Schicht</w:t>
      </w:r>
      <w:r>
        <w:t>) oder vor (</w:t>
      </w:r>
      <w:r w:rsidR="00722B7C" w:rsidRPr="00343BA6">
        <w:rPr>
          <w:i/>
        </w:rPr>
        <w:t>Plugin</w:t>
      </w:r>
      <w:r w:rsidR="00722B7C">
        <w:t>-Schicht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8B7FD8" w:rsidRPr="008B7FD8">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4A9BF192" w:rsidR="00C73FB9" w:rsidRDefault="00C73FB9" w:rsidP="00C73FB9">
      <w:pPr>
        <w:pStyle w:val="berschrift1"/>
      </w:pPr>
      <w:bookmarkStart w:id="40" w:name="_Ref72666670"/>
      <w:bookmarkStart w:id="41" w:name="_Toc73042795"/>
      <w:r>
        <w:lastRenderedPageBreak/>
        <w:t>Clean Architecture</w:t>
      </w:r>
      <w:bookmarkEnd w:id="40"/>
      <w:bookmarkEnd w:id="41"/>
    </w:p>
    <w:p w14:paraId="748B5831" w14:textId="2A7A2995" w:rsidR="00326A55" w:rsidRDefault="0057467A" w:rsidP="00A8183E">
      <w:r>
        <w:t xml:space="preserve">Als Klasse der Adapterschicht wird der </w:t>
      </w:r>
      <w:r w:rsidRPr="0057467A">
        <w:rPr>
          <w:rStyle w:val="codeZchn"/>
        </w:rPr>
        <w:t>GameController</w:t>
      </w:r>
      <w:r>
        <w:t xml:space="preserve"> des WebService (</w:t>
      </w:r>
      <w:r w:rsidRPr="0057467A">
        <w:rPr>
          <w:rStyle w:val="codeZchn"/>
        </w:rPr>
        <w:t>WeepingSnake.WebService</w:t>
      </w:r>
      <w:r>
        <w:t>) betrachtet. Diese Klasse erlaubt es, dass über WebRequests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p>
    <w:p w14:paraId="2B99F61F" w14:textId="77777777" w:rsidR="00544641" w:rsidRDefault="00544641" w:rsidP="00A8183E"/>
    <w:p w14:paraId="5DF5942C" w14:textId="414E28CB" w:rsidR="00326A55" w:rsidRDefault="00326A55" w:rsidP="00326A55">
      <w:pPr>
        <w:rPr>
          <w:u w:val="single"/>
          <w:lang w:val="en-GB"/>
        </w:rPr>
      </w:pPr>
      <w:r w:rsidRPr="00326A55">
        <w:rPr>
          <w:u w:val="single"/>
        </w:rPr>
        <w:t xml:space="preserve">Methode: </w:t>
      </w:r>
      <w:r w:rsidRPr="00326A55">
        <w:rPr>
          <w:u w:val="single"/>
          <w:lang w:val="en-GB"/>
        </w:rPr>
        <w:t>GetGameState</w:t>
      </w:r>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6"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CE1e+I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0B9A0864" w:rsidR="00D17818" w:rsidRPr="00FF7401" w:rsidRDefault="00942BEA" w:rsidP="0057467A">
      <w:pPr>
        <w:rPr>
          <w:sz w:val="20"/>
          <w:szCs w:val="20"/>
        </w:rPr>
      </w:pPr>
      <w:r w:rsidRPr="00887BF0">
        <w:rPr>
          <w:sz w:val="20"/>
          <w:szCs w:val="20"/>
        </w:rPr>
        <w:t xml:space="preserve">Die Änderungen erfolgten mit Commit </w:t>
      </w:r>
      <w:hyperlink r:id="rId41" w:history="1">
        <w:r w:rsidRPr="00887BF0">
          <w:rPr>
            <w:rStyle w:val="Hyperlink"/>
            <w:sz w:val="20"/>
            <w:szCs w:val="20"/>
          </w:rPr>
          <w:t>37f57e9</w:t>
        </w:r>
      </w:hyperlink>
      <w:r w:rsidRPr="00887BF0">
        <w:rPr>
          <w:sz w:val="20"/>
          <w:szCs w:val="20"/>
        </w:rPr>
        <w:t xml:space="preserve"> und </w:t>
      </w:r>
      <w:hyperlink r:id="rId42"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r w:rsidR="00724ECC" w:rsidRPr="00724ECC">
        <w:rPr>
          <w:rStyle w:val="codeZchn"/>
        </w:rPr>
        <w:t>IsAlive</w:t>
      </w:r>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r>
        <w:rPr>
          <w:u w:val="single"/>
          <w:lang w:val="en-GB"/>
        </w:rPr>
        <w:t>GetHighscores</w:t>
      </w:r>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37"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163A9617" w:rsidR="0057467A" w:rsidRPr="00887BF0" w:rsidRDefault="00942BEA" w:rsidP="0057467A">
      <w:pPr>
        <w:rPr>
          <w:sz w:val="20"/>
          <w:szCs w:val="20"/>
        </w:rPr>
      </w:pPr>
      <w:r w:rsidRPr="00887BF0">
        <w:rPr>
          <w:sz w:val="20"/>
          <w:szCs w:val="20"/>
        </w:rPr>
        <w:t xml:space="preserve">Die Änderungen erfolgten mit Commit </w:t>
      </w:r>
      <w:hyperlink r:id="rId43" w:history="1">
        <w:r w:rsidRPr="00887BF0">
          <w:rPr>
            <w:rStyle w:val="Hyperlink"/>
            <w:sz w:val="20"/>
            <w:szCs w:val="20"/>
          </w:rPr>
          <w:t>9bb0e48</w:t>
        </w:r>
      </w:hyperlink>
    </w:p>
    <w:p w14:paraId="26341C2F" w14:textId="4288FC4F" w:rsidR="0057467A" w:rsidRDefault="000B71CD" w:rsidP="0057467A">
      <w:r>
        <w:t xml:space="preserve">Damit die Highscores direkt in der Client-Oberfläche angezeigt werden können, übernimmt das Mapping die Sortierung nach den Highscore-Punkten (absteigend) und generiert einen </w:t>
      </w:r>
      <w:r w:rsidRPr="003C6ADD">
        <w:rPr>
          <w:rStyle w:val="codeZchn"/>
        </w:rPr>
        <w:t>String</w:t>
      </w:r>
      <w:r>
        <w:t xml:space="preserve"> um 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38"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3u3Cj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71EE7FA8" w:rsidR="00887BF0" w:rsidRDefault="001477F8" w:rsidP="00544641">
      <w:pPr>
        <w:pStyle w:val="Beschriftung"/>
      </w:pPr>
      <w:bookmarkStart w:id="42" w:name="_Toc73042836"/>
      <w:r>
        <w:t>Quellcode</w:t>
      </w:r>
      <w:r w:rsidR="00B602C7">
        <w:t xml:space="preserve"> </w:t>
      </w:r>
      <w:r w:rsidR="009258EC">
        <w:fldChar w:fldCharType="begin"/>
      </w:r>
      <w:r w:rsidR="009258EC">
        <w:instrText xml:space="preserve"> SEQ Quell</w:instrText>
      </w:r>
      <w:r w:rsidR="009258EC">
        <w:instrText xml:space="preserve">code \* ARABIC </w:instrText>
      </w:r>
      <w:r w:rsidR="009258EC">
        <w:fldChar w:fldCharType="separate"/>
      </w:r>
      <w:r w:rsidR="0061582B">
        <w:rPr>
          <w:noProof/>
        </w:rPr>
        <w:t>1</w:t>
      </w:r>
      <w:r w:rsidR="009258EC">
        <w:rPr>
          <w:noProof/>
        </w:rPr>
        <w:fldChar w:fldCharType="end"/>
      </w:r>
      <w:r>
        <w:t xml:space="preserve">: </w:t>
      </w:r>
      <w:r w:rsidR="00E54F5D">
        <w:t xml:space="preserve">Highscore </w:t>
      </w:r>
      <w:r w:rsidRPr="008F793C">
        <w:t>Mapping Code der Adapter Schicht</w:t>
      </w:r>
      <w:bookmarkEnd w:id="42"/>
    </w:p>
    <w:p w14:paraId="7BEE340A" w14:textId="77777777" w:rsidR="00E54F5D" w:rsidRPr="00E54F5D" w:rsidRDefault="00E54F5D" w:rsidP="00E54F5D"/>
    <w:p w14:paraId="5F0FE842" w14:textId="77777777" w:rsidR="00544641" w:rsidRPr="00544641" w:rsidRDefault="00544641" w:rsidP="00544641"/>
    <w:p w14:paraId="4F77401A" w14:textId="6D70B91E" w:rsidR="007A7DCA"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Typ</w:t>
      </w:r>
      <w:r w:rsidR="000109F5">
        <w:t>eS</w:t>
      </w:r>
      <w:r w:rsidR="008B37E3">
        <w:t>cript)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39"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CoiND5LAIAAFg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10D714BB" w:rsidR="00544641" w:rsidRDefault="0061582B" w:rsidP="0061582B">
      <w:pPr>
        <w:pStyle w:val="Beschriftung"/>
      </w:pPr>
      <w:bookmarkStart w:id="43" w:name="_Toc73042837"/>
      <w:r>
        <w:t xml:space="preserve">Quellcode </w:t>
      </w:r>
      <w:r w:rsidR="009258EC">
        <w:fldChar w:fldCharType="begin"/>
      </w:r>
      <w:r w:rsidR="009258EC">
        <w:instrText xml:space="preserve"> SEQ Quellcode \* ARABIC </w:instrText>
      </w:r>
      <w:r w:rsidR="009258EC">
        <w:fldChar w:fldCharType="separate"/>
      </w:r>
      <w:r>
        <w:rPr>
          <w:noProof/>
        </w:rPr>
        <w:t>2</w:t>
      </w:r>
      <w:r w:rsidR="009258EC">
        <w:rPr>
          <w:noProof/>
        </w:rPr>
        <w:fldChar w:fldCharType="end"/>
      </w:r>
      <w:r>
        <w:t>: Adapter-Interface für Client mit Type</w:t>
      </w:r>
      <w:r w:rsidR="002907C9">
        <w:t>S</w:t>
      </w:r>
      <w:r>
        <w:t>cript-Technologie</w:t>
      </w:r>
      <w:bookmarkEnd w:id="43"/>
    </w:p>
    <w:p w14:paraId="22F35ACF" w14:textId="6CB69A96" w:rsidR="00991625" w:rsidRPr="003C6ADD" w:rsidRDefault="00CA5628" w:rsidP="0054662B">
      <w:r>
        <w:br w:type="page"/>
      </w:r>
    </w:p>
    <w:p w14:paraId="65A96D56" w14:textId="78C33359" w:rsidR="00991625" w:rsidRDefault="00C73FB9" w:rsidP="00991625">
      <w:pPr>
        <w:pStyle w:val="berschrift1"/>
      </w:pPr>
      <w:bookmarkStart w:id="44" w:name="_Toc73042796"/>
      <w:r>
        <w:lastRenderedPageBreak/>
        <w:t>Legacy Code</w:t>
      </w:r>
      <w:bookmarkEnd w:id="44"/>
    </w:p>
    <w:p w14:paraId="114D731D" w14:textId="300A8222" w:rsidR="00767B55" w:rsidRPr="00F76D55" w:rsidRDefault="00224835" w:rsidP="00224835">
      <w:r>
        <w:t xml:space="preserve">In diesem Kapitel sind Abhängigkeiten im Quellcode dargestellt, welche Änderungen am System problematischer gestalten und Probleme bei Unit Tests darstellen. Da keine konkreten Änderungen an dem Quellcode vorgenommen werden, werden diese Änderungen hypothetisiert. D. h., dass die potenzielle Änderung beschrieben und Testpunkte theoretisch aufgezeigt werden. </w:t>
      </w:r>
      <w:r w:rsidR="00FD7650">
        <w:t xml:space="preserve">Daraufhin werden die Abhängigkeiten identifiziert und gebrochen. </w:t>
      </w:r>
      <w:r w:rsidR="00767B55">
        <w:t>Das Schreiben</w:t>
      </w:r>
      <w:r w:rsidR="00FD7650">
        <w:t xml:space="preserve"> der Tests für die hypothetische Änderung sowie die hypothetische Änderung an sich werden daraufhin nicht betrachtet, da sich dieses Kapitel auf das Brechen der Abhängigkeiten fokussiert</w:t>
      </w:r>
      <w:r w:rsidR="001C4D53">
        <w:rPr>
          <w:rStyle w:val="Funotenzeichen"/>
        </w:rPr>
        <w:footnoteReference w:id="3"/>
      </w:r>
      <w:r w:rsidR="00FD7650">
        <w:t>.</w:t>
      </w:r>
    </w:p>
    <w:p w14:paraId="65274C1C" w14:textId="77777777" w:rsidR="00F3648E" w:rsidRDefault="00F3648E">
      <w:pPr>
        <w:spacing w:line="240" w:lineRule="auto"/>
        <w:jc w:val="left"/>
        <w:rPr>
          <w:b/>
        </w:rPr>
      </w:pPr>
      <w:r>
        <w:rPr>
          <w:b/>
        </w:rPr>
        <w:br w:type="page"/>
      </w:r>
    </w:p>
    <w:p w14:paraId="585DDCF5" w14:textId="069CF543" w:rsidR="000F2892" w:rsidRDefault="00C608BF" w:rsidP="000F2892">
      <w:pPr>
        <w:rPr>
          <w:b/>
        </w:rPr>
      </w:pPr>
      <w:r w:rsidRPr="00203FE8">
        <w:rPr>
          <w:b/>
        </w:rPr>
        <w:lastRenderedPageBreak/>
        <w:t>Extract Interface</w:t>
      </w:r>
      <w:r w:rsidR="00203FE8" w:rsidRPr="00203FE8">
        <w:rPr>
          <w:b/>
        </w:rPr>
        <w:t xml:space="preserve"> für die K</w:t>
      </w:r>
      <w:r w:rsidR="00203FE8">
        <w:rPr>
          <w:b/>
        </w:rPr>
        <w:t>lasse Game</w:t>
      </w:r>
    </w:p>
    <w:p w14:paraId="5D95A48B" w14:textId="77777777" w:rsidR="001F4E26" w:rsidRDefault="00823408" w:rsidP="00823408">
      <w:r>
        <w:t xml:space="preserve">Die Klasse </w:t>
      </w:r>
      <w:r w:rsidRPr="00823408">
        <w:rPr>
          <w:rStyle w:val="codeZchn"/>
        </w:rPr>
        <w:t>Game</w:t>
      </w:r>
      <w:r>
        <w:t xml:space="preserve"> wird von mehreren Methoden benötigt, da hier die Steuerung eines einzelnen Spiels stattfindet. </w:t>
      </w:r>
      <w:r w:rsidR="00C643B9">
        <w:t xml:space="preserve">Um die Methoden, welche die Klasse </w:t>
      </w:r>
      <w:r w:rsidR="00C643B9" w:rsidRPr="00B01DEC">
        <w:rPr>
          <w:rStyle w:val="codeZchn"/>
        </w:rPr>
        <w:t>Game</w:t>
      </w:r>
      <w:r w:rsidR="00C643B9">
        <w:t xml:space="preserve"> verwenden unabhängig von der tatsächlichen Implementierung testen zu können, wird hierzu ein Mock- oder Fake-Objekt benötigt, dessen Erstellung jedoch sehr aufwendig ist</w:t>
      </w:r>
      <w:r w:rsidR="009351AA">
        <w:t xml:space="preserve">. </w:t>
      </w:r>
    </w:p>
    <w:p w14:paraId="2457697A" w14:textId="5D37D121" w:rsidR="001F4E26" w:rsidRDefault="009351AA" w:rsidP="00823408">
      <w:r>
        <w:t xml:space="preserve">Dieser hohe Aufwand liegt darin begründet, dass es sich bei </w:t>
      </w:r>
      <w:r w:rsidRPr="00B01DEC">
        <w:rPr>
          <w:rStyle w:val="codeZchn"/>
        </w:rPr>
        <w:t>Game</w:t>
      </w:r>
      <w:r>
        <w:t xml:space="preserve"> um eine sog. „Schwierige Klasse“ handelt. Die abhängigen Objekte (</w:t>
      </w:r>
      <w:r w:rsidRPr="00B01DEC">
        <w:rPr>
          <w:rStyle w:val="codeZchn"/>
        </w:rPr>
        <w:t>Board</w:t>
      </w:r>
      <w:r>
        <w:t xml:space="preserve">, </w:t>
      </w:r>
      <w:r w:rsidRPr="00B01DEC">
        <w:rPr>
          <w:rStyle w:val="codeZchn"/>
        </w:rPr>
        <w:t>Player</w:t>
      </w:r>
      <w:r>
        <w:t xml:space="preserve">) sind nur schwer zu erzeugen. Außerdem hat der Konstruktor den Seiteneffekt, dass direkt </w:t>
      </w:r>
      <w:r w:rsidR="00B01DEC">
        <w:t xml:space="preserve">mehrere </w:t>
      </w:r>
      <w:r>
        <w:t>Computerspieler initialisiert werden</w:t>
      </w:r>
      <w:r w:rsidR="00C643B9">
        <w:t xml:space="preserve">. </w:t>
      </w:r>
      <w:r>
        <w:t xml:space="preserve">Die Problematik betrifft somit alle stellen, an welchen die Klasse </w:t>
      </w:r>
      <w:r w:rsidRPr="00B01DEC">
        <w:rPr>
          <w:rStyle w:val="codeZchn"/>
        </w:rPr>
        <w:t>Game</w:t>
      </w:r>
      <w:r>
        <w:t xml:space="preserve"> verwendet wird und aufgrund von potenziellen Änderungen Unittests relevant sind.</w:t>
      </w:r>
      <w:r w:rsidR="001F4E26">
        <w:t xml:space="preserve"> </w:t>
      </w:r>
      <w:r w:rsidR="00B01DEC">
        <w:t>Die Testpunkte sind diesbezüglich bei den einzelnen Methoden anzusiedeln, welche die Klasse Game verwenden.</w:t>
      </w:r>
    </w:p>
    <w:p w14:paraId="34D29A49" w14:textId="761C24AF" w:rsidR="001F4E26" w:rsidRPr="001F4E26" w:rsidRDefault="00B01DEC" w:rsidP="00823408">
      <w:r>
        <w:t xml:space="preserve">Um diese Abhängigkeit von der Klasse Game zu brechen, wird das Interface </w:t>
      </w:r>
      <w:r w:rsidRPr="00B01DEC">
        <w:rPr>
          <w:rStyle w:val="codeZchn"/>
        </w:rPr>
        <w:t>IGame</w:t>
      </w:r>
      <w:r>
        <w:t xml:space="preserve"> extrahiert</w:t>
      </w:r>
      <w:r w:rsidR="00972F40">
        <w:t xml:space="preserve"> und verweise </w:t>
      </w:r>
      <w:r w:rsidR="00E75441">
        <w:t xml:space="preserve">im Quellcode </w:t>
      </w:r>
      <w:r w:rsidR="00972F40">
        <w:t>wurden auf dieses Interface geändert</w:t>
      </w:r>
      <w:r>
        <w:t>.</w:t>
      </w:r>
      <w:r w:rsidR="001F4E26">
        <w:t xml:space="preserve"> </w:t>
      </w:r>
      <w:r>
        <w:t xml:space="preserve">In diesem interface sind die notwendigen Methoden definiert, welche von den zu testenden externen Methoden verwendet werden. Da die Klasse </w:t>
      </w:r>
      <w:r w:rsidRPr="00B01DEC">
        <w:rPr>
          <w:rStyle w:val="codeZchn"/>
        </w:rPr>
        <w:t>Game</w:t>
      </w:r>
      <w:r>
        <w:t xml:space="preserve"> jedoch </w:t>
      </w:r>
      <w:r w:rsidR="001F4E26">
        <w:t>oft referenziert wird</w:t>
      </w:r>
      <w:r>
        <w:t xml:space="preserve">, sind hierbei alle public Methoden (bis auf Überschreibungen wie </w:t>
      </w:r>
      <w:r w:rsidRPr="00B01DEC">
        <w:rPr>
          <w:rStyle w:val="codeZchn"/>
        </w:rPr>
        <w:t>GetHashCode</w:t>
      </w:r>
      <w:r>
        <w:t xml:space="preserve">, </w:t>
      </w:r>
      <w:r w:rsidRPr="00B01DEC">
        <w:rPr>
          <w:rStyle w:val="codeZchn"/>
        </w:rPr>
        <w:t>Equals</w:t>
      </w:r>
      <w:r>
        <w:t>, …)</w:t>
      </w:r>
      <w:r w:rsidR="00AF5ECC">
        <w:t xml:space="preserve"> betroffen.</w:t>
      </w:r>
      <w:r w:rsidR="00972F40">
        <w:t xml:space="preserve"> Es wird trotzdem </w:t>
      </w:r>
      <w:r w:rsidR="001F4E26">
        <w:t>das Verfahren</w:t>
      </w:r>
      <w:r w:rsidR="00972F40">
        <w:t xml:space="preserve"> Extract Interface verwendet, da hierdurch eine starke Kontrolle über Mock-Objekte möglich ist, sodass </w:t>
      </w:r>
      <w:r w:rsidR="00EF5FE2">
        <w:t xml:space="preserve">bei Tests gezielter das tatsächlich </w:t>
      </w:r>
      <w:r w:rsidR="001F4E26">
        <w:t>zu testenden Verhalten</w:t>
      </w:r>
      <w:r w:rsidR="00EF5FE2">
        <w:t xml:space="preserve"> überprüft werden kann (</w:t>
      </w:r>
      <w:r w:rsidR="001F4E26">
        <w:t>D</w:t>
      </w:r>
      <w:r w:rsidR="00EF5FE2">
        <w:t xml:space="preserve">etailliertere Beschreibung </w:t>
      </w:r>
      <w:r w:rsidR="001F4E26">
        <w:t xml:space="preserve">hierzu </w:t>
      </w:r>
      <w:r w:rsidR="00EF5FE2">
        <w:t xml:space="preserve">ist in Abschnitt </w:t>
      </w:r>
      <w:r w:rsidR="00EF5FE2" w:rsidRPr="00EA7887">
        <w:rPr>
          <w:i/>
        </w:rPr>
        <w:fldChar w:fldCharType="begin"/>
      </w:r>
      <w:r w:rsidR="00EF5FE2" w:rsidRPr="00EA7887">
        <w:rPr>
          <w:i/>
        </w:rPr>
        <w:instrText xml:space="preserve"> REF _Ref73093235 \r \h </w:instrText>
      </w:r>
      <w:r w:rsidR="00EF5FE2" w:rsidRPr="00EA7887">
        <w:rPr>
          <w:i/>
        </w:rPr>
      </w:r>
      <w:r w:rsidR="00EA7887">
        <w:rPr>
          <w:i/>
        </w:rPr>
        <w:instrText xml:space="preserve"> \* MERGEFORMAT </w:instrText>
      </w:r>
      <w:r w:rsidR="00EF5FE2" w:rsidRPr="00EA7887">
        <w:rPr>
          <w:i/>
        </w:rPr>
        <w:fldChar w:fldCharType="separate"/>
      </w:r>
      <w:r w:rsidR="00EF5FE2" w:rsidRPr="00EA7887">
        <w:rPr>
          <w:i/>
        </w:rPr>
        <w:t>8.3.3</w:t>
      </w:r>
      <w:r w:rsidR="00EF5FE2" w:rsidRPr="00EA7887">
        <w:rPr>
          <w:i/>
        </w:rPr>
        <w:fldChar w:fldCharType="end"/>
      </w:r>
      <w:r w:rsidR="00EF5FE2" w:rsidRPr="00EA7887">
        <w:rPr>
          <w:i/>
        </w:rPr>
        <w:t xml:space="preserve"> </w:t>
      </w:r>
      <w:r w:rsidR="00EF5FE2" w:rsidRPr="00EA7887">
        <w:rPr>
          <w:i/>
        </w:rPr>
        <w:fldChar w:fldCharType="begin"/>
      </w:r>
      <w:r w:rsidR="00EF5FE2" w:rsidRPr="00EA7887">
        <w:rPr>
          <w:i/>
        </w:rPr>
        <w:instrText xml:space="preserve"> REF _Ref73093232 \h </w:instrText>
      </w:r>
      <w:r w:rsidR="00EF5FE2" w:rsidRPr="00EA7887">
        <w:rPr>
          <w:i/>
        </w:rPr>
      </w:r>
      <w:r w:rsidR="00EA7887">
        <w:rPr>
          <w:i/>
        </w:rPr>
        <w:instrText xml:space="preserve"> \* MERGEFORMAT </w:instrText>
      </w:r>
      <w:r w:rsidR="00EF5FE2" w:rsidRPr="00EA7887">
        <w:rPr>
          <w:i/>
        </w:rPr>
        <w:fldChar w:fldCharType="separate"/>
      </w:r>
      <w:r w:rsidR="00EF5FE2" w:rsidRPr="00EA7887">
        <w:rPr>
          <w:i/>
        </w:rPr>
        <w:t>M</w:t>
      </w:r>
      <w:r w:rsidR="00EF5FE2" w:rsidRPr="00EA7887">
        <w:rPr>
          <w:i/>
        </w:rPr>
        <w:t>o</w:t>
      </w:r>
      <w:r w:rsidR="00EF5FE2" w:rsidRPr="00EA7887">
        <w:rPr>
          <w:i/>
        </w:rPr>
        <w:t>ckGame</w:t>
      </w:r>
      <w:r w:rsidR="00EF5FE2" w:rsidRPr="00EA7887">
        <w:rPr>
          <w:i/>
        </w:rPr>
        <w:fldChar w:fldCharType="end"/>
      </w:r>
      <w:r w:rsidR="00EF5FE2">
        <w:t xml:space="preserve"> </w:t>
      </w:r>
      <w:r w:rsidR="00EA7887">
        <w:t>enthalten)</w:t>
      </w:r>
    </w:p>
    <w:p w14:paraId="237A79CC" w14:textId="06D1788E" w:rsidR="00B01DEC" w:rsidRPr="001F4E26" w:rsidRDefault="001F4E26" w:rsidP="00823408">
      <w:pPr>
        <w:rPr>
          <w:sz w:val="20"/>
          <w:szCs w:val="2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44" w:history="1">
        <w:r>
          <w:rPr>
            <w:rStyle w:val="Hyperlink"/>
            <w:sz w:val="20"/>
            <w:szCs w:val="20"/>
          </w:rPr>
          <w:t>f9eb1c5</w:t>
        </w:r>
      </w:hyperlink>
    </w:p>
    <w:p w14:paraId="2ED43B9F" w14:textId="3D2989C3" w:rsidR="00F3648E" w:rsidRDefault="00F3648E" w:rsidP="00224835">
      <w:pPr>
        <w:rPr>
          <w:b/>
        </w:rPr>
      </w:pPr>
      <w:r>
        <w:rPr>
          <w:b/>
        </w:rPr>
        <w:lastRenderedPageBreak/>
        <w:t>Subclass and override Method</w:t>
      </w:r>
    </w:p>
    <w:p w14:paraId="712E3F22" w14:textId="6566E6B0" w:rsidR="00CC4351" w:rsidRPr="00CC4351" w:rsidRDefault="007005DE" w:rsidP="00CC4351">
      <w:pPr>
        <w:pStyle w:val="Listenabsatz"/>
        <w:numPr>
          <w:ilvl w:val="0"/>
          <w:numId w:val="38"/>
        </w:numPr>
        <w:rPr>
          <w:color w:val="FF0000"/>
        </w:rPr>
      </w:pPr>
      <w:r>
        <w:rPr>
          <w:color w:val="FF0000"/>
        </w:rPr>
        <w:t>PlayerAction</w:t>
      </w:r>
      <w:r w:rsidR="00CC4351" w:rsidRPr="00CC4351">
        <w:rPr>
          <w:color w:val="FF0000"/>
        </w:rPr>
        <w:t xml:space="preserve">.apply (ist zwar struct, hat aber </w:t>
      </w:r>
      <w:r w:rsidR="003B1802">
        <w:rPr>
          <w:color w:val="FF0000"/>
        </w:rPr>
        <w:t>A</w:t>
      </w:r>
      <w:r w:rsidR="00CC4351" w:rsidRPr="00CC4351">
        <w:rPr>
          <w:color w:val="FF0000"/>
        </w:rPr>
        <w:t>u</w:t>
      </w:r>
      <w:r w:rsidR="00CC4351">
        <w:rPr>
          <w:color w:val="FF0000"/>
        </w:rPr>
        <w:t xml:space="preserve">swirkungen auf </w:t>
      </w:r>
      <w:r w:rsidR="003B1802">
        <w:rPr>
          <w:color w:val="FF0000"/>
        </w:rPr>
        <w:t>P</w:t>
      </w:r>
      <w:r w:rsidR="00CC4351">
        <w:rPr>
          <w:color w:val="FF0000"/>
        </w:rPr>
        <w:t>layer</w:t>
      </w:r>
      <w:r w:rsidR="00CB0BA1">
        <w:rPr>
          <w:color w:val="FF0000"/>
        </w:rPr>
        <w:t>. Fragwürdig ob das ok ist, hier wird zunächst versucht die abhängigkeit zu lösen</w:t>
      </w:r>
      <w:r w:rsidR="00CC4351">
        <w:rPr>
          <w:color w:val="FF0000"/>
        </w:rPr>
        <w:t>)</w:t>
      </w:r>
      <w:r w:rsidR="00CA2551">
        <w:rPr>
          <w:color w:val="FF0000"/>
        </w:rPr>
        <w:t>, verwendung von MockPlayer</w:t>
      </w:r>
      <w:r w:rsidR="00647AEF">
        <w:rPr>
          <w:color w:val="FF0000"/>
        </w:rPr>
        <w:t xml:space="preserve"> (das geht schon…)</w:t>
      </w:r>
    </w:p>
    <w:p w14:paraId="77F0905A" w14:textId="4B6BDFF6" w:rsidR="005570C0" w:rsidRPr="00F3648E" w:rsidRDefault="005570C0" w:rsidP="00224835">
      <w:pPr>
        <w:rPr>
          <w:b/>
        </w:rPr>
      </w:pPr>
      <w:r>
        <w:t>Potenzielle Änderung</w:t>
      </w:r>
    </w:p>
    <w:p w14:paraId="1064B37B" w14:textId="4EF9EE4D" w:rsidR="005570C0" w:rsidRDefault="005570C0" w:rsidP="00224835">
      <w:r>
        <w:t>Testpunkte</w:t>
      </w:r>
    </w:p>
    <w:p w14:paraId="6537E041" w14:textId="197B81F3" w:rsidR="005570C0" w:rsidRDefault="005570C0" w:rsidP="00224835">
      <w:r>
        <w:t>Abhängigkeiten</w:t>
      </w:r>
    </w:p>
    <w:p w14:paraId="3235120F" w14:textId="415BB273" w:rsidR="005570C0" w:rsidRDefault="005570C0" w:rsidP="005570C0">
      <w:pPr>
        <w:pStyle w:val="Listenabsatz"/>
        <w:numPr>
          <w:ilvl w:val="0"/>
          <w:numId w:val="38"/>
        </w:numPr>
      </w:pPr>
      <w:r>
        <w:t>Identifikation</w:t>
      </w:r>
    </w:p>
    <w:p w14:paraId="75D9BF77" w14:textId="55C2AACD" w:rsidR="005570C0" w:rsidRPr="00224835" w:rsidRDefault="005570C0" w:rsidP="005570C0">
      <w:pPr>
        <w:pStyle w:val="Listenabsatz"/>
        <w:numPr>
          <w:ilvl w:val="0"/>
          <w:numId w:val="38"/>
        </w:numPr>
      </w:pPr>
      <w:r>
        <w:t>Brechen</w:t>
      </w:r>
    </w:p>
    <w:p w14:paraId="40B0729D" w14:textId="5E5D4998" w:rsidR="00E808C9" w:rsidRDefault="00C73FB9" w:rsidP="00C13E18">
      <w:r w:rsidRPr="00F3648E">
        <w:t>ausgewählte Stellen und Techniken begründe</w:t>
      </w:r>
      <w:r w:rsidR="00C13E18" w:rsidRPr="00F3648E">
        <w:t>n</w:t>
      </w:r>
    </w:p>
    <w:p w14:paraId="3BDD266F" w14:textId="77777777" w:rsidR="00E808C9" w:rsidRDefault="00E808C9">
      <w:pPr>
        <w:spacing w:line="240" w:lineRule="auto"/>
        <w:jc w:val="left"/>
      </w:pPr>
      <w:r>
        <w:br w:type="page"/>
      </w:r>
    </w:p>
    <w:p w14:paraId="0B11DD28" w14:textId="0A3D98C4" w:rsidR="005A4C72" w:rsidRPr="00E675C3" w:rsidRDefault="00E675C3" w:rsidP="00C13E18">
      <w:pPr>
        <w:rPr>
          <w:b/>
        </w:rPr>
      </w:pPr>
      <w:r w:rsidRPr="00E675C3">
        <w:rPr>
          <w:b/>
        </w:rPr>
        <w:lastRenderedPageBreak/>
        <w:t>Sichtbarkeit</w:t>
      </w:r>
      <w:r w:rsidR="00E808C9">
        <w:rPr>
          <w:b/>
        </w:rPr>
        <w:t xml:space="preserve"> bei Struktur-Typen</w:t>
      </w:r>
      <w:r w:rsidRPr="00E675C3">
        <w:rPr>
          <w:b/>
        </w:rPr>
        <w:t xml:space="preserve"> erhöhen</w:t>
      </w:r>
    </w:p>
    <w:p w14:paraId="4F2C8283" w14:textId="77777777" w:rsidR="00BB4061" w:rsidRDefault="00885404" w:rsidP="00BB4061">
      <w:r>
        <w:t xml:space="preserve">Der in C# verfügbare Werttyp </w:t>
      </w:r>
      <w:r w:rsidRPr="00885404">
        <w:rPr>
          <w:rStyle w:val="codeZchn"/>
        </w:rPr>
        <w:t>struct</w:t>
      </w:r>
      <w:r>
        <w:t xml:space="preserve"> unterscheidet sich  von einer Klasse, indem er immer Parameterlos initialisierbar ist, niemals null sein kann und unveränderlich ist. Einige dieser Strukturtypen verwenden für Methoden den </w:t>
      </w:r>
      <w:r w:rsidRPr="00885404">
        <w:rPr>
          <w:rStyle w:val="codeZchn"/>
        </w:rPr>
        <w:t>internal</w:t>
      </w:r>
      <w:r>
        <w:t>-Zugriffsmodifizierer, sodass auf diese Methoden nicht von einem separaten Test-Projekt zugegriffen werden kann.</w:t>
      </w:r>
      <w:r w:rsidR="005510FA">
        <w:t xml:space="preserve"> </w:t>
      </w:r>
      <w:r w:rsidR="00BB4061">
        <w:t>Bei diesem Problem handelt es sich zwar nicht per se um eine zu lösende Abhängigkeit, die Änderung wird jedoch durchgeführt, um das Erstellen von Unit Tests zu ermöglichen.</w:t>
      </w:r>
    </w:p>
    <w:p w14:paraId="3C735998" w14:textId="0AE51C5D" w:rsidR="00BB4061" w:rsidRDefault="005510FA" w:rsidP="00BB4061">
      <w:r>
        <w:t>Damit diese Methoden auch als Testpunkte verwendet werden können, wird die Sichtbarkeit auf public erhöht. Diese Änderung der Sichtbarkeit bringt üblicherweise einige Fallstricke mit sich</w:t>
      </w:r>
      <w:r w:rsidR="00857750">
        <w:t>. D</w:t>
      </w:r>
      <w:r>
        <w:t xml:space="preserve">a es sich bei den betroffenen typen jedoch nicht um </w:t>
      </w:r>
      <w:r w:rsidR="00857750">
        <w:t>Klassen</w:t>
      </w:r>
      <w:r>
        <w:t xml:space="preserve">, sondern um </w:t>
      </w:r>
      <w:r w:rsidRPr="005510FA">
        <w:rPr>
          <w:rStyle w:val="codeZchn"/>
        </w:rPr>
        <w:t>struct</w:t>
      </w:r>
      <w:r>
        <w:t xml:space="preserve">s handelt, bietet sich die </w:t>
      </w:r>
      <w:r w:rsidR="003A67FF">
        <w:t>Erhöhung</w:t>
      </w:r>
      <w:r>
        <w:t xml:space="preserve"> der </w:t>
      </w:r>
      <w:r w:rsidR="003A67FF">
        <w:t>Sichtbarkeit</w:t>
      </w:r>
      <w:r>
        <w:t xml:space="preserve"> an. </w:t>
      </w:r>
      <w:r w:rsidR="002D2195">
        <w:t xml:space="preserve">Aufgrund der Eigenschaft Unveränderlichkeit sind Nebeneffekte innerhalb des </w:t>
      </w:r>
      <w:r w:rsidR="002D2195" w:rsidRPr="002D2195">
        <w:rPr>
          <w:rStyle w:val="codeZchn"/>
        </w:rPr>
        <w:t>structs</w:t>
      </w:r>
      <w:r w:rsidR="002D2195">
        <w:t xml:space="preserve"> ausgeschlossen. Aus diesem Grund ist die Funktion der Methoden immer, dass ein neues </w:t>
      </w:r>
      <w:r w:rsidR="002D2195" w:rsidRPr="002D2195">
        <w:rPr>
          <w:rStyle w:val="codeZchn"/>
        </w:rPr>
        <w:t>struct</w:t>
      </w:r>
      <w:r w:rsidR="002D2195">
        <w:t xml:space="preserve"> mit einer gewissen Veränderung erstellt und zurückgegeben wird. Diese Funktionalitäten können auch in anderen Projekten (z. B. </w:t>
      </w:r>
      <w:r w:rsidR="0080698F">
        <w:t xml:space="preserve">für die </w:t>
      </w:r>
      <w:r w:rsidR="002D2195">
        <w:t>UI</w:t>
      </w:r>
      <w:r w:rsidR="003875B5">
        <w:t xml:space="preserve"> oder </w:t>
      </w:r>
      <w:r w:rsidR="00F10893">
        <w:t xml:space="preserve">intelligente </w:t>
      </w:r>
      <w:r w:rsidR="003875B5">
        <w:t>Com</w:t>
      </w:r>
      <w:r w:rsidR="00BF679C">
        <w:t>p</w:t>
      </w:r>
      <w:r w:rsidR="003875B5">
        <w:t>uterspieler</w:t>
      </w:r>
      <w:r w:rsidR="002D2195">
        <w:t xml:space="preserve">) sinnvoll verwendet werden, da es sich hierbei um Berechnungen handelt, welche für die Darstellung </w:t>
      </w:r>
      <w:r w:rsidR="00D74C0F">
        <w:t xml:space="preserve">/ Entscheidungsfindung </w:t>
      </w:r>
      <w:r w:rsidR="002D2195">
        <w:t>verwendet werden können.</w:t>
      </w:r>
      <w:r w:rsidR="00933AD9">
        <w:t xml:space="preserve"> In der folgenden Tabelle sind die betroffenen Methoden aufgelistet.</w:t>
      </w:r>
    </w:p>
    <w:p w14:paraId="0C8FCC81" w14:textId="38168B97" w:rsidR="00933AD9" w:rsidRDefault="00933AD9" w:rsidP="00BB4061"/>
    <w:p w14:paraId="53F5F4E6" w14:textId="6B4EA988" w:rsidR="00933AD9" w:rsidRDefault="00933AD9" w:rsidP="00BB4061"/>
    <w:p w14:paraId="43CAAD5C" w14:textId="64238E3A" w:rsidR="00933AD9" w:rsidRDefault="00933AD9" w:rsidP="00BB4061"/>
    <w:tbl>
      <w:tblPr>
        <w:tblStyle w:val="Tabellenraster"/>
        <w:tblW w:w="0" w:type="auto"/>
        <w:tblLook w:val="04A0" w:firstRow="1" w:lastRow="0" w:firstColumn="1" w:lastColumn="0" w:noHBand="0" w:noVBand="1"/>
      </w:tblPr>
      <w:tblGrid>
        <w:gridCol w:w="2988"/>
        <w:gridCol w:w="4292"/>
        <w:gridCol w:w="1214"/>
      </w:tblGrid>
      <w:tr w:rsidR="003875B5" w14:paraId="5C89C44A" w14:textId="72C537F7" w:rsidTr="009723D5">
        <w:tc>
          <w:tcPr>
            <w:tcW w:w="2988" w:type="dxa"/>
            <w:shd w:val="clear" w:color="auto" w:fill="292929" w:themeFill="accent1"/>
          </w:tcPr>
          <w:p w14:paraId="5829F00C" w14:textId="573AAF88" w:rsidR="00933AD9" w:rsidRPr="0010026A" w:rsidRDefault="00933AD9" w:rsidP="00BC24D3">
            <w:pPr>
              <w:spacing w:before="60" w:after="60" w:line="240" w:lineRule="auto"/>
              <w:rPr>
                <w:b/>
              </w:rPr>
            </w:pPr>
            <w:r>
              <w:rPr>
                <w:b/>
              </w:rPr>
              <w:lastRenderedPageBreak/>
              <w:t>Methode</w:t>
            </w:r>
          </w:p>
        </w:tc>
        <w:tc>
          <w:tcPr>
            <w:tcW w:w="4292" w:type="dxa"/>
            <w:shd w:val="clear" w:color="auto" w:fill="292929" w:themeFill="accent1"/>
          </w:tcPr>
          <w:p w14:paraId="5BEADF6A" w14:textId="4AA1EA5F" w:rsidR="00933AD9" w:rsidRPr="002C22E4" w:rsidRDefault="00933AD9" w:rsidP="00BC24D3">
            <w:pPr>
              <w:spacing w:before="60" w:after="60" w:line="240" w:lineRule="auto"/>
              <w:rPr>
                <w:b/>
              </w:rPr>
            </w:pPr>
            <w:r>
              <w:rPr>
                <w:b/>
              </w:rPr>
              <w:t>Anmerkung</w:t>
            </w:r>
          </w:p>
        </w:tc>
        <w:tc>
          <w:tcPr>
            <w:tcW w:w="1214" w:type="dxa"/>
            <w:shd w:val="clear" w:color="auto" w:fill="292929" w:themeFill="accent1"/>
          </w:tcPr>
          <w:p w14:paraId="1300E2B0" w14:textId="14EEECCC" w:rsidR="00933AD9" w:rsidRDefault="00933AD9" w:rsidP="009723D5">
            <w:pPr>
              <w:spacing w:before="60" w:after="60" w:line="240" w:lineRule="auto"/>
              <w:jc w:val="center"/>
              <w:rPr>
                <w:b/>
              </w:rPr>
            </w:pPr>
            <w:r>
              <w:rPr>
                <w:b/>
              </w:rPr>
              <w:t>Commit</w:t>
            </w:r>
          </w:p>
        </w:tc>
      </w:tr>
      <w:tr w:rsidR="00322F78" w14:paraId="7E632DB8" w14:textId="24053967" w:rsidTr="009723D5">
        <w:tc>
          <w:tcPr>
            <w:tcW w:w="2988" w:type="dxa"/>
          </w:tcPr>
          <w:p w14:paraId="6A70A5AE" w14:textId="77777777" w:rsidR="00322F78" w:rsidRDefault="00322F78" w:rsidP="00933AD9">
            <w:pPr>
              <w:spacing w:before="20" w:after="20" w:line="240" w:lineRule="auto"/>
              <w:jc w:val="left"/>
              <w:rPr>
                <w:rStyle w:val="codeZchn"/>
              </w:rPr>
            </w:pPr>
            <w:r>
              <w:rPr>
                <w:rStyle w:val="codeZchn"/>
              </w:rPr>
              <w:t>P</w:t>
            </w:r>
            <w:r w:rsidR="00933AD9" w:rsidRPr="00933AD9">
              <w:rPr>
                <w:rStyle w:val="codeZchn"/>
              </w:rPr>
              <w:t>layer</w:t>
            </w:r>
            <w:r>
              <w:rPr>
                <w:rStyle w:val="codeZchn"/>
              </w:rPr>
              <w:t>O</w:t>
            </w:r>
            <w:r w:rsidR="00933AD9" w:rsidRPr="00933AD9">
              <w:rPr>
                <w:rStyle w:val="codeZchn"/>
              </w:rPr>
              <w:t>rientation</w:t>
            </w:r>
            <w:r>
              <w:rPr>
                <w:rStyle w:val="codeZchn"/>
              </w:rPr>
              <w:t>(</w:t>
            </w:r>
          </w:p>
          <w:p w14:paraId="6D75FA6C" w14:textId="18C616B9" w:rsidR="00933AD9" w:rsidRDefault="00322F78" w:rsidP="00933AD9">
            <w:pPr>
              <w:spacing w:before="20" w:after="20" w:line="240" w:lineRule="auto"/>
              <w:jc w:val="left"/>
              <w:rPr>
                <w:rStyle w:val="codeZchn"/>
              </w:rPr>
            </w:pPr>
            <w:r>
              <w:rPr>
                <w:rStyle w:val="codeZchn"/>
              </w:rPr>
              <w:t xml:space="preserve">         position,</w:t>
            </w:r>
            <w:r>
              <w:rPr>
                <w:rStyle w:val="codeZchn"/>
              </w:rPr>
              <w:br/>
              <w:t xml:space="preserve">        direction)</w:t>
            </w:r>
          </w:p>
          <w:p w14:paraId="2C3C4278" w14:textId="7FB5ACC0" w:rsidR="00322F78" w:rsidRPr="00933AD9" w:rsidRDefault="00322F78" w:rsidP="009723D5">
            <w:pPr>
              <w:spacing w:before="20" w:after="20" w:line="240" w:lineRule="auto"/>
              <w:jc w:val="center"/>
              <w:rPr>
                <w:rFonts w:cs="Segoe UI"/>
              </w:rPr>
            </w:pPr>
            <w:r w:rsidRPr="009723D5">
              <w:rPr>
                <w:rFonts w:cs="Segoe UI"/>
                <w:sz w:val="20"/>
                <w:szCs w:val="20"/>
              </w:rPr>
              <w:t>(Parametrisierter</w:t>
            </w:r>
            <w:r w:rsidR="009723D5" w:rsidRPr="009723D5">
              <w:rPr>
                <w:rFonts w:cs="Segoe UI"/>
                <w:sz w:val="20"/>
                <w:szCs w:val="20"/>
              </w:rPr>
              <w:t xml:space="preserve"> </w:t>
            </w:r>
            <w:r w:rsidRPr="009723D5">
              <w:rPr>
                <w:rFonts w:cs="Segoe UI"/>
                <w:sz w:val="20"/>
                <w:szCs w:val="20"/>
              </w:rPr>
              <w:t>Konstruktor)</w:t>
            </w:r>
          </w:p>
        </w:tc>
        <w:tc>
          <w:tcPr>
            <w:tcW w:w="4292" w:type="dxa"/>
            <w:vAlign w:val="center"/>
          </w:tcPr>
          <w:p w14:paraId="1ECECB8A" w14:textId="2DB9CE41" w:rsidR="00933AD9" w:rsidRPr="00933AD9" w:rsidRDefault="00933AD9" w:rsidP="00933AD9">
            <w:pPr>
              <w:pStyle w:val="code"/>
              <w:spacing w:line="240" w:lineRule="auto"/>
              <w:jc w:val="left"/>
              <w:rPr>
                <w:rFonts w:ascii="Segoe UI" w:hAnsi="Segoe UI" w:cs="Segoe UI"/>
                <w:sz w:val="26"/>
                <w:szCs w:val="26"/>
              </w:rPr>
            </w:pPr>
            <w:r>
              <w:rPr>
                <w:rFonts w:ascii="Segoe UI" w:hAnsi="Segoe UI" w:cs="Segoe UI"/>
                <w:sz w:val="26"/>
                <w:szCs w:val="26"/>
              </w:rPr>
              <w:t xml:space="preserve">Der parameterfreie Konstruktor ist bei einem </w:t>
            </w:r>
            <w:r w:rsidRPr="00DA1DD3">
              <w:t>struct</w:t>
            </w:r>
            <w:r>
              <w:rPr>
                <w:rFonts w:ascii="Segoe UI" w:hAnsi="Segoe UI" w:cs="Segoe UI"/>
                <w:sz w:val="26"/>
                <w:szCs w:val="26"/>
              </w:rPr>
              <w:t xml:space="preserve"> sowieso immer </w:t>
            </w:r>
            <w:r w:rsidRPr="00DA1DD3">
              <w:t>public</w:t>
            </w:r>
            <w:r>
              <w:rPr>
                <w:rFonts w:ascii="Segoe UI" w:hAnsi="Segoe UI" w:cs="Segoe UI"/>
                <w:sz w:val="26"/>
                <w:szCs w:val="26"/>
              </w:rPr>
              <w:t xml:space="preserve">, daher kann der </w:t>
            </w:r>
            <w:r w:rsidR="009723D5">
              <w:rPr>
                <w:rFonts w:ascii="Segoe UI" w:hAnsi="Segoe UI" w:cs="Segoe UI"/>
                <w:sz w:val="26"/>
                <w:szCs w:val="26"/>
              </w:rPr>
              <w:t>parametrisierte</w:t>
            </w:r>
            <w:r>
              <w:rPr>
                <w:rFonts w:ascii="Segoe UI" w:hAnsi="Segoe UI" w:cs="Segoe UI"/>
                <w:sz w:val="26"/>
                <w:szCs w:val="26"/>
              </w:rPr>
              <w:t xml:space="preserve"> Konstruktor auch </w:t>
            </w:r>
            <w:r w:rsidRPr="009723D5">
              <w:t>public</w:t>
            </w:r>
            <w:r>
              <w:rPr>
                <w:rFonts w:ascii="Segoe UI" w:hAnsi="Segoe UI" w:cs="Segoe UI"/>
                <w:sz w:val="26"/>
                <w:szCs w:val="26"/>
              </w:rPr>
              <w:t xml:space="preserve"> sein.</w:t>
            </w:r>
          </w:p>
        </w:tc>
        <w:tc>
          <w:tcPr>
            <w:tcW w:w="1214" w:type="dxa"/>
          </w:tcPr>
          <w:p w14:paraId="31E3E1DE" w14:textId="342BDE34" w:rsidR="00DA1DD3" w:rsidRDefault="00DA1DD3" w:rsidP="009723D5">
            <w:pPr>
              <w:jc w:val="center"/>
              <w:rPr>
                <w:color w:val="FF0000"/>
              </w:rPr>
            </w:pPr>
            <w:hyperlink r:id="rId45" w:history="1">
              <w:r>
                <w:rPr>
                  <w:rStyle w:val="Hyperlink"/>
                </w:rPr>
                <w:t>a27</w:t>
              </w:r>
              <w:r>
                <w:rPr>
                  <w:rStyle w:val="Hyperlink"/>
                </w:rPr>
                <w:t>4</w:t>
              </w:r>
              <w:r>
                <w:rPr>
                  <w:rStyle w:val="Hyperlink"/>
                </w:rPr>
                <w:t>b</w:t>
              </w:r>
              <w:r>
                <w:rPr>
                  <w:rStyle w:val="Hyperlink"/>
                </w:rPr>
                <w:t>33</w:t>
              </w:r>
            </w:hyperlink>
          </w:p>
          <w:p w14:paraId="7777F87C"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31587201" w14:textId="5084A59B" w:rsidTr="009723D5">
        <w:tc>
          <w:tcPr>
            <w:tcW w:w="2988" w:type="dxa"/>
          </w:tcPr>
          <w:p w14:paraId="3229502A" w14:textId="77777777" w:rsidR="00322F78" w:rsidRDefault="005A5BF6" w:rsidP="009723D5">
            <w:pPr>
              <w:pStyle w:val="code"/>
              <w:spacing w:line="240" w:lineRule="auto"/>
            </w:pPr>
            <w:r>
              <w:t>PlayerOrientation</w:t>
            </w:r>
          </w:p>
          <w:p w14:paraId="3DDDDBB6" w14:textId="673C211B" w:rsidR="00933AD9" w:rsidRPr="00B234A7" w:rsidRDefault="00322F78" w:rsidP="009723D5">
            <w:pPr>
              <w:pStyle w:val="code"/>
              <w:spacing w:line="240" w:lineRule="auto"/>
            </w:pPr>
            <w:r>
              <w:t>.</w:t>
            </w:r>
            <w:r w:rsidR="005A5BF6">
              <w:t>ApplyAndMove(</w:t>
            </w:r>
            <w:r w:rsidR="00EC504B">
              <w:t>a</w:t>
            </w:r>
            <w:r w:rsidR="00B234A7">
              <w:t>ction</w:t>
            </w:r>
            <w:r w:rsidR="005A5BF6">
              <w:t>)</w:t>
            </w:r>
            <w:r w:rsidR="005A5BF6">
              <w:br/>
            </w:r>
          </w:p>
        </w:tc>
        <w:tc>
          <w:tcPr>
            <w:tcW w:w="4292" w:type="dxa"/>
            <w:vAlign w:val="center"/>
          </w:tcPr>
          <w:p w14:paraId="0342B64E" w14:textId="39BAC6E3" w:rsidR="00933AD9" w:rsidRPr="00933AD9" w:rsidRDefault="00EC504B"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Position, welche </w:t>
            </w:r>
            <w:r w:rsidR="003929D4">
              <w:rPr>
                <w:rFonts w:ascii="Segoe UI" w:hAnsi="Segoe UI" w:cs="Segoe UI"/>
                <w:sz w:val="26"/>
                <w:szCs w:val="26"/>
              </w:rPr>
              <w:t>beim Ausführen</w:t>
            </w:r>
            <w:r>
              <w:rPr>
                <w:rFonts w:ascii="Segoe UI" w:hAnsi="Segoe UI" w:cs="Segoe UI"/>
                <w:sz w:val="26"/>
                <w:szCs w:val="26"/>
              </w:rPr>
              <w:t xml:space="preserve"> einer Aktion erreicht wird.</w:t>
            </w:r>
          </w:p>
        </w:tc>
        <w:tc>
          <w:tcPr>
            <w:tcW w:w="1214" w:type="dxa"/>
          </w:tcPr>
          <w:p w14:paraId="52C9B72A" w14:textId="77777777" w:rsidR="003929D4" w:rsidRDefault="003929D4" w:rsidP="009723D5">
            <w:pPr>
              <w:jc w:val="center"/>
              <w:rPr>
                <w:color w:val="FF0000"/>
              </w:rPr>
            </w:pPr>
            <w:hyperlink r:id="rId46" w:history="1">
              <w:r>
                <w:rPr>
                  <w:rStyle w:val="Hyperlink"/>
                </w:rPr>
                <w:t>a274b33</w:t>
              </w:r>
            </w:hyperlink>
          </w:p>
          <w:p w14:paraId="0BD20F31"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7C4EA22C" w14:textId="149D8326" w:rsidTr="009723D5">
        <w:tc>
          <w:tcPr>
            <w:tcW w:w="2988" w:type="dxa"/>
          </w:tcPr>
          <w:p w14:paraId="69CF90A7" w14:textId="77777777" w:rsidR="00322F78" w:rsidRDefault="003929D4" w:rsidP="009723D5">
            <w:pPr>
              <w:pStyle w:val="code"/>
              <w:spacing w:line="240" w:lineRule="auto"/>
            </w:pPr>
            <w:r>
              <w:t>PlayerDirectio</w:t>
            </w:r>
            <w:r w:rsidR="00322F78">
              <w:t>n</w:t>
            </w:r>
          </w:p>
          <w:p w14:paraId="291A5587" w14:textId="5DA6F9F2" w:rsidR="00933AD9" w:rsidRPr="00322F78" w:rsidRDefault="003929D4" w:rsidP="009723D5">
            <w:pPr>
              <w:pStyle w:val="code"/>
              <w:spacing w:line="240" w:lineRule="auto"/>
            </w:pPr>
            <w:r>
              <w:t>.Apply(action)</w:t>
            </w:r>
          </w:p>
        </w:tc>
        <w:tc>
          <w:tcPr>
            <w:tcW w:w="4292" w:type="dxa"/>
            <w:vAlign w:val="center"/>
          </w:tcPr>
          <w:p w14:paraId="724FD942" w14:textId="5A640DBB" w:rsidR="00933AD9" w:rsidRPr="00933AD9" w:rsidRDefault="003929D4"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w:t>
            </w:r>
            <w:r>
              <w:rPr>
                <w:rFonts w:ascii="Segoe UI" w:hAnsi="Segoe UI" w:cs="Segoe UI"/>
                <w:sz w:val="26"/>
                <w:szCs w:val="26"/>
              </w:rPr>
              <w:t>Blickrichtung</w:t>
            </w:r>
            <w:r>
              <w:rPr>
                <w:rFonts w:ascii="Segoe UI" w:hAnsi="Segoe UI" w:cs="Segoe UI"/>
                <w:sz w:val="26"/>
                <w:szCs w:val="26"/>
              </w:rPr>
              <w:t xml:space="preserve">, welche beim Ausführen einer Aktion </w:t>
            </w:r>
            <w:r>
              <w:rPr>
                <w:rFonts w:ascii="Segoe UI" w:hAnsi="Segoe UI" w:cs="Segoe UI"/>
                <w:sz w:val="26"/>
                <w:szCs w:val="26"/>
              </w:rPr>
              <w:t>resultiert</w:t>
            </w:r>
            <w:r>
              <w:rPr>
                <w:rFonts w:ascii="Segoe UI" w:hAnsi="Segoe UI" w:cs="Segoe UI"/>
                <w:sz w:val="26"/>
                <w:szCs w:val="26"/>
              </w:rPr>
              <w:t>.</w:t>
            </w:r>
          </w:p>
        </w:tc>
        <w:tc>
          <w:tcPr>
            <w:tcW w:w="1214" w:type="dxa"/>
          </w:tcPr>
          <w:p w14:paraId="653A1EC8" w14:textId="77777777" w:rsidR="003929D4" w:rsidRDefault="003929D4" w:rsidP="009723D5">
            <w:pPr>
              <w:jc w:val="center"/>
              <w:rPr>
                <w:color w:val="FF0000"/>
              </w:rPr>
            </w:pPr>
            <w:hyperlink r:id="rId47" w:history="1">
              <w:r>
                <w:rPr>
                  <w:rStyle w:val="Hyperlink"/>
                </w:rPr>
                <w:t>a2</w:t>
              </w:r>
              <w:r>
                <w:rPr>
                  <w:rStyle w:val="Hyperlink"/>
                </w:rPr>
                <w:t>7</w:t>
              </w:r>
              <w:r>
                <w:rPr>
                  <w:rStyle w:val="Hyperlink"/>
                </w:rPr>
                <w:t>4b33</w:t>
              </w:r>
            </w:hyperlink>
          </w:p>
          <w:p w14:paraId="79BD130E"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18CB7B33" w14:textId="65910083" w:rsidTr="009723D5">
        <w:tc>
          <w:tcPr>
            <w:tcW w:w="2988" w:type="dxa"/>
          </w:tcPr>
          <w:p w14:paraId="147DE604" w14:textId="77777777" w:rsidR="00322F78" w:rsidRDefault="001E7C3C" w:rsidP="009723D5">
            <w:pPr>
              <w:pStyle w:val="code"/>
              <w:spacing w:line="240" w:lineRule="auto"/>
            </w:pPr>
            <w:r>
              <w:t>GameCoordinate</w:t>
            </w:r>
          </w:p>
          <w:p w14:paraId="6FB07315" w14:textId="11F238E8" w:rsidR="00933AD9" w:rsidRPr="00933AD9" w:rsidRDefault="001E7C3C" w:rsidP="009723D5">
            <w:pPr>
              <w:pStyle w:val="code"/>
              <w:spacing w:line="240" w:lineRule="auto"/>
              <w:rPr>
                <w:rFonts w:ascii="Segoe UI" w:hAnsi="Segoe UI"/>
                <w:sz w:val="26"/>
                <w:szCs w:val="26"/>
              </w:rPr>
            </w:pPr>
            <w:r>
              <w:t>.Translate(direction)</w:t>
            </w:r>
          </w:p>
        </w:tc>
        <w:tc>
          <w:tcPr>
            <w:tcW w:w="4292" w:type="dxa"/>
            <w:vAlign w:val="center"/>
          </w:tcPr>
          <w:p w14:paraId="5F3BEBA1" w14:textId="03BDEF6E" w:rsidR="00933AD9" w:rsidRPr="00933AD9" w:rsidRDefault="001E7C3C" w:rsidP="00933AD9">
            <w:pPr>
              <w:pStyle w:val="code"/>
              <w:spacing w:line="240" w:lineRule="auto"/>
              <w:jc w:val="left"/>
              <w:rPr>
                <w:rFonts w:ascii="Segoe UI" w:hAnsi="Segoe UI" w:cs="Segoe UI"/>
                <w:sz w:val="26"/>
                <w:szCs w:val="26"/>
              </w:rPr>
            </w:pPr>
            <w:r>
              <w:rPr>
                <w:rFonts w:ascii="Segoe UI" w:hAnsi="Segoe UI" w:cs="Segoe UI"/>
                <w:sz w:val="26"/>
                <w:szCs w:val="26"/>
              </w:rPr>
              <w:t>Berechnet die Position, welche bei</w:t>
            </w:r>
            <w:r>
              <w:rPr>
                <w:rFonts w:ascii="Segoe UI" w:hAnsi="Segoe UI" w:cs="Segoe UI"/>
                <w:sz w:val="26"/>
                <w:szCs w:val="26"/>
              </w:rPr>
              <w:t xml:space="preserve"> einem Tick mit gegebener Richtung </w:t>
            </w:r>
            <w:r>
              <w:rPr>
                <w:rFonts w:ascii="Segoe UI" w:hAnsi="Segoe UI" w:cs="Segoe UI"/>
                <w:sz w:val="26"/>
                <w:szCs w:val="26"/>
              </w:rPr>
              <w:t>erreicht wird.</w:t>
            </w:r>
          </w:p>
        </w:tc>
        <w:tc>
          <w:tcPr>
            <w:tcW w:w="1214" w:type="dxa"/>
          </w:tcPr>
          <w:p w14:paraId="06CD8852" w14:textId="210154F3" w:rsidR="00933AD9" w:rsidRPr="001E7C3C" w:rsidRDefault="001E7C3C" w:rsidP="009723D5">
            <w:pPr>
              <w:keepNext/>
              <w:jc w:val="center"/>
              <w:rPr>
                <w:color w:val="FF0000"/>
              </w:rPr>
            </w:pPr>
            <w:hyperlink r:id="rId48" w:history="1">
              <w:r>
                <w:rPr>
                  <w:rStyle w:val="Hyperlink"/>
                </w:rPr>
                <w:t>a274b33</w:t>
              </w:r>
            </w:hyperlink>
          </w:p>
        </w:tc>
      </w:tr>
    </w:tbl>
    <w:p w14:paraId="70821146" w14:textId="1D1A7997" w:rsidR="00933AD9" w:rsidRDefault="00322F78" w:rsidP="00322F78">
      <w:pPr>
        <w:pStyle w:val="Beschriftung"/>
        <w:rPr>
          <w:color w:val="FF0000"/>
        </w:rPr>
      </w:pPr>
      <w:r>
        <w:t xml:space="preserve">Tabelle </w:t>
      </w:r>
      <w:r>
        <w:fldChar w:fldCharType="begin"/>
      </w:r>
      <w:r>
        <w:instrText xml:space="preserve"> SEQ Tabelle \* ARABIC </w:instrText>
      </w:r>
      <w:r>
        <w:fldChar w:fldCharType="separate"/>
      </w:r>
      <w:r>
        <w:rPr>
          <w:noProof/>
        </w:rPr>
        <w:t>8</w:t>
      </w:r>
      <w:r>
        <w:fldChar w:fldCharType="end"/>
      </w:r>
      <w:r>
        <w:t>: Betroffene Methoden für "Sichtbarkeit erhöhen"</w:t>
      </w:r>
    </w:p>
    <w:p w14:paraId="74D6C79F" w14:textId="02DBF847" w:rsidR="00885404" w:rsidRDefault="00885404" w:rsidP="001E7C3C">
      <w:pPr>
        <w:pStyle w:val="Listenabsatz"/>
        <w:spacing w:line="240" w:lineRule="auto"/>
        <w:jc w:val="left"/>
      </w:pPr>
      <w:r>
        <w:br w:type="page"/>
      </w:r>
    </w:p>
    <w:p w14:paraId="36535898" w14:textId="77DDC1E8" w:rsidR="00C13E18" w:rsidRDefault="00403486" w:rsidP="00C13E18">
      <w:pPr>
        <w:rPr>
          <w:b/>
        </w:rPr>
      </w:pPr>
      <w:r>
        <w:rPr>
          <w:b/>
        </w:rPr>
        <w:lastRenderedPageBreak/>
        <w:t xml:space="preserve">Construction BLOB </w:t>
      </w:r>
      <w:r w:rsidR="00AC50CA" w:rsidRPr="00AC50CA">
        <w:rPr>
          <w:b/>
        </w:rPr>
        <w:t xml:space="preserve">für </w:t>
      </w:r>
      <w:r w:rsidR="00FD51DC">
        <w:rPr>
          <w:b/>
        </w:rPr>
        <w:t xml:space="preserve">die Testbarkeit von </w:t>
      </w:r>
      <w:r w:rsidR="00AC50CA" w:rsidRPr="00AC50CA">
        <w:rPr>
          <w:b/>
        </w:rPr>
        <w:t>Ein- und Au</w:t>
      </w:r>
      <w:r w:rsidR="00AC50CA">
        <w:rPr>
          <w:b/>
        </w:rPr>
        <w:t>sgabe</w:t>
      </w:r>
      <w:r w:rsidR="00FD51DC">
        <w:rPr>
          <w:b/>
        </w:rPr>
        <w:t>n</w:t>
      </w:r>
      <w:r>
        <w:rPr>
          <w:b/>
        </w:rPr>
        <w:t xml:space="preserve"> mithilfe von </w:t>
      </w:r>
      <w:r w:rsidR="00495912">
        <w:rPr>
          <w:b/>
        </w:rPr>
        <w:t>Adapt Parameter</w:t>
      </w:r>
    </w:p>
    <w:p w14:paraId="72D8DE86" w14:textId="00A133EF" w:rsidR="00426B02" w:rsidRDefault="00C122EC" w:rsidP="00184520">
      <w:r w:rsidRPr="00C122EC">
        <w:t>Die Ein- und Ausgaben</w:t>
      </w:r>
      <w:r>
        <w:t xml:space="preserve"> von dem ConsoleClient werden derzeit über die statische Klasse </w:t>
      </w:r>
      <w:r w:rsidRPr="00C122EC">
        <w:rPr>
          <w:rStyle w:val="codeZchn"/>
        </w:rPr>
        <w:t>Console</w:t>
      </w:r>
      <w:r>
        <w:t xml:space="preserve"> des .</w:t>
      </w:r>
      <w:r w:rsidR="00184520">
        <w:t>NET</w:t>
      </w:r>
      <w:r>
        <w:t xml:space="preserve"> Frameworks abgehandelt. </w:t>
      </w:r>
      <w:r w:rsidR="00184520">
        <w:t>Diese Klasse bietet keine Nahtstellen, sodass Benutzereingaben nicht über Unittests gesteuert werden können.</w:t>
      </w:r>
      <w:r w:rsidR="000A07F9">
        <w:t xml:space="preserve"> Das folgende UML-Klassendiagramm zeigt die Ausgangssituation.</w:t>
      </w:r>
    </w:p>
    <w:p w14:paraId="58A2ECBA" w14:textId="77777777" w:rsidR="001E31AC" w:rsidRDefault="000A07F9" w:rsidP="00181307">
      <w:pPr>
        <w:keepNext/>
        <w:spacing w:line="240" w:lineRule="auto"/>
      </w:pPr>
      <w:r>
        <w:rPr>
          <w:noProof/>
        </w:rPr>
        <w:drawing>
          <wp:inline distT="0" distB="0" distL="0" distR="0" wp14:anchorId="76B02B8F" wp14:editId="7E75A8BC">
            <wp:extent cx="5397500" cy="2531745"/>
            <wp:effectExtent l="19050" t="19050" r="12700" b="209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solidFill>
                        <a:schemeClr val="accent1"/>
                      </a:solidFill>
                    </a:ln>
                  </pic:spPr>
                </pic:pic>
              </a:graphicData>
            </a:graphic>
          </wp:inline>
        </w:drawing>
      </w:r>
    </w:p>
    <w:p w14:paraId="1DF0BA10" w14:textId="3201641C" w:rsidR="000A07F9" w:rsidRDefault="001E31AC" w:rsidP="00181307">
      <w:pPr>
        <w:pStyle w:val="Beschriftung"/>
      </w:pPr>
      <w:r>
        <w:t xml:space="preserve">Abbildung </w:t>
      </w:r>
      <w:r>
        <w:fldChar w:fldCharType="begin"/>
      </w:r>
      <w:r>
        <w:instrText xml:space="preserve"> SEQ Abbildung \* ARABIC </w:instrText>
      </w:r>
      <w:r>
        <w:fldChar w:fldCharType="separate"/>
      </w:r>
      <w:r w:rsidR="004220D0">
        <w:rPr>
          <w:noProof/>
        </w:rPr>
        <w:t>8</w:t>
      </w:r>
      <w:r>
        <w:fldChar w:fldCharType="end"/>
      </w:r>
      <w:r>
        <w:t xml:space="preserve">: UML-Klassendiagramm UI-Code </w:t>
      </w:r>
      <w:r w:rsidR="004220D0">
        <w:t>abhängig von .NET Framework</w:t>
      </w:r>
    </w:p>
    <w:p w14:paraId="51B2E316" w14:textId="1299AC13" w:rsidR="00246285" w:rsidRDefault="00426B02" w:rsidP="003E6FDA">
      <w:r>
        <w:t xml:space="preserve">Durch eine Wrapper-Klasse werden diese Abhängigkeiten gebrochen. Zusätzlich wird für diesen Wrapper </w:t>
      </w:r>
      <w:r w:rsidRPr="003E6FDA">
        <w:rPr>
          <w:i/>
        </w:rPr>
        <w:t>Extract Interface</w:t>
      </w:r>
      <w:r>
        <w:t xml:space="preserve"> angewendet, um das Mocking des Wrappers zu ermöglichen. </w:t>
      </w:r>
      <w:r w:rsidR="003E6FDA">
        <w:t xml:space="preserve">Im letzten Schritt muss der Legacy-Code angepasst werden, sodass dieser für die Ein- und Ausgaben auf eine beliebige Implementierung des extrahierten Interfaces zugreift. Hierfür wird </w:t>
      </w:r>
      <w:r w:rsidR="00BA05DB">
        <w:rPr>
          <w:i/>
        </w:rPr>
        <w:t>Adapt Parameter</w:t>
      </w:r>
      <w:r w:rsidR="003E6FDA">
        <w:t xml:space="preserve"> angewendet, sodass die verschiedenen Page-Klassen direkt im Konstruktor die Instanz für CLI-IO-Operationen erhalten.</w:t>
      </w:r>
    </w:p>
    <w:p w14:paraId="5F4BFCFB" w14:textId="0623F114" w:rsidR="00426B02" w:rsidRPr="00512D24" w:rsidRDefault="00246285" w:rsidP="00426B02">
      <w:r>
        <w:t>Für Unit Tests kann die UI nun mit dem CLI-IO-Mock-Objekt aufgerufen werden, um die verschiedenen Testpunkte zu erreichen.</w:t>
      </w:r>
    </w:p>
    <w:p w14:paraId="3F3601A7" w14:textId="63E74DD4" w:rsidR="00181307" w:rsidRDefault="002E2515" w:rsidP="00184520">
      <w:r>
        <w:lastRenderedPageBreak/>
        <w:t>Der Nachteil hierbei ist, dass der Legacy-Code angepasst werden muss, sodass nichtmehr die Klasse Console, sondern d</w:t>
      </w:r>
      <w:r w:rsidR="0060171D">
        <w:t>ie Wrapper-Klasse</w:t>
      </w:r>
      <w:r w:rsidR="00327856">
        <w:t xml:space="preserve"> (bzw. das extrahierte Interface)</w:t>
      </w:r>
      <w:r>
        <w:t xml:space="preserve"> verwendet wird. Dieser Nachteil ist jedoch durch die entstehende Kontrolle über die Ein- und Ausgaben zu vernachlässigen.</w:t>
      </w:r>
      <w:r w:rsidR="00327856">
        <w:t xml:space="preserve"> Ein weiterer Nachteil ist, dass sich die Signatur ändert, dieser ist jedoch ebenfalls vertretbar, da der UI Code nicht von außerhalb aufgerufen wird und somit keine anderen Projekte betroffen sind.</w:t>
      </w:r>
      <w:r w:rsidR="00181307">
        <w:t xml:space="preserve"> Das folgende UML-Klassendiagramm zeigt das </w:t>
      </w:r>
      <w:r w:rsidR="0085045E">
        <w:t>Resultat der Änderungen</w:t>
      </w:r>
      <w:r w:rsidR="00181307">
        <w:t>.</w:t>
      </w:r>
      <w:r w:rsidR="00D8530D">
        <w:rPr>
          <w:rStyle w:val="Funotenzeichen"/>
        </w:rPr>
        <w:footnoteReference w:id="4"/>
      </w:r>
    </w:p>
    <w:p w14:paraId="127D6D53" w14:textId="77777777" w:rsidR="004220D0" w:rsidRDefault="000A07F9" w:rsidP="006B5CFF">
      <w:pPr>
        <w:keepNext/>
        <w:spacing w:line="240" w:lineRule="auto"/>
      </w:pPr>
      <w:r>
        <w:rPr>
          <w:noProof/>
        </w:rPr>
        <w:drawing>
          <wp:inline distT="0" distB="0" distL="0" distR="0" wp14:anchorId="775B554C" wp14:editId="56A33A20">
            <wp:extent cx="5326837" cy="1816574"/>
            <wp:effectExtent l="19050" t="19050" r="26670" b="1270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357468" cy="1827020"/>
                    </a:xfrm>
                    <a:prstGeom prst="rect">
                      <a:avLst/>
                    </a:prstGeom>
                    <a:noFill/>
                    <a:ln>
                      <a:solidFill>
                        <a:schemeClr val="accent1"/>
                      </a:solidFill>
                    </a:ln>
                  </pic:spPr>
                </pic:pic>
              </a:graphicData>
            </a:graphic>
          </wp:inline>
        </w:drawing>
      </w:r>
    </w:p>
    <w:p w14:paraId="29469D24" w14:textId="4963CDD1" w:rsidR="007B0794" w:rsidRDefault="004220D0" w:rsidP="006B5CFF">
      <w:pPr>
        <w:pStyle w:val="Beschriftung"/>
      </w:pPr>
      <w:r>
        <w:t xml:space="preserve">Abbildung </w:t>
      </w:r>
      <w:r>
        <w:fldChar w:fldCharType="begin"/>
      </w:r>
      <w:r>
        <w:instrText xml:space="preserve"> SEQ Abbildung \* ARABIC </w:instrText>
      </w:r>
      <w:r>
        <w:fldChar w:fldCharType="separate"/>
      </w:r>
      <w:r>
        <w:rPr>
          <w:noProof/>
        </w:rPr>
        <w:t>9</w:t>
      </w:r>
      <w:r>
        <w:fldChar w:fldCharType="end"/>
      </w:r>
      <w:r>
        <w:t>:</w:t>
      </w:r>
      <w:r w:rsidRPr="004220D0">
        <w:t xml:space="preserve"> </w:t>
      </w:r>
      <w:r w:rsidR="006B5CFF">
        <w:t xml:space="preserve">UML-Klassendiagramm </w:t>
      </w:r>
      <w:r w:rsidR="006B5CFF">
        <w:t xml:space="preserve">testbarer </w:t>
      </w:r>
      <w:r w:rsidR="006B5CFF">
        <w:t xml:space="preserve">UI-Code </w:t>
      </w:r>
      <w:r w:rsidR="006B5CFF">
        <w:t>un</w:t>
      </w:r>
      <w:r w:rsidR="006B5CFF">
        <w:t>abhängig von .NET Framework</w:t>
      </w:r>
    </w:p>
    <w:p w14:paraId="14DB9422" w14:textId="77777777" w:rsidR="009352EE" w:rsidRPr="009352EE" w:rsidRDefault="009352EE" w:rsidP="009352EE"/>
    <w:p w14:paraId="6CF02148" w14:textId="41831527" w:rsidR="00403486" w:rsidRDefault="00403486" w:rsidP="00D33825">
      <w:pPr>
        <w:rPr>
          <w:color w:val="FF000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1" w:history="1">
        <w:r>
          <w:rPr>
            <w:rStyle w:val="Hyperlink"/>
            <w:sz w:val="20"/>
            <w:szCs w:val="20"/>
          </w:rPr>
          <w:t>2256df</w:t>
        </w:r>
        <w:r>
          <w:rPr>
            <w:rStyle w:val="Hyperlink"/>
            <w:sz w:val="20"/>
            <w:szCs w:val="20"/>
          </w:rPr>
          <w:t>6</w:t>
        </w:r>
      </w:hyperlink>
      <w:r>
        <w:rPr>
          <w:color w:val="FF0000"/>
        </w:rPr>
        <w:br w:type="page"/>
      </w:r>
    </w:p>
    <w:p w14:paraId="3FF9FD4B" w14:textId="37E06BDB" w:rsidR="00F3648E" w:rsidRPr="003929D4" w:rsidRDefault="00DE5780" w:rsidP="00DC516B">
      <w:pPr>
        <w:rPr>
          <w:b/>
          <w:color w:val="FF0000"/>
          <w:lang w:val="en-GB"/>
        </w:rPr>
      </w:pPr>
      <w:r w:rsidRPr="003929D4">
        <w:rPr>
          <w:b/>
          <w:color w:val="FF0000"/>
          <w:lang w:val="en-GB"/>
        </w:rPr>
        <w:lastRenderedPageBreak/>
        <w:t>EVTL:</w:t>
      </w:r>
    </w:p>
    <w:p w14:paraId="68F629A2" w14:textId="77777777" w:rsidR="003929D4" w:rsidRPr="001E7C3C" w:rsidRDefault="00F3648E" w:rsidP="001E7C3C">
      <w:pPr>
        <w:pStyle w:val="Listenabsatz"/>
        <w:numPr>
          <w:ilvl w:val="0"/>
          <w:numId w:val="40"/>
        </w:numPr>
        <w:rPr>
          <w:color w:val="FF0000"/>
          <w:lang w:val="en-GB"/>
        </w:rPr>
      </w:pPr>
      <w:r w:rsidRPr="001E7C3C">
        <w:rPr>
          <w:color w:val="FF0000"/>
          <w:lang w:val="en-GB"/>
        </w:rPr>
        <w:t>Extract interface player</w:t>
      </w:r>
    </w:p>
    <w:p w14:paraId="5D3161BC" w14:textId="1BCF2739" w:rsidR="003929D4" w:rsidRDefault="00B7500C" w:rsidP="001E7C3C">
      <w:pPr>
        <w:pStyle w:val="Listenabsatz"/>
        <w:numPr>
          <w:ilvl w:val="0"/>
          <w:numId w:val="40"/>
        </w:numPr>
        <w:rPr>
          <w:color w:val="FF0000"/>
        </w:rPr>
      </w:pPr>
      <w:r w:rsidRPr="001E7C3C">
        <w:rPr>
          <w:color w:val="FF0000"/>
        </w:rPr>
        <w:t>Configurationentry -&gt; public</w:t>
      </w:r>
      <w:r w:rsidR="003929D4" w:rsidRPr="001E7C3C">
        <w:rPr>
          <w:color w:val="FF0000"/>
        </w:rPr>
        <w:t xml:space="preserve"> (</w:t>
      </w:r>
      <w:hyperlink r:id="rId52" w:history="1">
        <w:r w:rsidR="003929D4" w:rsidRPr="00202BC4">
          <w:rPr>
            <w:rStyle w:val="Hyperlink"/>
          </w:rPr>
          <w:t>https://github.com/SilasDer</w:t>
        </w:r>
        <w:r w:rsidR="003929D4" w:rsidRPr="00202BC4">
          <w:rPr>
            <w:rStyle w:val="Hyperlink"/>
          </w:rPr>
          <w:t>P</w:t>
        </w:r>
        <w:r w:rsidR="003929D4" w:rsidRPr="00202BC4">
          <w:rPr>
            <w:rStyle w:val="Hyperlink"/>
          </w:rPr>
          <w:t>rofi/weeping-sn</w:t>
        </w:r>
        <w:r w:rsidR="003929D4" w:rsidRPr="00202BC4">
          <w:rPr>
            <w:rStyle w:val="Hyperlink"/>
          </w:rPr>
          <w:t>a</w:t>
        </w:r>
        <w:r w:rsidR="003929D4" w:rsidRPr="00202BC4">
          <w:rPr>
            <w:rStyle w:val="Hyperlink"/>
          </w:rPr>
          <w:t>ke/commit/58fb81ad84c875805c20a13b6b26694e07fb9991</w:t>
        </w:r>
      </w:hyperlink>
      <w:r w:rsidR="003929D4" w:rsidRPr="001E7C3C">
        <w:rPr>
          <w:color w:val="FF0000"/>
        </w:rPr>
        <w:t xml:space="preserve">, </w:t>
      </w:r>
      <w:r w:rsidR="003929D4" w:rsidRPr="001E7C3C">
        <w:rPr>
          <w:color w:val="FF0000"/>
        </w:rPr>
        <w:t>Ist ok, weil das ein struct sein könnte -&gt; muss gemacht werden.).</w:t>
      </w:r>
    </w:p>
    <w:p w14:paraId="752088F3" w14:textId="218B5F52" w:rsidR="007D79AE" w:rsidRPr="007D79AE" w:rsidRDefault="007D79AE" w:rsidP="007D79AE">
      <w:pPr>
        <w:pStyle w:val="Listenabsatz"/>
        <w:numPr>
          <w:ilvl w:val="0"/>
          <w:numId w:val="40"/>
        </w:numPr>
        <w:rPr>
          <w:color w:val="FF0000"/>
          <w:lang w:val="en-GB"/>
        </w:rPr>
      </w:pPr>
      <w:r>
        <w:rPr>
          <w:color w:val="FF0000"/>
        </w:rPr>
        <w:t xml:space="preserve">Computerplayer klasse war internal. </w:t>
      </w:r>
      <w:r w:rsidRPr="00780B5F">
        <w:rPr>
          <w:color w:val="FF0000"/>
          <w:lang w:val="en-GB"/>
        </w:rPr>
        <w:t>(evtl internal / protected und s</w:t>
      </w:r>
      <w:r>
        <w:rPr>
          <w:color w:val="FF0000"/>
          <w:lang w:val="en-GB"/>
        </w:rPr>
        <w:t>ubclass furs testen…</w:t>
      </w:r>
      <w:r>
        <w:rPr>
          <w:color w:val="FF0000"/>
          <w:lang w:val="en-GB"/>
        </w:rPr>
        <w:t>)</w:t>
      </w:r>
    </w:p>
    <w:p w14:paraId="356E8AA6" w14:textId="4A7F3E57" w:rsidR="00B7500C" w:rsidRPr="00202BC4" w:rsidRDefault="00B7500C" w:rsidP="00DC516B">
      <w:pPr>
        <w:rPr>
          <w:color w:val="FF0000"/>
        </w:rPr>
      </w:pPr>
    </w:p>
    <w:p w14:paraId="0A492A54" w14:textId="77777777" w:rsidR="00CA5628" w:rsidRPr="00202BC4" w:rsidRDefault="00CA5628">
      <w:pPr>
        <w:spacing w:line="240" w:lineRule="auto"/>
        <w:jc w:val="left"/>
        <w:rPr>
          <w:color w:val="FF0000"/>
        </w:rPr>
      </w:pPr>
      <w:r w:rsidRPr="00202BC4">
        <w:rPr>
          <w:color w:val="FF0000"/>
        </w:rPr>
        <w:br w:type="page"/>
      </w:r>
    </w:p>
    <w:p w14:paraId="27699A8D" w14:textId="655522ED" w:rsidR="00C73FB9" w:rsidRDefault="00C73FB9" w:rsidP="00C73FB9">
      <w:pPr>
        <w:pStyle w:val="berschrift1"/>
      </w:pPr>
      <w:bookmarkStart w:id="45" w:name="_Toc73042797"/>
      <w:r>
        <w:lastRenderedPageBreak/>
        <w:t>Refactoring</w:t>
      </w:r>
      <w:bookmarkEnd w:id="45"/>
    </w:p>
    <w:p w14:paraId="0E29D8AF" w14:textId="2D3BDAFD" w:rsidR="002E4FF8" w:rsidRPr="00CD697F" w:rsidRDefault="00CD697F" w:rsidP="002E4FF8">
      <w:pPr>
        <w:rPr>
          <w:color w:val="FF0000"/>
        </w:rPr>
      </w:pPr>
      <w:r w:rsidRPr="00CD697F">
        <w:rPr>
          <w:color w:val="FF0000"/>
        </w:rPr>
        <w:t xml:space="preserve">Im </w:t>
      </w:r>
      <w:r w:rsidR="002E4FF8" w:rsidRPr="00CD697F">
        <w:rPr>
          <w:color w:val="FF0000"/>
        </w:rPr>
        <w:t>Folgenden werden die Code Smells in dem Quellcode betrachtet und durch geeignete Refactorings gelöst.</w:t>
      </w:r>
    </w:p>
    <w:p w14:paraId="1EE34224" w14:textId="782E381D" w:rsidR="002E4FF8" w:rsidRDefault="002E4FF8" w:rsidP="002E4FF8">
      <w:pPr>
        <w:pStyle w:val="berschrift2"/>
      </w:pPr>
      <w:bookmarkStart w:id="46" w:name="_Toc73042798"/>
      <w:r>
        <w:t>Long Method</w:t>
      </w:r>
      <w:bookmarkEnd w:id="46"/>
    </w:p>
    <w:p w14:paraId="0BAFE019" w14:textId="2A13D60A" w:rsidR="003B02E4" w:rsidRDefault="003B02E4" w:rsidP="003B02E4">
      <w:r>
        <w:t xml:space="preserve">Im Folgenden wird der Code Smell </w:t>
      </w:r>
      <w:r>
        <w:t>Long Method</w:t>
      </w:r>
      <w:r>
        <w:t xml:space="preserve">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5715C1CF" w:rsidR="00D235AC" w:rsidRDefault="00D235AC" w:rsidP="00342DAA">
      <w:r>
        <w:t>Bei dieser Klasse handelt es sich um eine Implementierung für einen Computergesteuerten Spieler, welcher in jeder Runde zufällig eine Aktion wählt, welche ihn nicht aus dem Spiel ausscheiden lässt (wenn möglich)</w:t>
      </w:r>
      <w:r w:rsidR="00D267D6">
        <w:t>.</w:t>
      </w:r>
    </w:p>
    <w:p w14:paraId="53CAA470" w14:textId="77777777" w:rsidR="007E422A" w:rsidRDefault="007E422A" w:rsidP="007E422A">
      <w:pPr>
        <w:keepNext/>
        <w:spacing w:line="240" w:lineRule="auto"/>
      </w:pPr>
      <w:r>
        <w:rPr>
          <w:noProof/>
        </w:rPr>
        <w:drawing>
          <wp:inline distT="0" distB="0" distL="0" distR="0" wp14:anchorId="3DA4DC44" wp14:editId="1228DEFC">
            <wp:extent cx="5311775" cy="2289810"/>
            <wp:effectExtent l="19050" t="19050" r="22225" b="152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1775" cy="2289810"/>
                    </a:xfrm>
                    <a:prstGeom prst="rect">
                      <a:avLst/>
                    </a:prstGeom>
                    <a:noFill/>
                    <a:ln>
                      <a:solidFill>
                        <a:schemeClr val="accent1"/>
                      </a:solidFill>
                    </a:ln>
                  </pic:spPr>
                </pic:pic>
              </a:graphicData>
            </a:graphic>
          </wp:inline>
        </w:drawing>
      </w:r>
    </w:p>
    <w:p w14:paraId="78B90793" w14:textId="047FC677" w:rsidR="00D267D6" w:rsidRDefault="007E422A" w:rsidP="007E422A">
      <w:pPr>
        <w:pStyle w:val="Beschriftung"/>
      </w:pPr>
      <w:bookmarkStart w:id="47" w:name="_Toc73042851"/>
      <w:r>
        <w:t xml:space="preserve">Abbildung </w:t>
      </w:r>
      <w:r>
        <w:fldChar w:fldCharType="begin"/>
      </w:r>
      <w:r>
        <w:instrText xml:space="preserve"> SEQ Abbildung \* ARABIC </w:instrText>
      </w:r>
      <w:r>
        <w:fldChar w:fldCharType="separate"/>
      </w:r>
      <w:r w:rsidR="004220D0">
        <w:rPr>
          <w:noProof/>
        </w:rPr>
        <w:t>10</w:t>
      </w:r>
      <w:r>
        <w:fldChar w:fldCharType="end"/>
      </w:r>
      <w:r>
        <w:t>: UML-Klassendiagramm RandomNotKillingItselfPlayer</w:t>
      </w:r>
      <w:bookmarkEnd w:id="47"/>
    </w:p>
    <w:p w14:paraId="4035C0FF" w14:textId="458D014A"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sinnvoll die gesamte </w:t>
      </w:r>
      <w:r w:rsidR="00430B7C">
        <w:t>Funktionalität</w:t>
      </w:r>
      <w:r>
        <w:t xml:space="preserve"> </w:t>
      </w:r>
      <w:r>
        <w:lastRenderedPageBreak/>
        <w:t xml:space="preserve">innerhalb der Eventhandler-Methode </w:t>
      </w:r>
      <w:r w:rsidRPr="00430B7C">
        <w:rPr>
          <w:rStyle w:val="codeZchn"/>
        </w:rPr>
        <w:t>AssignedGame_OnLoopTick</w:t>
      </w:r>
      <w:r>
        <w:t xml:space="preserve"> </w:t>
      </w:r>
      <w:r w:rsidR="00430B7C">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_controlledPlayer?.AssignedGame?.GameBoard;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0"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A2sY4tLQIAAFc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_controlledPlayer?.AssignedGame?.GameBoard;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120404B9" w:rsidR="00FD7710" w:rsidRDefault="00B9200A" w:rsidP="00FD7710">
      <w:pPr>
        <w:pStyle w:val="Beschriftung"/>
      </w:pPr>
      <w:bookmarkStart w:id="48" w:name="_Toc73042838"/>
      <w:r>
        <w:t xml:space="preserve">Quellcode </w:t>
      </w:r>
      <w:r>
        <w:fldChar w:fldCharType="begin"/>
      </w:r>
      <w:r>
        <w:instrText xml:space="preserve"> SEQ Quellcode \* ARABIC </w:instrText>
      </w:r>
      <w:r>
        <w:fldChar w:fldCharType="separate"/>
      </w:r>
      <w:r w:rsidR="001136A4">
        <w:rPr>
          <w:noProof/>
        </w:rPr>
        <w:t>3</w:t>
      </w:r>
      <w:r>
        <w:rPr>
          <w:noProof/>
        </w:rPr>
        <w:fldChar w:fldCharType="end"/>
      </w:r>
      <w:r>
        <w:t>:</w:t>
      </w:r>
      <w:r>
        <w:t xml:space="preserve"> </w:t>
      </w:r>
      <w:r w:rsidR="00FD7710">
        <w:t>Aktionsfindung des RandomNotK</w:t>
      </w:r>
      <w:r w:rsidR="00957955">
        <w:t>i</w:t>
      </w:r>
      <w:r w:rsidR="00FD7710">
        <w:t>llingItSelfPlayers</w:t>
      </w:r>
      <w:bookmarkEnd w:id="48"/>
    </w:p>
    <w:p w14:paraId="7DA575E5" w14:textId="73843DDE" w:rsidR="00B9200A" w:rsidRPr="0071603A"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for-Schleife, welche bis zu 100 mal durchläuft. In jedem durchlauf wird </w:t>
      </w:r>
      <w:r w:rsidR="00BC3964">
        <w:t>geprüft,</w:t>
      </w:r>
      <w:r w:rsidR="00FD7710">
        <w:t xml:space="preserve"> ob die derzeit gesetzte Aktion den Spieler tötet (</w:t>
      </w:r>
      <w:r w:rsidR="00FD7710" w:rsidRPr="00FD7710">
        <w:rPr>
          <w:u w:val="single"/>
        </w:rPr>
        <w:t>Zeile 18</w:t>
      </w:r>
      <w:r w:rsidR="00FD7710">
        <w:t>). Falls ja wird eine neue zufällige Aktion generiert. Falls der Spieler den Zug überleben würde, wird die Aktion beibehalten und als nächste Aktion gesetzt.</w:t>
      </w:r>
      <w:r>
        <w:t xml:space="preserve"> </w:t>
      </w:r>
      <w:r w:rsidR="000E6A50">
        <w:t>Das hier eingesetzte „</w:t>
      </w:r>
      <w:r w:rsidR="000E6A50" w:rsidRPr="000E6A50">
        <w:t>Trial and error</w:t>
      </w:r>
      <w:r w:rsidR="000E6A50">
        <w:t xml:space="preserve">“-Verfahren um eine Aktion zu finden ist sehr </w:t>
      </w:r>
      <w:r w:rsidR="000E6A50">
        <w:lastRenderedPageBreak/>
        <w:t xml:space="preserve">ineffizient, sodass dieses ebenfalls angepasst wird. Bei Refactorings  muss das Gesamtverhalten gleich bleiben, in diesem Rahmen wird jedoch ein anderes Verfahren für die Bestimmung der zufälligen Aktion eingesetzt. </w:t>
      </w:r>
      <w:r w:rsidR="008B73E2">
        <w:t>In diesem Rahmen bleibt die Funktionalität</w:t>
      </w:r>
      <w:r w:rsidR="00291DF7">
        <w:t xml:space="preserve"> (eine zufällige, gültige Aktion wählen)</w:t>
      </w:r>
      <w:r w:rsidR="008B73E2">
        <w:t xml:space="preserve"> jedoch gleich, auch wenn sich die Wahrscheinlichkeitsverteilung für die jeweiligen Aktionen ändern kann.</w:t>
      </w:r>
      <w:r w:rsidR="00060FF1">
        <w:t xml:space="preserve"> In dem folgenden Quellcodeausschnitt sind die beiden extrahierten Methoden </w:t>
      </w:r>
      <w:r w:rsidR="00060FF1" w:rsidRPr="00060FF1">
        <w:rPr>
          <w:rStyle w:val="codeZchn"/>
        </w:rPr>
        <w:t>GetActionsInRandomOrder</w:t>
      </w:r>
      <w:r w:rsidR="00060FF1">
        <w:t xml:space="preserve"> und </w:t>
      </w:r>
      <w:r w:rsidR="00060FF1" w:rsidRPr="00060FF1">
        <w:rPr>
          <w:rStyle w:val="codeZchn"/>
        </w:rPr>
        <w:t>IsActionValidForBoardDimensions</w:t>
      </w:r>
      <w:r w:rsidR="00060FF1">
        <w:rPr>
          <w:rStyle w:val="codeZchn"/>
        </w:rPr>
        <w:t xml:space="preserve"> </w:t>
      </w:r>
      <w:r w:rsidR="00060FF1" w:rsidRPr="00060FF1">
        <w:t>enthalten</w:t>
      </w:r>
      <w:r w:rsidR="00060FF1">
        <w:t>.</w:t>
      </w:r>
      <w:r w:rsidR="00F20C40">
        <w:t xml:space="preserve"> Hierbei werden nun die möglichen Aktionen in eine zufällige Reihenfolge gesetzt um diese Liste anschließend zu iterieren, bis eine gültige Aktion gefunden wurde.</w:t>
      </w:r>
      <w:r w:rsidR="00156BFE">
        <w:t xml:space="preserve"> Das UML-Klassendiagramm ist in diesem Fall trivial und daher nicht separat abgebildet (zwei zusätzliche Methoden)</w:t>
      </w: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_controlledPlayer.AssignedGame?.GameBoard;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board.Height;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1"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KmBdiItAgAAWA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_controlledPlayer.AssignedGame?.GameBoard;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board.Height;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087842B4" w:rsidR="00957955" w:rsidRDefault="00957955" w:rsidP="00957955">
      <w:pPr>
        <w:pStyle w:val="Beschriftung"/>
      </w:pPr>
      <w:bookmarkStart w:id="49" w:name="_Toc73042839"/>
      <w:r>
        <w:t xml:space="preserve">Quellcode </w:t>
      </w:r>
      <w:r>
        <w:fldChar w:fldCharType="begin"/>
      </w:r>
      <w:r>
        <w:instrText xml:space="preserve"> SEQ Quellcode \* ARABIC </w:instrText>
      </w:r>
      <w:r>
        <w:fldChar w:fldCharType="separate"/>
      </w:r>
      <w:r>
        <w:rPr>
          <w:noProof/>
        </w:rPr>
        <w:t>3</w:t>
      </w:r>
      <w:r>
        <w:rPr>
          <w:noProof/>
        </w:rPr>
        <w:fldChar w:fldCharType="end"/>
      </w:r>
      <w:r>
        <w:t>: Aktionsfindung des RandomNotK</w:t>
      </w:r>
      <w:r>
        <w:t>i</w:t>
      </w:r>
      <w:r>
        <w:t>llingItSelfPlayers</w:t>
      </w:r>
      <w:r>
        <w:t xml:space="preserve"> (Refactored)</w:t>
      </w:r>
      <w:bookmarkEnd w:id="49"/>
    </w:p>
    <w:p w14:paraId="07107193" w14:textId="34C68B65" w:rsidR="0071603A" w:rsidRPr="00887BF0" w:rsidRDefault="0071603A" w:rsidP="0071603A">
      <w:pPr>
        <w:rPr>
          <w:sz w:val="20"/>
          <w:szCs w:val="20"/>
        </w:rPr>
      </w:pPr>
      <w:r w:rsidRPr="00887BF0">
        <w:rPr>
          <w:sz w:val="20"/>
          <w:szCs w:val="20"/>
        </w:rPr>
        <w:t>Die Änderun</w:t>
      </w:r>
      <w:r w:rsidR="00390E6C">
        <w:rPr>
          <w:sz w:val="20"/>
          <w:szCs w:val="20"/>
        </w:rPr>
        <w:t>g</w:t>
      </w:r>
      <w:r w:rsidRPr="00887BF0">
        <w:rPr>
          <w:sz w:val="20"/>
          <w:szCs w:val="20"/>
        </w:rPr>
        <w:t xml:space="preserve"> erfolgte</w:t>
      </w:r>
      <w:r w:rsidR="00390E6C">
        <w:rPr>
          <w:sz w:val="20"/>
          <w:szCs w:val="20"/>
        </w:rPr>
        <w:t xml:space="preserve"> </w:t>
      </w:r>
      <w:r w:rsidRPr="00887BF0">
        <w:rPr>
          <w:sz w:val="20"/>
          <w:szCs w:val="20"/>
        </w:rPr>
        <w:t xml:space="preserve">mit Commit </w:t>
      </w:r>
      <w:hyperlink r:id="rId54" w:history="1">
        <w:r>
          <w:rPr>
            <w:rStyle w:val="Hyperlink"/>
            <w:sz w:val="20"/>
            <w:szCs w:val="20"/>
          </w:rPr>
          <w:t>807b3f7</w:t>
        </w:r>
      </w:hyperlink>
    </w:p>
    <w:p w14:paraId="08A3B601" w14:textId="60DB160F" w:rsidR="0071603A" w:rsidRPr="00D82FA5" w:rsidRDefault="00D82FA5" w:rsidP="0071603A">
      <w:pPr>
        <w:rPr>
          <w:b/>
          <w:lang w:val="en-GB"/>
        </w:rPr>
      </w:pPr>
      <w:r w:rsidRPr="00D82FA5">
        <w:rPr>
          <w:b/>
          <w:lang w:val="en-GB"/>
        </w:rPr>
        <w:lastRenderedPageBreak/>
        <w:t>Game.</w:t>
      </w:r>
      <w:r w:rsidR="000D395D" w:rsidRPr="000D395D">
        <w:rPr>
          <w:b/>
          <w:lang w:val="en-GB"/>
        </w:rPr>
        <w:t>ApplyOneActionPerPlayer</w:t>
      </w:r>
    </w:p>
    <w:p w14:paraId="7D05354A" w14:textId="03F330BD" w:rsidR="00016581" w:rsidRDefault="00D82FA5" w:rsidP="00F9605B">
      <w:r w:rsidRPr="00D82FA5">
        <w:t xml:space="preserve">Die Methode </w:t>
      </w:r>
      <w:r w:rsidR="00ED4328" w:rsidRPr="00ED4328">
        <w:rPr>
          <w:rStyle w:val="codeZchn"/>
        </w:rPr>
        <w:t>Game.ApplyOneActionPerPlayer</w:t>
      </w:r>
      <w:r w:rsidR="00ED4328">
        <w:rPr>
          <w:rStyle w:val="codeZchn"/>
        </w:rPr>
        <w:t xml:space="preserve"> </w:t>
      </w:r>
      <w:r w:rsidRPr="00D82FA5">
        <w:t xml:space="preserve">ist </w:t>
      </w:r>
      <w:r>
        <w:t xml:space="preserve">dafür verantwortlich, dass </w:t>
      </w:r>
      <w:r w:rsidR="00ED4328">
        <w:t>die von den Spielern gewählte Aktionen durchgeführt werden</w:t>
      </w:r>
      <w:r>
        <w:t>.</w:t>
      </w:r>
      <w:r w:rsidR="00ED4328">
        <w:t xml:space="preserve"> Zusätzlich werden jedoch auch nachträglich alle Spieler über den neuen Spielstatus informiert. Dieses Problem wird als Long Method Code Smell aufgefasst, da die Methode mehr aufgaben übernimmt als ihr Name preisgibt. Aus diesem Grund wird hierfür das Refactoring Rename Method eingesetzt, da in der Methode an sich nicht zu viele Programmcode-Zeilen, sondern zu viel Funktionalität ist. Der neue Name der Methode ist</w:t>
      </w:r>
      <w:r w:rsidR="00DB5B40">
        <w:t xml:space="preserve"> länger</w:t>
      </w:r>
      <w:r w:rsidR="00F014B7">
        <w:t>, indem „AndNotify“ angehängt wurde</w:t>
      </w:r>
      <w:r w:rsidR="00DB5B40">
        <w:t xml:space="preserve"> (</w:t>
      </w:r>
      <w:r w:rsidR="00DB5B40" w:rsidRPr="00ED4328">
        <w:rPr>
          <w:rStyle w:val="codeZchn"/>
        </w:rPr>
        <w:t>ApplyOneActionPerPlayerAndNotify</w:t>
      </w:r>
      <w:r w:rsidR="00DB5B40">
        <w:t>), deutet jedoch direkt auf die zugrundeliegende Funktionalität hin, sodass nicht „versehentlich“ alle Spieler benachrichtigt werden, obwohl dies nicht gewünscht ist.</w:t>
      </w:r>
    </w:p>
    <w:p w14:paraId="7DA05CE7" w14:textId="47FB452B" w:rsidR="00C9682D" w:rsidRPr="00887BF0" w:rsidRDefault="00C9682D" w:rsidP="00C9682D">
      <w:pPr>
        <w:rPr>
          <w:sz w:val="20"/>
          <w:szCs w:val="20"/>
        </w:rPr>
      </w:pPr>
      <w:r w:rsidRPr="00887BF0">
        <w:rPr>
          <w:sz w:val="20"/>
          <w:szCs w:val="20"/>
        </w:rPr>
        <w:t>Die Änderung erfolg</w:t>
      </w:r>
      <w:r w:rsidR="00390E6C">
        <w:rPr>
          <w:sz w:val="20"/>
          <w:szCs w:val="20"/>
        </w:rPr>
        <w:t>te</w:t>
      </w:r>
      <w:r w:rsidRPr="00887BF0">
        <w:rPr>
          <w:sz w:val="20"/>
          <w:szCs w:val="20"/>
        </w:rPr>
        <w:t xml:space="preserve"> mit Commit </w:t>
      </w:r>
      <w:hyperlink r:id="rId55" w:history="1">
        <w:r w:rsidR="00390E6C">
          <w:rPr>
            <w:rStyle w:val="Hyperlink"/>
            <w:sz w:val="20"/>
            <w:szCs w:val="20"/>
          </w:rPr>
          <w:t>4be5813</w:t>
        </w:r>
      </w:hyperlink>
    </w:p>
    <w:p w14:paraId="23A179CF" w14:textId="77777777" w:rsidR="000C5EC9" w:rsidRPr="00ED4328" w:rsidRDefault="000C5EC9" w:rsidP="00F9605B"/>
    <w:p w14:paraId="13A889A2" w14:textId="77777777" w:rsidR="00016581" w:rsidRPr="00D82FA5" w:rsidRDefault="00016581" w:rsidP="007E422A"/>
    <w:p w14:paraId="44C63695" w14:textId="6BC72A4A" w:rsidR="000E6E76" w:rsidRDefault="000E6E76" w:rsidP="000E6E76">
      <w:pPr>
        <w:pStyle w:val="Listenabsatz"/>
        <w:numPr>
          <w:ilvl w:val="0"/>
          <w:numId w:val="15"/>
        </w:numPr>
        <w:rPr>
          <w:color w:val="FF0000"/>
        </w:rPr>
      </w:pPr>
      <w:r w:rsidRPr="000E6E76">
        <w:rPr>
          <w:color w:val="FF0000"/>
        </w:rPr>
        <w:t>Code Smells identifizieren</w:t>
      </w:r>
    </w:p>
    <w:p w14:paraId="52AE3A24" w14:textId="2D5CE96B" w:rsidR="001334F6" w:rsidRDefault="001334F6" w:rsidP="001334F6">
      <w:pPr>
        <w:pStyle w:val="Listenabsatz"/>
        <w:numPr>
          <w:ilvl w:val="1"/>
          <w:numId w:val="15"/>
        </w:numPr>
        <w:rPr>
          <w:color w:val="FF0000"/>
        </w:rPr>
      </w:pPr>
      <w:r>
        <w:rPr>
          <w:color w:val="FF0000"/>
        </w:rPr>
        <w:t>Game Configuration constructor</w:t>
      </w:r>
    </w:p>
    <w:p w14:paraId="75603A57" w14:textId="2D476401" w:rsidR="0084686D" w:rsidRDefault="0084686D" w:rsidP="001334F6">
      <w:pPr>
        <w:pStyle w:val="Listenabsatz"/>
        <w:numPr>
          <w:ilvl w:val="1"/>
          <w:numId w:val="15"/>
        </w:numPr>
        <w:rPr>
          <w:color w:val="FF0000"/>
          <w:lang w:val="en-GB"/>
        </w:rPr>
      </w:pPr>
      <w:r>
        <w:rPr>
          <w:color w:val="FF0000"/>
          <w:lang w:val="en-GB"/>
        </w:rPr>
        <w:t>Create com</w:t>
      </w:r>
      <w:r w:rsidR="00EE73C8">
        <w:rPr>
          <w:color w:val="FF0000"/>
          <w:lang w:val="en-GB"/>
        </w:rPr>
        <w:t>p</w:t>
      </w:r>
      <w:r>
        <w:rPr>
          <w:color w:val="FF0000"/>
          <w:lang w:val="en-GB"/>
        </w:rPr>
        <w:t>uterplayer</w:t>
      </w:r>
    </w:p>
    <w:p w14:paraId="32CA952B" w14:textId="0B6D92A1" w:rsidR="006D411D" w:rsidRDefault="006D411D" w:rsidP="001334F6">
      <w:pPr>
        <w:pStyle w:val="Listenabsatz"/>
        <w:numPr>
          <w:ilvl w:val="1"/>
          <w:numId w:val="15"/>
        </w:numPr>
        <w:rPr>
          <w:color w:val="FF0000"/>
          <w:lang w:val="en-GB"/>
        </w:rPr>
      </w:pPr>
      <w:r>
        <w:rPr>
          <w:color w:val="FF0000"/>
          <w:lang w:val="en-GB"/>
        </w:rPr>
        <w:t>GameDistance Konstruktor</w:t>
      </w:r>
    </w:p>
    <w:p w14:paraId="059ED8A6" w14:textId="02FFEC8B" w:rsidR="006D411D" w:rsidRDefault="006D411D" w:rsidP="001334F6">
      <w:pPr>
        <w:pStyle w:val="Listenabsatz"/>
        <w:numPr>
          <w:ilvl w:val="1"/>
          <w:numId w:val="15"/>
        </w:numPr>
        <w:rPr>
          <w:color w:val="FF0000"/>
          <w:lang w:val="en-GB"/>
        </w:rPr>
      </w:pPr>
      <w:r>
        <w:rPr>
          <w:color w:val="FF0000"/>
          <w:lang w:val="en-GB"/>
        </w:rPr>
        <w:t>Game Join</w:t>
      </w:r>
    </w:p>
    <w:p w14:paraId="3D809BED" w14:textId="745A7316" w:rsidR="006D411D" w:rsidRDefault="006D411D" w:rsidP="000C5EC9">
      <w:pPr>
        <w:pStyle w:val="Listenabsatz"/>
        <w:numPr>
          <w:ilvl w:val="1"/>
          <w:numId w:val="15"/>
        </w:numPr>
        <w:rPr>
          <w:color w:val="FF0000"/>
          <w:lang w:val="en-GB"/>
        </w:rPr>
      </w:pPr>
      <w:r>
        <w:rPr>
          <w:color w:val="FF0000"/>
          <w:lang w:val="en-GB"/>
        </w:rPr>
        <w:t>Game Leave</w:t>
      </w:r>
    </w:p>
    <w:p w14:paraId="63512117" w14:textId="1F9564A9" w:rsidR="00EB3B81" w:rsidRPr="00342DAA" w:rsidRDefault="006D411D" w:rsidP="00342DAA">
      <w:pPr>
        <w:pStyle w:val="Listenabsatz"/>
        <w:numPr>
          <w:ilvl w:val="1"/>
          <w:numId w:val="15"/>
        </w:numPr>
        <w:rPr>
          <w:color w:val="FF0000"/>
          <w:lang w:val="en-GB"/>
        </w:rPr>
      </w:pPr>
      <w:r>
        <w:rPr>
          <w:color w:val="FF0000"/>
          <w:lang w:val="en-GB"/>
        </w:rPr>
        <w:t>Game board randomstart coordinate</w:t>
      </w:r>
      <w:r w:rsidR="00EB3B81">
        <w:br w:type="page"/>
      </w:r>
    </w:p>
    <w:p w14:paraId="76D31B65" w14:textId="318CD095" w:rsidR="002E4FF8" w:rsidRDefault="002E4FF8" w:rsidP="002E4FF8">
      <w:pPr>
        <w:pStyle w:val="berschrift2"/>
      </w:pPr>
      <w:bookmarkStart w:id="50" w:name="_Toc73042799"/>
      <w:r>
        <w:lastRenderedPageBreak/>
        <w:t>Duplicated Code</w:t>
      </w:r>
      <w:bookmarkEnd w:id="50"/>
    </w:p>
    <w:p w14:paraId="022AA938" w14:textId="21569A53" w:rsidR="00EB3B81" w:rsidRDefault="00EB3B81" w:rsidP="00EB3B81">
      <w:r>
        <w:t>Im Folgenden wird der Code Smell Duplicated Code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66550073" w:rsidR="004E51B1" w:rsidRDefault="008B2F27" w:rsidP="008B2F27">
      <w:pPr>
        <w:pStyle w:val="Beschriftung"/>
      </w:pPr>
      <w:bookmarkStart w:id="51" w:name="_Toc73042852"/>
      <w:r>
        <w:t xml:space="preserve">Abbildung </w:t>
      </w:r>
      <w:r>
        <w:fldChar w:fldCharType="begin"/>
      </w:r>
      <w:r>
        <w:instrText xml:space="preserve"> SEQ Abbildung \* ARABIC </w:instrText>
      </w:r>
      <w:r>
        <w:fldChar w:fldCharType="separate"/>
      </w:r>
      <w:r w:rsidR="004220D0">
        <w:rPr>
          <w:noProof/>
        </w:rPr>
        <w:t>11</w:t>
      </w:r>
      <w:r>
        <w:fldChar w:fldCharType="end"/>
      </w:r>
      <w:r>
        <w:t>: Codestruktur UI-Code</w:t>
      </w:r>
      <w:bookmarkEnd w:id="51"/>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IUserInterface.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wps:txbx>
                      <wps:bodyPr rot="0" vert="horz" wrap="square" lIns="91440" tIns="45720" rIns="91440" bIns="45720" anchor="t" anchorCtr="0">
                        <a:spAutoFit/>
                      </wps:bodyPr>
                    </wps:wsp>
                  </a:graphicData>
                </a:graphic>
              </wp:inline>
            </w:drawing>
          </mc:Choice>
          <mc:Fallback>
            <w:pict>
              <v:shape w14:anchorId="77F24033" id="Textfeld 33" o:spid="_x0000_s1042"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qlO6F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v:textbox>
                <w10:anchorlock/>
              </v:shape>
            </w:pict>
          </mc:Fallback>
        </mc:AlternateContent>
      </w:r>
    </w:p>
    <w:p w14:paraId="70BE5D73" w14:textId="3E1CC0B7" w:rsidR="00FF5B6B" w:rsidRDefault="00FF5B6B" w:rsidP="00FF5B6B">
      <w:pPr>
        <w:pStyle w:val="Beschriftung"/>
      </w:pPr>
      <w:bookmarkStart w:id="52" w:name="_Toc73042840"/>
      <w:r>
        <w:t xml:space="preserve">Quellcode </w:t>
      </w:r>
      <w:r>
        <w:fldChar w:fldCharType="begin"/>
      </w:r>
      <w:r>
        <w:instrText xml:space="preserve"> SEQ Quellcode \* ARABIC </w:instrText>
      </w:r>
      <w:r>
        <w:fldChar w:fldCharType="separate"/>
      </w:r>
      <w:r>
        <w:rPr>
          <w:noProof/>
        </w:rPr>
        <w:t>3</w:t>
      </w:r>
      <w:r>
        <w:rPr>
          <w:noProof/>
        </w:rPr>
        <w:fldChar w:fldCharType="end"/>
      </w:r>
      <w:r>
        <w:t xml:space="preserve">: </w:t>
      </w:r>
      <w:r>
        <w:t xml:space="preserve">UI-Code für die Behandlung von </w:t>
      </w:r>
      <w:r w:rsidR="006D79C3">
        <w:t>falschen Eingaben</w:t>
      </w:r>
      <w:bookmarkEnd w:id="52"/>
    </w:p>
    <w:p w14:paraId="1D67AE2F" w14:textId="77777777" w:rsidR="00924658" w:rsidRDefault="006D79C3" w:rsidP="004E51B1">
      <w:r>
        <w:t>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Abstrakte Klasse verwendet.</w:t>
      </w:r>
    </w:p>
    <w:p w14:paraId="7C956478" w14:textId="164D3020" w:rsidR="00924658" w:rsidRDefault="008A60AB" w:rsidP="004E51B1">
      <w:r>
        <w:t>Durch die Abstrakte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Rename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3B9C7731" w:rsidR="00FF5B6B" w:rsidRDefault="00A60988" w:rsidP="004E51B1">
      <w:r>
        <w:t>Das folgende UML-Diagramm zeigt die neue Struktur der Klassen.</w:t>
      </w:r>
      <w:r w:rsidR="00DD69F7">
        <w:t xml:space="preserve"> Vor allem in Bezug auf die im Quellcode enthaltenen Benutzerausgaben, </w:t>
      </w:r>
      <w:r w:rsidR="000031AE">
        <w:t xml:space="preserve">ist somit die Wartbarkeit sichergestellt. </w:t>
      </w:r>
      <w:r w:rsidR="00FC5941">
        <w:t>Hierbei würde es sich anbieten die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57">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684DDF18" w:rsidR="00C43194" w:rsidRDefault="00C43194" w:rsidP="006961E1">
      <w:pPr>
        <w:pStyle w:val="Beschriftung"/>
        <w:spacing w:after="0"/>
      </w:pPr>
      <w:bookmarkStart w:id="53" w:name="_Toc73042853"/>
      <w:r>
        <w:t xml:space="preserve">Abbildung </w:t>
      </w:r>
      <w:r>
        <w:fldChar w:fldCharType="begin"/>
      </w:r>
      <w:r>
        <w:instrText xml:space="preserve"> SEQ Abbildung \* ARABIC </w:instrText>
      </w:r>
      <w:r>
        <w:fldChar w:fldCharType="separate"/>
      </w:r>
      <w:r w:rsidR="004220D0">
        <w:rPr>
          <w:noProof/>
        </w:rPr>
        <w:t>12</w:t>
      </w:r>
      <w:r>
        <w:fldChar w:fldCharType="end"/>
      </w:r>
      <w:r>
        <w:t>: Codestruktur UI-Code</w:t>
      </w:r>
      <w:r>
        <w:t xml:space="preserve"> nach Refactorings</w:t>
      </w:r>
      <w:bookmarkEnd w:id="53"/>
    </w:p>
    <w:p w14:paraId="0C2994D2" w14:textId="136C4240" w:rsidR="00FC3201" w:rsidRDefault="0082694E" w:rsidP="004E51B1">
      <w:r>
        <w:t>Hierbei ist zu sehen, dass die Privaten Eigenschaften durch das Feld Data in der abstrakten Klasse UserInterface abgelöst wurden</w:t>
      </w:r>
      <w:r w:rsidR="008A7BF8">
        <w:t xml:space="preserve"> (Hierauf wird innerhalb der Kind-Klassen über Getter zugegriffen)</w:t>
      </w:r>
      <w:r>
        <w:t xml:space="preserve">. Diese Abstrakte Klasse enthält neben dem Konstruktor die zwei abstrakten Methoden </w:t>
      </w:r>
      <w:r w:rsidRPr="0082694E">
        <w:rPr>
          <w:rStyle w:val="codeZchn"/>
        </w:rPr>
        <w:t>OpenAndPrintPage</w:t>
      </w:r>
      <w:r>
        <w:t xml:space="preserve"> sowie </w:t>
      </w:r>
      <w:r w:rsidRPr="0082694E">
        <w:rPr>
          <w:rStyle w:val="codeZchn"/>
        </w:rPr>
        <w:t>ProcessInput</w:t>
      </w:r>
      <w:r>
        <w:t>, welche für die Darstellung und Navigation verantwortlich sind</w:t>
      </w:r>
      <w:r w:rsidR="00342DAA">
        <w:t xml:space="preserve">. </w:t>
      </w:r>
      <w:r w:rsidR="00342DAA" w:rsidRPr="0082694E">
        <w:rPr>
          <w:rStyle w:val="codeZchn"/>
        </w:rPr>
        <w:t>OpenAndPrintPage</w:t>
      </w:r>
      <w:r w:rsidR="00342DAA" w:rsidRPr="00342DAA">
        <w:t xml:space="preserve"> </w:t>
      </w:r>
      <w:r w:rsidR="00342DAA">
        <w:t xml:space="preserve"> ist dabei </w:t>
      </w:r>
      <w:r w:rsidR="00342DAA" w:rsidRPr="00342DAA">
        <w:t xml:space="preserve">das Ergebnis eines Rename Method-Refactorings, </w:t>
      </w:r>
      <w:r w:rsidR="00342DAA">
        <w:t xml:space="preserve">da die Methode </w:t>
      </w:r>
      <w:r w:rsidR="00342DAA" w:rsidRPr="00342DAA">
        <w:rPr>
          <w:rStyle w:val="PseudocodeBlockZchn"/>
        </w:rPr>
        <w:t>Open</w:t>
      </w:r>
      <w:r w:rsidR="00342DAA">
        <w:t xml:space="preserve"> durch den Konstruktor der Oberklasse obsolet ist und </w:t>
      </w:r>
      <w:r w:rsidR="00342DAA" w:rsidRPr="00342DAA">
        <w:rPr>
          <w:rStyle w:val="codeZchn"/>
        </w:rPr>
        <w:t>PrintPage</w:t>
      </w:r>
      <w:r w:rsidR="00342DAA">
        <w:t xml:space="preserve"> somit auch die Aufgabe Open übernimmt .</w:t>
      </w:r>
      <w:r>
        <w:t xml:space="preserve"> Über </w:t>
      </w:r>
      <w:r w:rsidRPr="0082694E">
        <w:rPr>
          <w:rStyle w:val="codeZchn"/>
        </w:rPr>
        <w:t>PrintErrorAndNavigateTo</w:t>
      </w:r>
      <w:r>
        <w:t xml:space="preserve"> können die geerbten Klassen den Fehlerfall über die Oberklasse abbilden.</w:t>
      </w:r>
      <w:r w:rsidR="008A7BF8">
        <w:t xml:space="preserve"> Zusätzlich wird in UserPage die Methode </w:t>
      </w:r>
      <w:r w:rsidR="008A7BF8" w:rsidRPr="008A7BF8">
        <w:rPr>
          <w:rStyle w:val="codeZchn"/>
        </w:rPr>
        <w:t>PrintChangeSuccessfulAndNavigateBack</w:t>
      </w:r>
      <w:r w:rsidR="008A7BF8">
        <w:t xml:space="preserve"> eingesetzt, um die Wiederverwendung des enthaltenen Codes zu ermöglichen.</w:t>
      </w:r>
    </w:p>
    <w:p w14:paraId="5118C584" w14:textId="36982F99" w:rsidR="00DC516B" w:rsidRDefault="00DC516B" w:rsidP="00606EAF">
      <w:pPr>
        <w:rPr>
          <w:color w:val="FF0000"/>
        </w:rPr>
      </w:pPr>
      <w:r w:rsidRPr="00887BF0">
        <w:rPr>
          <w:sz w:val="20"/>
          <w:szCs w:val="20"/>
        </w:rPr>
        <w:t>Die Änderungen erfolgten mit</w:t>
      </w:r>
      <w:r>
        <w:rPr>
          <w:sz w:val="20"/>
          <w:szCs w:val="20"/>
        </w:rPr>
        <w:t xml:space="preserve"> de</w:t>
      </w:r>
      <w:r>
        <w:rPr>
          <w:sz w:val="20"/>
          <w:szCs w:val="20"/>
        </w:rPr>
        <w:t>m</w:t>
      </w:r>
      <w:r w:rsidRPr="00887BF0">
        <w:rPr>
          <w:sz w:val="20"/>
          <w:szCs w:val="20"/>
        </w:rPr>
        <w:t xml:space="preserve"> Commit </w:t>
      </w:r>
      <w:hyperlink r:id="rId58" w:history="1">
        <w:r>
          <w:rPr>
            <w:rStyle w:val="Hyperlink"/>
            <w:rFonts w:cs="Segoe UI"/>
            <w:sz w:val="20"/>
            <w:szCs w:val="20"/>
          </w:rPr>
          <w:t>19</w:t>
        </w:r>
        <w:r>
          <w:rPr>
            <w:rStyle w:val="Hyperlink"/>
            <w:rFonts w:cs="Segoe UI"/>
            <w:sz w:val="20"/>
            <w:szCs w:val="20"/>
          </w:rPr>
          <w:t>8</w:t>
        </w:r>
        <w:r>
          <w:rPr>
            <w:rStyle w:val="Hyperlink"/>
            <w:rFonts w:cs="Segoe UI"/>
            <w:sz w:val="20"/>
            <w:szCs w:val="20"/>
          </w:rPr>
          <w:t>156a</w:t>
        </w:r>
      </w:hyperlink>
      <w:r>
        <w:rPr>
          <w:rFonts w:cs="Segoe UI"/>
          <w:sz w:val="20"/>
          <w:szCs w:val="20"/>
        </w:rPr>
        <w:t>.</w:t>
      </w:r>
    </w:p>
    <w:p w14:paraId="799E01E2" w14:textId="68FCCD1D" w:rsidR="00DC516B" w:rsidRPr="004A37CC" w:rsidRDefault="004A37CC" w:rsidP="00DC516B">
      <w:pPr>
        <w:rPr>
          <w:b/>
        </w:rPr>
      </w:pPr>
      <w:r w:rsidRPr="004A37CC">
        <w:rPr>
          <w:b/>
        </w:rPr>
        <w:lastRenderedPageBreak/>
        <w:t>Vector2Extensions</w:t>
      </w:r>
    </w:p>
    <w:p w14:paraId="0F3D46E5" w14:textId="69CA2A79"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.net Frameworks an, welche im Kontext von WeepingSnake benötigt werden.</w:t>
      </w:r>
    </w:p>
    <w:p w14:paraId="77988BB5" w14:textId="3CD1B2E4" w:rsidR="00847331" w:rsidRDefault="00BB59CD" w:rsidP="004A37CC">
      <w:r>
        <w:t xml:space="preserve">Bereitgestellt werden unter anderem die Methoden </w:t>
      </w:r>
      <w:r w:rsidRPr="00BB59CD">
        <w:rPr>
          <w:rStyle w:val="codeZchn"/>
        </w:rPr>
        <w:t>Decrease</w:t>
      </w:r>
      <w:r>
        <w:t xml:space="preserve"> und </w:t>
      </w:r>
      <w:r w:rsidRPr="00BB59CD">
        <w:rPr>
          <w:rStyle w:val="codeZchn"/>
        </w:rPr>
        <w:t>Increase</w:t>
      </w:r>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unterscheidet wird die </w:t>
      </w:r>
      <w:r w:rsidR="00AB00C4">
        <w:t>Erweiterungsm</w:t>
      </w:r>
      <w:r>
        <w:t xml:space="preserve">ethode </w:t>
      </w:r>
      <w:r w:rsidRPr="00B2693B">
        <w:rPr>
          <w:rStyle w:val="codeZchn"/>
        </w:rPr>
        <w:t>Add(</w:t>
      </w:r>
      <w:r w:rsidR="00B2693B">
        <w:rPr>
          <w:rStyle w:val="codeZchn"/>
        </w:rPr>
        <w:t xml:space="preserve">Vector2 vector, </w:t>
      </w:r>
      <w:r w:rsidRPr="00B2693B">
        <w:rPr>
          <w:rStyle w:val="codeZchn"/>
        </w:rPr>
        <w:t>int lengthSummand)</w:t>
      </w:r>
      <w:r>
        <w:t xml:space="preserve">  extrahiert.</w:t>
      </w:r>
      <w:r w:rsidR="008D1AF8">
        <w:t xml:space="preserve"> Somit kann diese </w:t>
      </w:r>
      <w:r w:rsidR="00861D24">
        <w:t>M</w:t>
      </w:r>
      <w:r w:rsidR="008D1AF8">
        <w:t xml:space="preserve">ethode von </w:t>
      </w:r>
      <w:r w:rsidR="008D1AF8" w:rsidRPr="00861D24">
        <w:rPr>
          <w:rStyle w:val="codeZchn"/>
        </w:rPr>
        <w:t>Increase</w:t>
      </w:r>
      <w:r w:rsidR="008D1AF8">
        <w:t xml:space="preserve"> mit einem positiven Wert oder </w:t>
      </w:r>
      <w:r w:rsidR="008D1AF8" w:rsidRPr="00861D24">
        <w:rPr>
          <w:rStyle w:val="codeZchn"/>
        </w:rPr>
        <w:t>Decrease</w:t>
      </w:r>
      <w:r w:rsidR="008D1AF8">
        <w:t xml:space="preserve"> mit einem negativen Wert aufgerufen werde</w:t>
      </w:r>
      <w:r w:rsidR="0068111F">
        <w:t>n</w:t>
      </w:r>
      <w:r w:rsidR="008D1AF8">
        <w:t>.</w:t>
      </w:r>
    </w:p>
    <w:p w14:paraId="555ABD59" w14:textId="3A1EBB8E"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r w:rsidR="00686A93" w:rsidRPr="00686A93">
        <w:rPr>
          <w:rStyle w:val="codeZchn"/>
        </w:rPr>
        <w:t>UnitVector</w:t>
      </w:r>
      <w:r w:rsidR="00686A93">
        <w:t xml:space="preserve">, </w:t>
      </w:r>
      <w:r w:rsidR="00686A93" w:rsidRPr="00686A93">
        <w:rPr>
          <w:rStyle w:val="codeZchn"/>
        </w:rPr>
        <w:t>DefaultDistanceVector</w:t>
      </w:r>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C214C8">
        <w:t>verringern</w:t>
      </w:r>
      <w:r w:rsidR="00686A93">
        <w:t xml:space="preserve"> wird hierfür die</w:t>
      </w:r>
      <w:r w:rsidR="0068111F">
        <w:t xml:space="preserve"> Erweiterungsmethode</w:t>
      </w:r>
      <w:r w:rsidR="00686A93">
        <w:t xml:space="preserve"> </w:t>
      </w:r>
      <w:r w:rsidR="00686A93" w:rsidRPr="00686A93">
        <w:rPr>
          <w:rStyle w:val="codeZchn"/>
        </w:rPr>
        <w:t>ChangeLengthTo(</w:t>
      </w:r>
      <w:r w:rsidR="00C214C8">
        <w:rPr>
          <w:rStyle w:val="codeZchn"/>
        </w:rPr>
        <w:t>float</w:t>
      </w:r>
      <w:r w:rsidR="00686A93" w:rsidRPr="00686A93">
        <w:rPr>
          <w:rStyle w:val="codeZchn"/>
        </w:rPr>
        <w:t xml:space="preserve"> length)</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15C33427" w:rsidR="00601171" w:rsidRDefault="00095A6C" w:rsidP="00095A6C">
      <w:pPr>
        <w:pStyle w:val="Beschriftung"/>
      </w:pPr>
      <w:bookmarkStart w:id="54" w:name="_Toc73042854"/>
      <w:r>
        <w:t xml:space="preserve">Abbildung </w:t>
      </w:r>
      <w:r>
        <w:fldChar w:fldCharType="begin"/>
      </w:r>
      <w:r>
        <w:instrText xml:space="preserve"> SEQ Abbildung \* ARABIC </w:instrText>
      </w:r>
      <w:r>
        <w:fldChar w:fldCharType="separate"/>
      </w:r>
      <w:r w:rsidR="004220D0">
        <w:rPr>
          <w:noProof/>
        </w:rPr>
        <w:t>13</w:t>
      </w:r>
      <w:r>
        <w:fldChar w:fldCharType="end"/>
      </w:r>
      <w:r>
        <w:t>: Ergebnis Extract Method Klasse Vector2Extensions</w:t>
      </w:r>
      <w:bookmarkEnd w:id="54"/>
    </w:p>
    <w:p w14:paraId="0936C262" w14:textId="64945872"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0" w:history="1">
        <w:r w:rsidR="0068111F">
          <w:rPr>
            <w:rStyle w:val="Hyperlink"/>
            <w:rFonts w:cs="Segoe UI"/>
            <w:sz w:val="20"/>
            <w:szCs w:val="20"/>
          </w:rPr>
          <w:t>72962</w:t>
        </w:r>
        <w:r w:rsidR="0068111F">
          <w:rPr>
            <w:rStyle w:val="Hyperlink"/>
            <w:rFonts w:cs="Segoe UI"/>
            <w:sz w:val="20"/>
            <w:szCs w:val="20"/>
          </w:rPr>
          <w:t>a</w:t>
        </w:r>
        <w:r w:rsidR="0068111F">
          <w:rPr>
            <w:rStyle w:val="Hyperlink"/>
            <w:rFonts w:cs="Segoe UI"/>
            <w:sz w:val="20"/>
            <w:szCs w:val="20"/>
          </w:rPr>
          <w:t>0</w:t>
        </w:r>
      </w:hyperlink>
      <w:r>
        <w:rPr>
          <w:rFonts w:cs="Segoe UI"/>
          <w:sz w:val="20"/>
          <w:szCs w:val="20"/>
        </w:rPr>
        <w:t>.</w:t>
      </w:r>
    </w:p>
    <w:p w14:paraId="01037351" w14:textId="77777777" w:rsidR="00847331" w:rsidRPr="004A37CC" w:rsidRDefault="00847331" w:rsidP="004A37CC"/>
    <w:p w14:paraId="6AD44D6B" w14:textId="2ED3D442" w:rsidR="002E4FF8" w:rsidRDefault="000E6E76" w:rsidP="000E6E76">
      <w:pPr>
        <w:pStyle w:val="berschrift2"/>
      </w:pPr>
      <w:bookmarkStart w:id="55" w:name="_Toc73042800"/>
      <w:r>
        <w:t>Weitere Code Smells</w:t>
      </w:r>
      <w:bookmarkEnd w:id="55"/>
    </w:p>
    <w:p w14:paraId="5EF515C9" w14:textId="77777777" w:rsidR="000E6E76" w:rsidRPr="00C73FB9" w:rsidRDefault="000E6E76" w:rsidP="000E6E76">
      <w:pPr>
        <w:pStyle w:val="Listenabsatz"/>
        <w:numPr>
          <w:ilvl w:val="0"/>
          <w:numId w:val="15"/>
        </w:numPr>
        <w:rPr>
          <w:color w:val="FF0000"/>
        </w:rPr>
      </w:pPr>
      <w:r w:rsidRPr="00C73FB9">
        <w:rPr>
          <w:color w:val="FF0000"/>
        </w:rPr>
        <w:t>Code Smells identifizieren</w:t>
      </w:r>
    </w:p>
    <w:p w14:paraId="2AD862A0"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4ECFA12" w14:textId="756D24CB" w:rsidR="000E6E76" w:rsidRDefault="000E6E76" w:rsidP="000E6E76">
      <w:pPr>
        <w:pStyle w:val="Listenabsatz"/>
        <w:numPr>
          <w:ilvl w:val="0"/>
          <w:numId w:val="15"/>
        </w:numPr>
        <w:rPr>
          <w:color w:val="FF0000"/>
        </w:rPr>
      </w:pPr>
      <w:r w:rsidRPr="000E6E76">
        <w:rPr>
          <w:color w:val="FF0000"/>
        </w:rPr>
        <w:t xml:space="preserve">UML vorher &amp; </w:t>
      </w:r>
      <w:r w:rsidR="006B0672" w:rsidRPr="000E6E76">
        <w:rPr>
          <w:color w:val="FF0000"/>
        </w:rPr>
        <w:t>nachh</w:t>
      </w:r>
      <w:r w:rsidR="006B0672">
        <w:rPr>
          <w:color w:val="FF0000"/>
        </w:rPr>
        <w:t>er</w:t>
      </w:r>
    </w:p>
    <w:p w14:paraId="77297681" w14:textId="06A3DF4B" w:rsidR="006D411D" w:rsidRDefault="006D411D" w:rsidP="006D411D">
      <w:pPr>
        <w:rPr>
          <w:color w:val="FF0000"/>
        </w:rPr>
      </w:pPr>
    </w:p>
    <w:p w14:paraId="57B9EBB4" w14:textId="69F2D135" w:rsidR="006D411D" w:rsidRPr="006D411D" w:rsidRDefault="006D411D" w:rsidP="006D411D">
      <w:pPr>
        <w:pStyle w:val="Listenabsatz"/>
        <w:numPr>
          <w:ilvl w:val="0"/>
          <w:numId w:val="27"/>
        </w:numPr>
        <w:rPr>
          <w:color w:val="FF0000"/>
        </w:rPr>
      </w:pPr>
      <w:r>
        <w:rPr>
          <w:color w:val="FF0000"/>
        </w:rPr>
        <w:t>Evtl ist klasse game zu groß (player , logging, controller evtl auch)</w:t>
      </w:r>
    </w:p>
    <w:p w14:paraId="1F75228E" w14:textId="77777777" w:rsidR="000E6E76" w:rsidRPr="000E6E76" w:rsidRDefault="000E6E76" w:rsidP="007615D7"/>
    <w:p w14:paraId="0F82A891" w14:textId="77777777" w:rsidR="000E6E76" w:rsidRPr="000E6E76" w:rsidRDefault="000E6E76" w:rsidP="000E6E76"/>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56" w:name="_Toc73042801"/>
      <w:bookmarkStart w:id="57" w:name="_Ref73086599"/>
      <w:bookmarkStart w:id="58" w:name="_Ref73086605"/>
      <w:bookmarkStart w:id="59" w:name="_Ref73086609"/>
      <w:r>
        <w:lastRenderedPageBreak/>
        <w:t>Unit Tests</w:t>
      </w:r>
      <w:bookmarkEnd w:id="56"/>
      <w:bookmarkEnd w:id="57"/>
      <w:bookmarkEnd w:id="58"/>
      <w:bookmarkEnd w:id="59"/>
    </w:p>
    <w:p w14:paraId="43D12FCB" w14:textId="7739C4C9" w:rsidR="00E771BC" w:rsidRDefault="008B12D4" w:rsidP="00E771BC">
      <w:pPr>
        <w:pStyle w:val="berschrift2"/>
      </w:pPr>
      <w:bookmarkStart w:id="60" w:name="_Toc73042802"/>
      <w:r>
        <w:t xml:space="preserve">Initiale </w:t>
      </w:r>
      <w:r w:rsidR="00E771BC">
        <w:t>Code Coverage</w:t>
      </w:r>
      <w:bookmarkEnd w:id="60"/>
    </w:p>
    <w:p w14:paraId="41596AAD" w14:textId="61FCC20A" w:rsidR="000E7536" w:rsidRDefault="000E7536" w:rsidP="000E7536">
      <w:r>
        <w:t>Im Folgenden wird die Code Coverage von dem Game-Backend (</w:t>
      </w:r>
      <w:r w:rsidRPr="000E7536">
        <w:rPr>
          <w:rStyle w:val="codeZchn"/>
        </w:rPr>
        <w:t>WeepingSnake.Game</w:t>
      </w:r>
      <w:r>
        <w:t>) und dem Offline-Client (</w:t>
      </w:r>
      <w:r w:rsidRPr="000E7536">
        <w:rPr>
          <w:rStyle w:val="codeZchn"/>
        </w:rPr>
        <w:t>WeepingSnake.ConsoleClient</w:t>
      </w:r>
      <w:r>
        <w:t xml:space="preserve">) betrachtet. Die aufgeführte Tabelle enthält die Code Coverage-Ergebnisse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0C9E722C" w:rsidR="0095142A" w:rsidRPr="008B12D4" w:rsidRDefault="0095142A" w:rsidP="0095142A">
            <w:pPr>
              <w:spacing w:before="60" w:after="60" w:line="240" w:lineRule="auto"/>
              <w:jc w:val="right"/>
              <w:rPr>
                <w:b/>
                <w:sz w:val="36"/>
                <w:szCs w:val="36"/>
              </w:rPr>
            </w:pPr>
            <w:r w:rsidRPr="008B12D4">
              <w:rPr>
                <w:b/>
                <w:sz w:val="36"/>
                <w:szCs w:val="36"/>
              </w:rPr>
              <w:t>Code 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708BA51F" w:rsidR="00A24817" w:rsidRDefault="00A24817">
      <w:pPr>
        <w:pStyle w:val="Beschriftung"/>
      </w:pPr>
      <w:bookmarkStart w:id="61" w:name="_Toc73042833"/>
      <w:r>
        <w:t xml:space="preserve">Tabelle </w:t>
      </w:r>
      <w:r w:rsidR="00322F78">
        <w:fldChar w:fldCharType="begin"/>
      </w:r>
      <w:r w:rsidR="00322F78">
        <w:instrText xml:space="preserve"> SEQ Tabelle \* ARABIC </w:instrText>
      </w:r>
      <w:r w:rsidR="00322F78">
        <w:fldChar w:fldCharType="separate"/>
      </w:r>
      <w:r w:rsidR="00322F78">
        <w:rPr>
          <w:noProof/>
        </w:rPr>
        <w:t>9</w:t>
      </w:r>
      <w:r w:rsidR="00322F78">
        <w:fldChar w:fldCharType="end"/>
      </w:r>
      <w:r>
        <w:t xml:space="preserve">: </w:t>
      </w:r>
      <w:r w:rsidRPr="00B650A3">
        <w:t>Code Coverage (initial)</w:t>
      </w:r>
      <w:bookmarkEnd w:id="61"/>
    </w:p>
    <w:p w14:paraId="34A8859E" w14:textId="5DEE49AD" w:rsidR="007D10A4" w:rsidRDefault="00073167" w:rsidP="00073167">
      <w:r>
        <w:t xml:space="preserve">Diese Code Coverage ergibt sich aus 17 verschiedenen Unit-Tests, welche primär die </w:t>
      </w:r>
      <w:r w:rsidRPr="00A1219E">
        <w:rPr>
          <w:rStyle w:val="codeZchn"/>
        </w:rPr>
        <w:t>Utility.Extensions</w:t>
      </w:r>
      <w:r>
        <w:t xml:space="preserve"> </w:t>
      </w:r>
      <w:r w:rsidR="00A1219E">
        <w:t>Funktionalitäten</w:t>
      </w:r>
      <w:r>
        <w:t xml:space="preserve"> abdecken. </w:t>
      </w:r>
      <w:r w:rsidR="00A1219E">
        <w:t>I</w:t>
      </w:r>
      <w:r w:rsidR="00DF0E9E">
        <w:t xml:space="preserve">n diesem Kapitel wird beschrieben, wie die </w:t>
      </w:r>
      <w:r w:rsidR="00A1219E">
        <w:t xml:space="preserve">Code Coverage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62" w:name="_Toc73042803"/>
      <w:r>
        <w:lastRenderedPageBreak/>
        <w:t>Konzept</w:t>
      </w:r>
      <w:bookmarkEnd w:id="62"/>
    </w:p>
    <w:p w14:paraId="28017F31" w14:textId="5C4CD8EF" w:rsidR="0005487F" w:rsidRDefault="006418AD" w:rsidP="0005487F">
      <w:r>
        <w:t xml:space="preserve">Um eine Angemessene Code Coverage </w:t>
      </w:r>
      <w:r w:rsidR="00FC10EA">
        <w:t>(</w:t>
      </w:r>
      <w:r w:rsidR="007F17B1">
        <w:t>Line Coverage</w:t>
      </w:r>
      <w:r w:rsidR="00FC10EA">
        <w:t xml:space="preserve">) </w:t>
      </w:r>
      <w:r>
        <w:t>zu erreichen wurden weitere Tests geschrieben. Insgesamt stehen nun 56 Unit Tests zur Verfügung, welche die bereits beschriebenen Teile der Software folgendermaßen abdecken.</w:t>
      </w:r>
    </w:p>
    <w:p w14:paraId="05228402" w14:textId="4EB87C8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Commit</w:t>
      </w:r>
      <w:r>
        <w:rPr>
          <w:sz w:val="20"/>
          <w:szCs w:val="20"/>
        </w:rPr>
        <w:t>s</w:t>
      </w:r>
      <w:r w:rsidR="00E65FEA">
        <w:rPr>
          <w:sz w:val="20"/>
          <w:szCs w:val="20"/>
        </w:rPr>
        <w:t>:</w:t>
      </w:r>
      <w:r w:rsidRPr="00887BF0">
        <w:rPr>
          <w:sz w:val="20"/>
          <w:szCs w:val="20"/>
        </w:rPr>
        <w:t xml:space="preserve"> </w:t>
      </w:r>
      <w:hyperlink r:id="rId61"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62"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63"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64"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65"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66"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67"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68"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69"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70"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71"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72"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73"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74"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75"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76"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77"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78"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3A6F358C" w:rsidR="006418AD" w:rsidRDefault="006418AD" w:rsidP="006418AD">
      <w:pPr>
        <w:pStyle w:val="Beschriftung"/>
      </w:pPr>
      <w:bookmarkStart w:id="63" w:name="_Toc73042834"/>
      <w:r>
        <w:t xml:space="preserve">Tabelle </w:t>
      </w:r>
      <w:r w:rsidR="00322F78">
        <w:fldChar w:fldCharType="begin"/>
      </w:r>
      <w:r w:rsidR="00322F78">
        <w:instrText xml:space="preserve"> SEQ Tabelle \* ARABIC </w:instrText>
      </w:r>
      <w:r w:rsidR="00322F78">
        <w:fldChar w:fldCharType="separate"/>
      </w:r>
      <w:r w:rsidR="00322F78">
        <w:rPr>
          <w:noProof/>
        </w:rPr>
        <w:t>10</w:t>
      </w:r>
      <w:r w:rsidR="00322F78">
        <w:fldChar w:fldCharType="end"/>
      </w:r>
      <w:r>
        <w:t>: Code Coverage (mit Testkonzept)</w:t>
      </w:r>
      <w:bookmarkEnd w:id="63"/>
    </w:p>
    <w:p w14:paraId="79FA2380" w14:textId="77777777" w:rsidR="007F1266" w:rsidRDefault="007F1266" w:rsidP="006418AD"/>
    <w:p w14:paraId="11DEE852" w14:textId="53BF8D77" w:rsidR="006418AD" w:rsidRDefault="007F1266" w:rsidP="006418AD">
      <w:r w:rsidRPr="007F1266">
        <w:t>Die Test Coverage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66BD0B0A" w:rsidR="00F0362F" w:rsidRDefault="00FC10EA" w:rsidP="006418AD">
      <w:r>
        <w:t xml:space="preserve">Die Test Coverage für das Game </w:t>
      </w:r>
      <w:r w:rsidR="00AC7DA6">
        <w:t>Backend</w:t>
      </w:r>
      <w:r>
        <w:t xml:space="preserve"> liegt bei insgesamt </w:t>
      </w:r>
      <w:r w:rsidR="00AC7DA6">
        <w:t xml:space="preserve">78,6 %. Diese Testabdeckung wird jedoch durch den Bereich Logging nach unten verfälscht, da </w:t>
      </w:r>
      <w:r w:rsidR="007C465B">
        <w:t xml:space="preserve">dieser Code primär für die Fehlersuche während der Entwicklung gedacht ist. Das Logging ist standardmäßig deaktiviert und sollte </w:t>
      </w:r>
      <w:r w:rsidR="004D3646">
        <w:t>in einer Produktivumgebung ebenfalls nur für die Fehlersuche verwendet werden. Des Weiteren handelt es sich hierbei lediglich um das schreiben einer Logdatei, sodass Unit-Tests hierfür nur begrenzt sinnvoll sind, da sich das Programmverhalten hier auf den verschiedenen System unterscheiden kann</w:t>
      </w:r>
      <w:r w:rsidR="003C7E68">
        <w:t xml:space="preserve"> (Wenn der Test unter Windows laufen würde, ist das keine Referenz für </w:t>
      </w:r>
      <w:r w:rsidR="004D3646">
        <w:t xml:space="preserve"> </w:t>
      </w:r>
      <w:r w:rsidR="003C7E68">
        <w:t>Linux, MacOs, …)</w:t>
      </w:r>
      <w:r w:rsidR="002A2A24">
        <w:t xml:space="preserve">. </w:t>
      </w:r>
    </w:p>
    <w:p w14:paraId="0A8A4DA2" w14:textId="6234569D" w:rsidR="00427231" w:rsidRDefault="00F0362F" w:rsidP="006418AD">
      <w:r>
        <w:t xml:space="preserve">Für die anderen Projektbestandteile liegt die </w:t>
      </w:r>
      <w:r w:rsidR="003C26CB">
        <w:t>Code C</w:t>
      </w:r>
      <w:r>
        <w:t xml:space="preserve">overage über 85% (außer </w:t>
      </w:r>
      <w:r w:rsidR="00116940">
        <w:t xml:space="preserve">für </w:t>
      </w:r>
      <w:r w:rsidR="0072128B">
        <w:t xml:space="preserve">Game, da hier das Laden der </w:t>
      </w:r>
      <w:r w:rsidR="00D70FED">
        <w:t>Konfigurationsdatei</w:t>
      </w:r>
      <w:r w:rsidR="0072128B">
        <w:t xml:space="preserve"> enthalten ist – Betrifft IO wie beim Logging)</w:t>
      </w:r>
      <w:r w:rsidR="00427231">
        <w:t>. Mit den erstellten Tests wird beinahe die Gesamte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64" w:name="_Toc73042804"/>
      <w:r>
        <w:lastRenderedPageBreak/>
        <w:t>Mock-Objekte</w:t>
      </w:r>
      <w:bookmarkEnd w:id="64"/>
    </w:p>
    <w:p w14:paraId="77F98ADF" w14:textId="77777777" w:rsidR="00361823" w:rsidRDefault="00361823" w:rsidP="00361823">
      <w:r>
        <w:t xml:space="preserve">Bei der Implementierung der Unittests musste mit Mock-Objekten gearbeitet werden. Hierfür wurden Mock-Klassen für </w:t>
      </w:r>
      <w:r w:rsidRPr="000550F1">
        <w:rPr>
          <w:rStyle w:val="codeZchn"/>
        </w:rPr>
        <w:t>CoordinateSystem</w:t>
      </w:r>
      <w:r w:rsidRPr="000550F1">
        <w:t>,</w:t>
      </w:r>
      <w:r>
        <w:t xml:space="preserve"> </w:t>
      </w:r>
      <w:r w:rsidRPr="000550F1">
        <w:rPr>
          <w:rStyle w:val="codeZchn"/>
        </w:rPr>
        <w:t>Player</w:t>
      </w:r>
      <w:r>
        <w:t xml:space="preserve">, </w:t>
      </w:r>
      <w:r w:rsidRPr="000550F1">
        <w:rPr>
          <w:rStyle w:val="codeZchn"/>
        </w:rPr>
        <w:t>Game</w:t>
      </w:r>
      <w:r>
        <w:t xml:space="preserve"> und erstellt.</w:t>
      </w:r>
    </w:p>
    <w:p w14:paraId="42F3C51B" w14:textId="3B30F04D" w:rsidR="00361823" w:rsidRDefault="00361823" w:rsidP="00361823">
      <w:pPr>
        <w:pStyle w:val="berschrift3"/>
      </w:pPr>
      <w:bookmarkStart w:id="65" w:name="_Toc73042805"/>
      <w:r>
        <w:t>MockCoordianteSystem</w:t>
      </w:r>
      <w:bookmarkEnd w:id="65"/>
    </w:p>
    <w:p w14:paraId="454750B9" w14:textId="49F66BBF" w:rsidR="00381209" w:rsidRDefault="00CD5FB5" w:rsidP="00CD5FB5">
      <w:r>
        <w:t xml:space="preserve">Bei dem </w:t>
      </w:r>
      <w:r w:rsidRPr="008F236F">
        <w:rPr>
          <w:rStyle w:val="codeZchn"/>
        </w:rPr>
        <w:t>CoordianteSystem</w:t>
      </w:r>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r w:rsidR="003D15B2" w:rsidRPr="008F236F">
        <w:rPr>
          <w:rStyle w:val="codeZchn"/>
        </w:rPr>
        <w:t>CoordinateSystem</w:t>
      </w:r>
      <w:r w:rsidR="005760E6">
        <w:t xml:space="preserve">, </w:t>
      </w:r>
      <w:r w:rsidR="007C118F">
        <w:t xml:space="preserve">von der Komponente Board unabhängig sind, </w:t>
      </w:r>
      <w:r w:rsidR="005760E6">
        <w:t xml:space="preserve">wird hierfür ein </w:t>
      </w:r>
      <w:r w:rsidR="005760E6" w:rsidRPr="008F236F">
        <w:rPr>
          <w:rStyle w:val="codeZchn"/>
        </w:rPr>
        <w:t>MockCoordiateSystem</w:t>
      </w:r>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73886" cy="4529298"/>
                    </a:xfrm>
                    <a:prstGeom prst="rect">
                      <a:avLst/>
                    </a:prstGeom>
                    <a:ln>
                      <a:solidFill>
                        <a:schemeClr val="accent1"/>
                      </a:solidFill>
                    </a:ln>
                  </pic:spPr>
                </pic:pic>
              </a:graphicData>
            </a:graphic>
          </wp:inline>
        </w:drawing>
      </w:r>
    </w:p>
    <w:p w14:paraId="46B784C2" w14:textId="37DD4CFF" w:rsidR="006C5652" w:rsidRDefault="0075262B" w:rsidP="0075262B">
      <w:pPr>
        <w:pStyle w:val="Beschriftung"/>
      </w:pPr>
      <w:bookmarkStart w:id="66" w:name="_Toc73042855"/>
      <w:r>
        <w:t xml:space="preserve">Abbildung </w:t>
      </w:r>
      <w:r w:rsidR="009258EC">
        <w:fldChar w:fldCharType="begin"/>
      </w:r>
      <w:r w:rsidR="009258EC">
        <w:instrText xml:space="preserve"> SEQ Abbildung \* ARABIC </w:instrText>
      </w:r>
      <w:r w:rsidR="009258EC">
        <w:fldChar w:fldCharType="separate"/>
      </w:r>
      <w:r w:rsidR="004220D0">
        <w:rPr>
          <w:noProof/>
        </w:rPr>
        <w:t>14</w:t>
      </w:r>
      <w:r w:rsidR="009258EC">
        <w:rPr>
          <w:noProof/>
        </w:rPr>
        <w:fldChar w:fldCharType="end"/>
      </w:r>
      <w:r>
        <w:t>: UML-Klas</w:t>
      </w:r>
      <w:r w:rsidR="00D4356D">
        <w:t>s</w:t>
      </w:r>
      <w:r>
        <w:t>endiagramm CoordinateSystem</w:t>
      </w:r>
      <w:bookmarkEnd w:id="66"/>
    </w:p>
    <w:p w14:paraId="28A2BEB2" w14:textId="2F6F1996" w:rsidR="00F30D39" w:rsidRDefault="007C118F" w:rsidP="00CD5FB5">
      <w:r>
        <w:lastRenderedPageBreak/>
        <w:t xml:space="preserve">Das </w:t>
      </w:r>
      <w:r w:rsidR="006C5652" w:rsidRPr="008F236F">
        <w:rPr>
          <w:rStyle w:val="codeZchn"/>
        </w:rPr>
        <w:t>MockCoordianteSystem</w:t>
      </w:r>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33594704" w:rsidR="00D25F96" w:rsidRDefault="00F30D39" w:rsidP="00CD5FB5">
      <w:r>
        <w:t xml:space="preserve">Neben dem Vorteil, dass die Abstrakte Klasse unabhängig von ihrer Implementierung getestet werden kann, kann das </w:t>
      </w:r>
      <w:r w:rsidRPr="005C162E">
        <w:rPr>
          <w:rStyle w:val="codeZchn"/>
        </w:rPr>
        <w:t>MockCoordinateSystem</w:t>
      </w:r>
      <w:r>
        <w:t xml:space="preserve"> auch </w:t>
      </w:r>
      <w:r w:rsidR="00D83A72">
        <w:t xml:space="preserve">für andere Tests als eine Art „MockBoard“ verwendet werden (sofern hierfür der implementierte </w:t>
      </w:r>
      <w:r w:rsidR="005C162E">
        <w:t>U</w:t>
      </w:r>
      <w:r w:rsidR="00D83A72">
        <w:t>mfang reicht</w:t>
      </w:r>
      <w:r w:rsidR="005C162E">
        <w:t xml:space="preserve">, </w:t>
      </w:r>
      <w:r w:rsidR="00D83A72">
        <w:t>z. B. für</w:t>
      </w:r>
      <w:r w:rsidR="00F46DFD">
        <w:t xml:space="preserve"> </w:t>
      </w:r>
      <w:hyperlink r:id="rId80" w:history="1">
        <w:r w:rsidR="00D83A72" w:rsidRPr="00D83A72">
          <w:rPr>
            <w:rStyle w:val="Hyperlink"/>
          </w:rPr>
          <w:t>GameDistanceTests</w:t>
        </w:r>
      </w:hyperlink>
      <w:r w:rsidR="00D83A72">
        <w:t>)</w:t>
      </w:r>
      <w:r w:rsidR="00400539">
        <w:t>.</w:t>
      </w:r>
    </w:p>
    <w:p w14:paraId="030644E4" w14:textId="77777777" w:rsidR="00A56751" w:rsidRPr="00A56751" w:rsidRDefault="00A56751" w:rsidP="00CD5FB5"/>
    <w:p w14:paraId="1CDD7CDE" w14:textId="243B2DAE" w:rsidR="00361823" w:rsidRDefault="00361823" w:rsidP="00361823">
      <w:pPr>
        <w:pStyle w:val="berschrift3"/>
      </w:pPr>
      <w:bookmarkStart w:id="67" w:name="_Toc73042806"/>
      <w:r>
        <w:t>MockPlayer</w:t>
      </w:r>
      <w:bookmarkEnd w:id="67"/>
    </w:p>
    <w:p w14:paraId="3CF30695" w14:textId="5EA1D695" w:rsidR="00A56751"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verwenden unabhängig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r w:rsidR="00025B8C" w:rsidRPr="00025B8C">
        <w:rPr>
          <w:rStyle w:val="codeZchn"/>
        </w:rPr>
        <w:t>IPlayer</w:t>
      </w:r>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r w:rsidR="00D25F96" w:rsidRPr="00D25F96">
        <w:rPr>
          <w:rStyle w:val="codeZchn"/>
        </w:rPr>
        <w:t>Functions</w:t>
      </w:r>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r w:rsidR="00FE044D">
        <w:t>u</w:t>
      </w:r>
      <w:r w:rsidR="00D25F96">
        <w:t>nit</w:t>
      </w:r>
      <w:r w:rsidR="00FE044D">
        <w:t xml:space="preserve"> </w:t>
      </w:r>
      <w:r w:rsidR="00D25F96">
        <w:t>test)</w:t>
      </w:r>
      <w:r w:rsidR="00D25F96" w:rsidRPr="00D25F96">
        <w:t xml:space="preserve">. Diese ermöglichen es, das Verhalten des Mock-Objekts von außen zu steuern, indem vorgegeben wird, wie auf bestimmte </w:t>
      </w:r>
      <w:r w:rsidR="009E00F6">
        <w:lastRenderedPageBreak/>
        <w:t>Methodenaufrufe</w:t>
      </w:r>
      <w:r w:rsidR="00D25F96" w:rsidRPr="00D25F96">
        <w:t xml:space="preserve"> reagiert werden soll</w:t>
      </w:r>
      <w:r w:rsidR="00624581">
        <w:t xml:space="preserve"> (z. B. bei</w:t>
      </w:r>
      <w:r w:rsidR="00A56751">
        <w:t xml:space="preserve"> </w:t>
      </w:r>
      <w:hyperlink r:id="rId81" w:history="1">
        <w:r w:rsidR="00624581" w:rsidRPr="00624581">
          <w:rPr>
            <w:rStyle w:val="Hyperlink"/>
          </w:rPr>
          <w:t>CreateComputerPlayerTests</w:t>
        </w:r>
      </w:hyperlink>
      <w:r w:rsidR="00624581">
        <w:t xml:space="preserve"> wird die Methode </w:t>
      </w:r>
      <w:r w:rsidR="00624581" w:rsidRPr="00F62FA9">
        <w:rPr>
          <w:rStyle w:val="codeZchn"/>
        </w:rPr>
        <w:t>Join(</w:t>
      </w:r>
      <w:r w:rsidR="0038494A">
        <w:rPr>
          <w:rStyle w:val="codeZchn"/>
        </w:rPr>
        <w:t>game</w:t>
      </w:r>
      <w:r w:rsidR="00624581" w:rsidRPr="00F62FA9">
        <w:rPr>
          <w:rStyle w:val="codeZchn"/>
        </w:rPr>
        <w:t>)</w:t>
      </w:r>
      <w:r w:rsidR="00624581">
        <w:t xml:space="preserve"> </w:t>
      </w:r>
      <w:r w:rsidR="007D4386">
        <w:t xml:space="preserve">über die Eigenschaft </w:t>
      </w:r>
      <w:r w:rsidR="007D4386" w:rsidRPr="007D4386">
        <w:rPr>
          <w:rStyle w:val="codeZchn"/>
        </w:rPr>
        <w:t>JoinAction</w:t>
      </w:r>
      <w:r w:rsidR="007D4386">
        <w:t xml:space="preserve"> </w:t>
      </w:r>
      <w:r w:rsidR="00624581">
        <w:t>definiert)</w:t>
      </w:r>
      <w:r w:rsidR="00D25F96" w:rsidRPr="00D25F96">
        <w:t>.</w:t>
      </w: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3"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lBKw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19C64A4" w:rsidR="007F38FD" w:rsidRDefault="0038494A" w:rsidP="007F38FD">
      <w:pPr>
        <w:pStyle w:val="Beschriftung"/>
      </w:pPr>
      <w:bookmarkStart w:id="68" w:name="_Toc73042841"/>
      <w:r>
        <w:t xml:space="preserve">Quellcode </w:t>
      </w:r>
      <w:r w:rsidR="009258EC">
        <w:fldChar w:fldCharType="begin"/>
      </w:r>
      <w:r w:rsidR="009258EC">
        <w:instrText xml:space="preserve"> SEQ Quellcode \* ARABIC </w:instrText>
      </w:r>
      <w:r w:rsidR="009258EC">
        <w:fldChar w:fldCharType="separate"/>
      </w:r>
      <w:r w:rsidR="00FF5B6B">
        <w:rPr>
          <w:noProof/>
        </w:rPr>
        <w:t>4</w:t>
      </w:r>
      <w:r w:rsidR="009258EC">
        <w:rPr>
          <w:noProof/>
        </w:rPr>
        <w:fldChar w:fldCharType="end"/>
      </w:r>
      <w:r>
        <w:t xml:space="preserve">: </w:t>
      </w:r>
      <w:r w:rsidR="007304B2">
        <w:t>Beispiel</w:t>
      </w:r>
      <w:r w:rsidR="006014E3">
        <w:t>: K</w:t>
      </w:r>
      <w:r w:rsidR="007304B2">
        <w:t>o</w:t>
      </w:r>
      <w:r w:rsidR="006014E3">
        <w:t>n</w:t>
      </w:r>
      <w:r w:rsidR="007304B2">
        <w:t>trollierbare Methode eines Mock-Objekts</w:t>
      </w:r>
      <w:bookmarkEnd w:id="68"/>
    </w:p>
    <w:p w14:paraId="58EB1584" w14:textId="0A42C57E" w:rsidR="00E33D0A" w:rsidRDefault="00514504" w:rsidP="00957D0C">
      <w:r>
        <w:t xml:space="preserve">In dem </w:t>
      </w:r>
      <w:r w:rsidR="001601D9">
        <w:t>folgenden</w:t>
      </w:r>
      <w:r>
        <w:t xml:space="preserve"> UML-Diagramm ist das Ergebnis dargestellt.</w:t>
      </w:r>
      <w:r w:rsidR="00E33D0A">
        <w:t xml:space="preserve"> </w:t>
      </w:r>
      <w:r w:rsidR="007F38FD">
        <w:t xml:space="preserve">Die Bezeichnung „Action“ oder „Func“ hinter dem Namen einer Eigenschaft deutet darauf hin, dass es sich um einen </w:t>
      </w:r>
      <w:r w:rsidR="00331CD4">
        <w:t>Delegaten</w:t>
      </w:r>
      <w:r w:rsidR="007F38FD">
        <w:t xml:space="preserve"> handelt, welcher für die Steuerung des Mock-Objekts verwendet wird.</w:t>
      </w:r>
    </w:p>
    <w:p w14:paraId="5CF3D71B" w14:textId="77777777" w:rsidR="00635E9D" w:rsidRDefault="00E33D0A" w:rsidP="00A56751">
      <w:pPr>
        <w:keepNext/>
        <w:spacing w:line="240" w:lineRule="auto"/>
        <w:jc w:val="center"/>
      </w:pPr>
      <w:r>
        <w:rPr>
          <w:noProof/>
        </w:rPr>
        <w:drawing>
          <wp:inline distT="0" distB="0" distL="0" distR="0" wp14:anchorId="6EE71C2E" wp14:editId="72C0FD21">
            <wp:extent cx="5141346" cy="4734595"/>
            <wp:effectExtent l="19050" t="19050" r="21590" b="279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82">
                      <a:extLst>
                        <a:ext uri="{28A0092B-C50C-407E-A947-70E740481C1C}">
                          <a14:useLocalDpi xmlns:a14="http://schemas.microsoft.com/office/drawing/2010/main" val="0"/>
                        </a:ext>
                      </a:extLst>
                    </a:blip>
                    <a:stretch>
                      <a:fillRect/>
                    </a:stretch>
                  </pic:blipFill>
                  <pic:spPr>
                    <a:xfrm>
                      <a:off x="0" y="0"/>
                      <a:ext cx="5154636" cy="4746834"/>
                    </a:xfrm>
                    <a:prstGeom prst="rect">
                      <a:avLst/>
                    </a:prstGeom>
                    <a:ln>
                      <a:solidFill>
                        <a:schemeClr val="accent1"/>
                      </a:solidFill>
                    </a:ln>
                  </pic:spPr>
                </pic:pic>
              </a:graphicData>
            </a:graphic>
          </wp:inline>
        </w:drawing>
      </w:r>
    </w:p>
    <w:p w14:paraId="5938FFFB" w14:textId="4CE5C4B6" w:rsidR="00E33D0A" w:rsidRDefault="00635E9D" w:rsidP="00635E9D">
      <w:pPr>
        <w:pStyle w:val="Beschriftung"/>
        <w:rPr>
          <w:color w:val="FF0000"/>
        </w:rPr>
      </w:pPr>
      <w:bookmarkStart w:id="69" w:name="_Toc73042856"/>
      <w:r>
        <w:t xml:space="preserve">Abbildung </w:t>
      </w:r>
      <w:r w:rsidR="009258EC">
        <w:fldChar w:fldCharType="begin"/>
      </w:r>
      <w:r w:rsidR="009258EC">
        <w:instrText xml:space="preserve"> SEQ Abbildung \* ARABIC </w:instrText>
      </w:r>
      <w:r w:rsidR="009258EC">
        <w:fldChar w:fldCharType="separate"/>
      </w:r>
      <w:r w:rsidR="004220D0">
        <w:rPr>
          <w:noProof/>
        </w:rPr>
        <w:t>15</w:t>
      </w:r>
      <w:r w:rsidR="009258EC">
        <w:rPr>
          <w:noProof/>
        </w:rPr>
        <w:fldChar w:fldCharType="end"/>
      </w:r>
      <w:r>
        <w:t>: UML-Klassendiagramm für MockPlayer</w:t>
      </w:r>
      <w:bookmarkEnd w:id="69"/>
    </w:p>
    <w:p w14:paraId="780C253D" w14:textId="4235DA4C" w:rsidR="00361823" w:rsidRDefault="00361823" w:rsidP="00361823">
      <w:pPr>
        <w:pStyle w:val="berschrift3"/>
      </w:pPr>
      <w:bookmarkStart w:id="70" w:name="_Toc73042807"/>
      <w:bookmarkStart w:id="71" w:name="_Ref73093232"/>
      <w:bookmarkStart w:id="72" w:name="_Ref73093235"/>
      <w:r>
        <w:lastRenderedPageBreak/>
        <w:t>MockGame</w:t>
      </w:r>
      <w:bookmarkEnd w:id="70"/>
      <w:bookmarkEnd w:id="71"/>
      <w:bookmarkEnd w:id="72"/>
    </w:p>
    <w:p w14:paraId="3EB47C19" w14:textId="67E41DA4"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verwenden unabhängig von der Implementierung der Klasse </w:t>
      </w:r>
      <w:r w:rsidR="00B92F35">
        <w:rPr>
          <w:rStyle w:val="codeZchn"/>
        </w:rPr>
        <w:t>Game</w:t>
      </w:r>
      <w:r>
        <w:t xml:space="preserve"> zu testen, wird hierfür ein Mock-Objekt eingesetzt. </w:t>
      </w:r>
      <w:r w:rsidR="003879F7">
        <w:t xml:space="preserve">Um ein Fake-Objekt für die Klasse </w:t>
      </w:r>
      <w:r w:rsidR="003879F7" w:rsidRPr="003879F7">
        <w:rPr>
          <w:rStyle w:val="codeZchn"/>
        </w:rPr>
        <w:t>Game</w:t>
      </w:r>
      <w:r w:rsidR="003879F7">
        <w:t xml:space="preserve"> zu erzeugen, musste zuerst Extract Interface angewendet werden.</w:t>
      </w:r>
      <w:r w:rsidR="00B04CB6">
        <w:t xml:space="preserve"> </w:t>
      </w:r>
      <w:r w:rsidR="00E33D0A">
        <w:t>Das Verfahren</w:t>
      </w:r>
      <w:r w:rsidR="00B04CB6">
        <w:t xml:space="preserve"> hierfür ist </w:t>
      </w:r>
      <w:r w:rsidR="0013054D">
        <w:t>analog</w:t>
      </w:r>
      <w:r w:rsidR="00B04CB6">
        <w:t xml:space="preserve"> zu dem bereits beschriebenen MockPlayer.</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635E9D">
      <w:pPr>
        <w:keepNext/>
        <w:spacing w:line="240" w:lineRule="auto"/>
      </w:pPr>
      <w:r>
        <w:rPr>
          <w:noProof/>
        </w:rPr>
        <w:drawing>
          <wp:inline distT="0" distB="0" distL="0" distR="0" wp14:anchorId="5BB30D0B" wp14:editId="659FF2E8">
            <wp:extent cx="5406737" cy="5019675"/>
            <wp:effectExtent l="19050" t="19050" r="2286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3">
                      <a:extLst>
                        <a:ext uri="{28A0092B-C50C-407E-A947-70E740481C1C}">
                          <a14:useLocalDpi xmlns:a14="http://schemas.microsoft.com/office/drawing/2010/main" val="0"/>
                        </a:ext>
                      </a:extLst>
                    </a:blip>
                    <a:stretch>
                      <a:fillRect/>
                    </a:stretch>
                  </pic:blipFill>
                  <pic:spPr>
                    <a:xfrm>
                      <a:off x="0" y="0"/>
                      <a:ext cx="5437482" cy="5048219"/>
                    </a:xfrm>
                    <a:prstGeom prst="rect">
                      <a:avLst/>
                    </a:prstGeom>
                    <a:ln>
                      <a:solidFill>
                        <a:schemeClr val="accent1"/>
                      </a:solidFill>
                    </a:ln>
                  </pic:spPr>
                </pic:pic>
              </a:graphicData>
            </a:graphic>
          </wp:inline>
        </w:drawing>
      </w:r>
    </w:p>
    <w:p w14:paraId="258810FE" w14:textId="2432CD15" w:rsidR="00123382" w:rsidRPr="00635E9D" w:rsidRDefault="00635E9D" w:rsidP="00635E9D">
      <w:pPr>
        <w:pStyle w:val="Beschriftung"/>
      </w:pPr>
      <w:bookmarkStart w:id="73" w:name="_Toc73042857"/>
      <w:r>
        <w:t xml:space="preserve">Abbildung </w:t>
      </w:r>
      <w:r w:rsidR="009258EC">
        <w:fldChar w:fldCharType="begin"/>
      </w:r>
      <w:r w:rsidR="009258EC">
        <w:instrText xml:space="preserve"> SEQ Abbildung \* ARABIC </w:instrText>
      </w:r>
      <w:r w:rsidR="009258EC">
        <w:fldChar w:fldCharType="separate"/>
      </w:r>
      <w:r w:rsidR="004220D0">
        <w:rPr>
          <w:noProof/>
        </w:rPr>
        <w:t>16</w:t>
      </w:r>
      <w:r w:rsidR="009258EC">
        <w:rPr>
          <w:noProof/>
        </w:rPr>
        <w:fldChar w:fldCharType="end"/>
      </w:r>
      <w:r>
        <w:t>: UML Klassendiagramm für MockGame</w:t>
      </w:r>
      <w:bookmarkEnd w:id="73"/>
    </w:p>
    <w:p w14:paraId="00324C37" w14:textId="4602F28D" w:rsidR="008B12D4" w:rsidRDefault="008B12D4" w:rsidP="008B12D4">
      <w:pPr>
        <w:pStyle w:val="berschrift2"/>
      </w:pPr>
      <w:bookmarkStart w:id="74" w:name="_Toc73042808"/>
      <w:r>
        <w:lastRenderedPageBreak/>
        <w:t>ATRIP-Regeln</w:t>
      </w:r>
      <w:bookmarkEnd w:id="74"/>
    </w:p>
    <w:p w14:paraId="159DD76C" w14:textId="75C7A6D9"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r w:rsidR="00DE31E8" w:rsidRPr="00243FDF">
        <w:rPr>
          <w:i/>
        </w:rPr>
        <w:t>Test First</w:t>
      </w:r>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84"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r w:rsidRPr="000821F6">
              <w:rPr>
                <w:b/>
              </w:rPr>
              <w:t>A</w:t>
            </w:r>
            <w:r w:rsidRPr="000821F6">
              <w:t>utomatic</w:t>
            </w:r>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30148D1A" w14:textId="452CF1C9"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Continuous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Es wird auch geprüft, dass Exceptions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r w:rsidRPr="000821F6">
              <w:rPr>
                <w:b/>
              </w:rPr>
              <w:t>R</w:t>
            </w:r>
            <w:r w:rsidRPr="000821F6">
              <w:t>epeatable</w:t>
            </w:r>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134F3C4F" w14:textId="6AD73C2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Continuous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r w:rsidRPr="000821F6">
              <w:rPr>
                <w:b/>
              </w:rPr>
              <w:t>I</w:t>
            </w:r>
            <w:r w:rsidRPr="000821F6">
              <w:t>ndependet</w:t>
            </w:r>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Neben Arrange, Act und Assert wird auch ein Annihilate-Teil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Der Arrange-Teil der Tests wird (wenn möglich</w:t>
            </w:r>
            <w:r w:rsidR="00D401EA" w:rsidRPr="005C0C3C">
              <w:rPr>
                <w:sz w:val="24"/>
                <w:szCs w:val="24"/>
              </w:rPr>
              <w:t xml:space="preserve"> und sinnvoll</w:t>
            </w:r>
            <w:r w:rsidRPr="005C0C3C">
              <w:rPr>
                <w:sz w:val="24"/>
                <w:szCs w:val="24"/>
              </w:rPr>
              <w:t>) ausgelagert</w:t>
            </w:r>
          </w:p>
          <w:p w14:paraId="5F3ACCE2" w14:textId="22EDC3BF"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Tests um </w:t>
            </w:r>
            <w:r w:rsidR="001142A5" w:rsidRPr="005C0C3C">
              <w:rPr>
                <w:sz w:val="24"/>
                <w:szCs w:val="24"/>
              </w:rPr>
              <w:t xml:space="preserve">die Test </w:t>
            </w:r>
            <w:r w:rsidRPr="005C0C3C">
              <w:rPr>
                <w:sz w:val="24"/>
                <w:szCs w:val="24"/>
              </w:rPr>
              <w:t>Coverage künstlich nach oben zu drücken</w:t>
            </w:r>
          </w:p>
        </w:tc>
      </w:tr>
    </w:tbl>
    <w:p w14:paraId="2F07D8CB" w14:textId="4F127819" w:rsidR="00CA5628" w:rsidRDefault="00123382" w:rsidP="00A24817">
      <w:pPr>
        <w:pStyle w:val="Beschriftung"/>
      </w:pPr>
      <w:bookmarkStart w:id="75" w:name="_Toc73042835"/>
      <w:r>
        <w:t xml:space="preserve">Tabelle </w:t>
      </w:r>
      <w:r w:rsidR="00322F78">
        <w:fldChar w:fldCharType="begin"/>
      </w:r>
      <w:r w:rsidR="00322F78">
        <w:instrText xml:space="preserve"> SEQ Tabelle \* ARABIC </w:instrText>
      </w:r>
      <w:r w:rsidR="00322F78">
        <w:fldChar w:fldCharType="separate"/>
      </w:r>
      <w:r w:rsidR="00322F78">
        <w:rPr>
          <w:noProof/>
        </w:rPr>
        <w:t>11</w:t>
      </w:r>
      <w:r w:rsidR="00322F78">
        <w:fldChar w:fldCharType="end"/>
      </w:r>
      <w:r>
        <w:t>: Betrachtung ATRIP-Regeln</w:t>
      </w:r>
      <w:bookmarkEnd w:id="75"/>
      <w:r w:rsidR="00CA5628">
        <w:br w:type="page"/>
      </w:r>
    </w:p>
    <w:p w14:paraId="64461C03" w14:textId="69E5464A" w:rsidR="008E42ED" w:rsidRDefault="00991625" w:rsidP="008E42ED">
      <w:pPr>
        <w:pStyle w:val="berschrift1"/>
      </w:pPr>
      <w:bookmarkStart w:id="76" w:name="_Toc73042809"/>
      <w:r>
        <w:lastRenderedPageBreak/>
        <w:t xml:space="preserve">Zusatz: </w:t>
      </w:r>
      <w:r w:rsidR="00C73FB9">
        <w:t>API-Design</w:t>
      </w:r>
      <w:bookmarkEnd w:id="76"/>
    </w:p>
    <w:p w14:paraId="1BC670A2" w14:textId="76F505FE" w:rsidR="008E42ED" w:rsidRDefault="004E6487" w:rsidP="004E6487">
      <w:r>
        <w:t xml:space="preserve">Im Folgenden wird die Web-Schnittstelle betrachtet. Diese besteht aus 11 </w:t>
      </w:r>
      <w:r w:rsidR="00B36D05">
        <w:t>HTTP</w:t>
      </w:r>
      <w:r>
        <w:t>-Endpunkte</w:t>
      </w:r>
      <w:r w:rsidR="00B36D05">
        <w:t>n und erlaubt die Kommunikation mit dem Game</w:t>
      </w:r>
      <w:r w:rsidR="00C46CEE">
        <w:t>-</w:t>
      </w:r>
      <w:r w:rsidR="00B36D05">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77777777" w:rsidR="00B36D05" w:rsidRDefault="008E42ED" w:rsidP="00B36D05">
      <w:pPr>
        <w:pStyle w:val="berschrift2"/>
      </w:pPr>
      <w:bookmarkStart w:id="77" w:name="_Toc73042810"/>
      <w:r>
        <w:t>API</w:t>
      </w:r>
      <w:bookmarkEnd w:id="77"/>
    </w:p>
    <w:p w14:paraId="4F2F1737" w14:textId="7A71AE30" w:rsidR="00C73FB9" w:rsidRPr="00B36D05" w:rsidRDefault="00B36D05" w:rsidP="00B36D05">
      <w:pPr>
        <w:rPr>
          <w:color w:val="FF0000"/>
        </w:rPr>
      </w:pPr>
      <w:r w:rsidRPr="00B36D05">
        <w:rPr>
          <w:color w:val="FF0000"/>
        </w:rPr>
        <w:t>S</w:t>
      </w:r>
      <w:r w:rsidR="00C73FB9" w:rsidRPr="00B36D05">
        <w:rPr>
          <w:color w:val="FF0000"/>
        </w:rPr>
        <w:t>innvollen API</w:t>
      </w:r>
    </w:p>
    <w:p w14:paraId="32056684" w14:textId="209FE885" w:rsidR="00C73FB9" w:rsidRPr="00C73FB9" w:rsidRDefault="00C73FB9" w:rsidP="00977507">
      <w:pPr>
        <w:pStyle w:val="Listenabsatz"/>
        <w:numPr>
          <w:ilvl w:val="1"/>
          <w:numId w:val="17"/>
        </w:numPr>
        <w:rPr>
          <w:color w:val="FF0000"/>
        </w:rPr>
      </w:pPr>
      <w:r w:rsidRPr="00C73FB9">
        <w:rPr>
          <w:color w:val="FF0000"/>
        </w:rPr>
        <w:t>http</w:t>
      </w:r>
      <w:r w:rsidR="008F3FAF">
        <w:rPr>
          <w:color w:val="FF0000"/>
        </w:rPr>
        <w:t xml:space="preserve"> (Highscores noch anpassen)</w:t>
      </w:r>
    </w:p>
    <w:p w14:paraId="510A1334" w14:textId="5D578A94" w:rsidR="00C73FB9" w:rsidRDefault="00B36D05" w:rsidP="00977507">
      <w:pPr>
        <w:pStyle w:val="Listenabsatz"/>
        <w:numPr>
          <w:ilvl w:val="1"/>
          <w:numId w:val="17"/>
        </w:numPr>
        <w:rPr>
          <w:color w:val="FF0000"/>
        </w:rPr>
      </w:pPr>
      <w:r>
        <w:rPr>
          <w:color w:val="FF0000"/>
        </w:rPr>
        <w:t>11</w:t>
      </w:r>
      <w:r w:rsidR="00C73FB9" w:rsidRPr="00C73FB9">
        <w:rPr>
          <w:color w:val="FF0000"/>
        </w:rPr>
        <w:t xml:space="preserve"> Methoden / HTTP</w:t>
      </w:r>
      <w:r w:rsidR="00AD6801">
        <w:rPr>
          <w:color w:val="FF0000"/>
        </w:rPr>
        <w:t xml:space="preserve"> </w:t>
      </w:r>
      <w:r w:rsidR="00C73FB9" w:rsidRPr="00C73FB9">
        <w:rPr>
          <w:color w:val="FF0000"/>
        </w:rPr>
        <w:t>Endpunkte</w:t>
      </w:r>
    </w:p>
    <w:p w14:paraId="3DEF4238" w14:textId="7A88A4E3" w:rsidR="004E6487" w:rsidRDefault="004E6487" w:rsidP="00977507">
      <w:pPr>
        <w:pStyle w:val="Listenabsatz"/>
        <w:numPr>
          <w:ilvl w:val="1"/>
          <w:numId w:val="17"/>
        </w:numPr>
        <w:rPr>
          <w:color w:val="FF0000"/>
        </w:rPr>
      </w:pPr>
      <w:r>
        <w:rPr>
          <w:color w:val="FF0000"/>
        </w:rPr>
        <w:t>Responsecodes korrekt verwenden</w:t>
      </w:r>
    </w:p>
    <w:p w14:paraId="6631E032" w14:textId="6CA36DF2" w:rsidR="008E42ED" w:rsidRPr="008E42ED" w:rsidRDefault="008E42ED" w:rsidP="008E42ED">
      <w:pPr>
        <w:pStyle w:val="berschrift2"/>
      </w:pPr>
      <w:bookmarkStart w:id="78" w:name="_Toc73042811"/>
      <w:r>
        <w:t>Analyse</w:t>
      </w:r>
      <w:bookmarkEnd w:id="78"/>
    </w:p>
    <w:p w14:paraId="611CE5C3" w14:textId="470C1CF9" w:rsidR="00CD28D8" w:rsidRPr="00770FCB" w:rsidRDefault="00C73FB9" w:rsidP="00977507">
      <w:pPr>
        <w:pStyle w:val="Listenabsatz"/>
        <w:numPr>
          <w:ilvl w:val="0"/>
          <w:numId w:val="17"/>
        </w:numPr>
      </w:pPr>
      <w:r w:rsidRPr="00313588">
        <w:rPr>
          <w:color w:val="FF0000"/>
        </w:rPr>
        <w:t>Analyse der API anhand der Qualitätsmerkmale und Begründung für das Des</w:t>
      </w:r>
      <w:r w:rsidR="00573F4B">
        <w:rPr>
          <w:color w:val="FF0000"/>
        </w:rPr>
        <w:t>ign</w:t>
      </w:r>
    </w:p>
    <w:sectPr w:rsidR="00CD28D8" w:rsidRPr="00770FCB" w:rsidSect="00313588">
      <w:headerReference w:type="default" r:id="rId85"/>
      <w:footerReference w:type="default" r:id="rId86"/>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8E5DB" w14:textId="77777777" w:rsidR="009258EC" w:rsidRDefault="009258EC" w:rsidP="00DC3D67">
      <w:r>
        <w:separator/>
      </w:r>
    </w:p>
  </w:endnote>
  <w:endnote w:type="continuationSeparator" w:id="0">
    <w:p w14:paraId="51554C58" w14:textId="77777777" w:rsidR="009258EC" w:rsidRDefault="009258EC"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9258EC"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629C9DA3" w:rsidR="00313588" w:rsidRDefault="009258EC"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fldSimple w:instr="SECTIONPAGES   \* MERGEFORMAT">
              <w:r w:rsidR="00D8530D">
                <w:rPr>
                  <w:noProof/>
                </w:rPr>
                <w:t>48</w:t>
              </w:r>
            </w:fldSimple>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F372C" w14:textId="77777777" w:rsidR="009258EC" w:rsidRDefault="009258EC" w:rsidP="004D5E17">
      <w:pPr>
        <w:spacing w:line="240" w:lineRule="auto"/>
      </w:pPr>
      <w:r>
        <w:separator/>
      </w:r>
    </w:p>
  </w:footnote>
  <w:footnote w:type="continuationSeparator" w:id="0">
    <w:p w14:paraId="3C6FDDFC" w14:textId="77777777" w:rsidR="009258EC" w:rsidRDefault="009258EC"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 w:id="3">
    <w:p w14:paraId="4C7E9EC5" w14:textId="5A1ED468" w:rsidR="001C4D53" w:rsidRDefault="001C4D53">
      <w:pPr>
        <w:pStyle w:val="Funotentext"/>
      </w:pPr>
      <w:r>
        <w:rPr>
          <w:rStyle w:val="Funotenzeichen"/>
        </w:rPr>
        <w:footnoteRef/>
      </w:r>
      <w:r>
        <w:t xml:space="preserve"> Im Kapitel </w:t>
      </w:r>
      <w:r w:rsidRPr="00993941">
        <w:rPr>
          <w:i/>
        </w:rPr>
        <w:fldChar w:fldCharType="begin"/>
      </w:r>
      <w:r w:rsidRPr="00993941">
        <w:rPr>
          <w:i/>
        </w:rPr>
        <w:instrText xml:space="preserve"> REF _Ref73086599 \r \h </w:instrText>
      </w:r>
      <w:r w:rsidRPr="00993941">
        <w:rPr>
          <w:i/>
        </w:rPr>
      </w:r>
      <w:r w:rsidR="00993941">
        <w:rPr>
          <w:i/>
        </w:rPr>
        <w:instrText xml:space="preserve"> \* MERGEFORMAT </w:instrText>
      </w:r>
      <w:r w:rsidRPr="00993941">
        <w:rPr>
          <w:i/>
        </w:rPr>
        <w:fldChar w:fldCharType="separate"/>
      </w:r>
      <w:r w:rsidRPr="00993941">
        <w:rPr>
          <w:i/>
        </w:rPr>
        <w:t>8</w:t>
      </w:r>
      <w:r w:rsidRPr="00993941">
        <w:rPr>
          <w:i/>
        </w:rPr>
        <w:fldChar w:fldCharType="end"/>
      </w:r>
      <w:r w:rsidRPr="00993941">
        <w:rPr>
          <w:i/>
        </w:rPr>
        <w:t xml:space="preserve"> </w:t>
      </w:r>
      <w:r w:rsidRPr="00993941">
        <w:rPr>
          <w:i/>
        </w:rPr>
        <w:fldChar w:fldCharType="begin"/>
      </w:r>
      <w:r w:rsidRPr="00993941">
        <w:rPr>
          <w:i/>
        </w:rPr>
        <w:instrText xml:space="preserve"> REF _Ref73086609 \h </w:instrText>
      </w:r>
      <w:r w:rsidRPr="00993941">
        <w:rPr>
          <w:i/>
        </w:rPr>
      </w:r>
      <w:r w:rsidR="00993941">
        <w:rPr>
          <w:i/>
        </w:rPr>
        <w:instrText xml:space="preserve"> \* MERGEFORMAT </w:instrText>
      </w:r>
      <w:r w:rsidRPr="00993941">
        <w:rPr>
          <w:i/>
        </w:rPr>
        <w:fldChar w:fldCharType="separate"/>
      </w:r>
      <w:r w:rsidRPr="00993941">
        <w:rPr>
          <w:i/>
        </w:rPr>
        <w:t>Unit Tests</w:t>
      </w:r>
      <w:r w:rsidRPr="00993941">
        <w:rPr>
          <w:i/>
        </w:rPr>
        <w:fldChar w:fldCharType="end"/>
      </w:r>
      <w:r>
        <w:t xml:space="preserve"> wird auf die nachträglich erstellten Tests eingegangen, sodass diese </w:t>
      </w:r>
      <w:r w:rsidR="00834178">
        <w:t xml:space="preserve">beiden </w:t>
      </w:r>
      <w:r>
        <w:t>Kapitel in einem geringen</w:t>
      </w:r>
      <w:r w:rsidR="005268E3">
        <w:t xml:space="preserve"> zusammenhängen, beziehungsweiße sich </w:t>
      </w:r>
      <w:r>
        <w:t xml:space="preserve">überschneiden. </w:t>
      </w:r>
    </w:p>
  </w:footnote>
  <w:footnote w:id="4">
    <w:p w14:paraId="3BA1A771" w14:textId="3BB9A2CA" w:rsidR="00D8530D" w:rsidRDefault="00D8530D">
      <w:pPr>
        <w:pStyle w:val="Funotentext"/>
      </w:pPr>
      <w:r>
        <w:rPr>
          <w:rStyle w:val="Funotenzeichen"/>
        </w:rPr>
        <w:footnoteRef/>
      </w:r>
      <w:r>
        <w:t xml:space="preserve"> Die vier verschiedenen Pages verwendet zwar auch den IOHandler, greifen hierauf jedoch nur über die abstrakte Oberklasse zu.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5" w15:restartNumberingAfterBreak="0">
    <w:nsid w:val="0B1B4CFF"/>
    <w:multiLevelType w:val="hybridMultilevel"/>
    <w:tmpl w:val="CC16F8B8"/>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7"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031F86"/>
    <w:multiLevelType w:val="hybridMultilevel"/>
    <w:tmpl w:val="2450574E"/>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502"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2"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4"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97F3758"/>
    <w:multiLevelType w:val="hybridMultilevel"/>
    <w:tmpl w:val="DF7C3534"/>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0"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2" w15:restartNumberingAfterBreak="0">
    <w:nsid w:val="67015DAF"/>
    <w:multiLevelType w:val="multilevel"/>
    <w:tmpl w:val="82D6C004"/>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3"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5"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9"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6"/>
  </w:num>
  <w:num w:numId="13">
    <w:abstractNumId w:val="26"/>
  </w:num>
  <w:num w:numId="14">
    <w:abstractNumId w:val="32"/>
  </w:num>
  <w:num w:numId="15">
    <w:abstractNumId w:val="22"/>
  </w:num>
  <w:num w:numId="16">
    <w:abstractNumId w:val="37"/>
  </w:num>
  <w:num w:numId="17">
    <w:abstractNumId w:val="20"/>
  </w:num>
  <w:num w:numId="18">
    <w:abstractNumId w:val="39"/>
  </w:num>
  <w:num w:numId="19">
    <w:abstractNumId w:val="17"/>
  </w:num>
  <w:num w:numId="20">
    <w:abstractNumId w:val="35"/>
  </w:num>
  <w:num w:numId="21">
    <w:abstractNumId w:val="34"/>
  </w:num>
  <w:num w:numId="22">
    <w:abstractNumId w:val="19"/>
  </w:num>
  <w:num w:numId="23">
    <w:abstractNumId w:val="29"/>
  </w:num>
  <w:num w:numId="24">
    <w:abstractNumId w:val="13"/>
  </w:num>
  <w:num w:numId="25">
    <w:abstractNumId w:val="24"/>
  </w:num>
  <w:num w:numId="26">
    <w:abstractNumId w:val="14"/>
  </w:num>
  <w:num w:numId="27">
    <w:abstractNumId w:val="30"/>
  </w:num>
  <w:num w:numId="28">
    <w:abstractNumId w:val="38"/>
  </w:num>
  <w:num w:numId="29">
    <w:abstractNumId w:val="16"/>
  </w:num>
  <w:num w:numId="30">
    <w:abstractNumId w:val="23"/>
  </w:num>
  <w:num w:numId="31">
    <w:abstractNumId w:val="11"/>
  </w:num>
  <w:num w:numId="32">
    <w:abstractNumId w:val="10"/>
  </w:num>
  <w:num w:numId="33">
    <w:abstractNumId w:val="21"/>
  </w:num>
  <w:num w:numId="34">
    <w:abstractNumId w:val="33"/>
  </w:num>
  <w:num w:numId="35">
    <w:abstractNumId w:val="28"/>
  </w:num>
  <w:num w:numId="36">
    <w:abstractNumId w:val="31"/>
  </w:num>
  <w:num w:numId="37">
    <w:abstractNumId w:val="12"/>
  </w:num>
  <w:num w:numId="38">
    <w:abstractNumId w:val="15"/>
  </w:num>
  <w:num w:numId="39">
    <w:abstractNumId w:val="27"/>
  </w:num>
  <w:num w:numId="40">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31AE"/>
    <w:rsid w:val="000036F2"/>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B6D"/>
    <w:rsid w:val="00011238"/>
    <w:rsid w:val="000116A7"/>
    <w:rsid w:val="00011F8A"/>
    <w:rsid w:val="0001285B"/>
    <w:rsid w:val="00012A3E"/>
    <w:rsid w:val="000137B0"/>
    <w:rsid w:val="00016581"/>
    <w:rsid w:val="00016651"/>
    <w:rsid w:val="00021B55"/>
    <w:rsid w:val="00021D54"/>
    <w:rsid w:val="000224EE"/>
    <w:rsid w:val="00022D86"/>
    <w:rsid w:val="000230A8"/>
    <w:rsid w:val="000231C4"/>
    <w:rsid w:val="00023D10"/>
    <w:rsid w:val="00024042"/>
    <w:rsid w:val="00024548"/>
    <w:rsid w:val="0002598A"/>
    <w:rsid w:val="00025B8C"/>
    <w:rsid w:val="00025D9F"/>
    <w:rsid w:val="000266EF"/>
    <w:rsid w:val="00026CB9"/>
    <w:rsid w:val="00026F95"/>
    <w:rsid w:val="00027547"/>
    <w:rsid w:val="000304C5"/>
    <w:rsid w:val="000305CB"/>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E1"/>
    <w:rsid w:val="00037B10"/>
    <w:rsid w:val="00040357"/>
    <w:rsid w:val="000405D4"/>
    <w:rsid w:val="00040BD8"/>
    <w:rsid w:val="00041029"/>
    <w:rsid w:val="0004110C"/>
    <w:rsid w:val="00041161"/>
    <w:rsid w:val="00041903"/>
    <w:rsid w:val="0004212C"/>
    <w:rsid w:val="0004451A"/>
    <w:rsid w:val="00044FE8"/>
    <w:rsid w:val="000450AD"/>
    <w:rsid w:val="00045164"/>
    <w:rsid w:val="000457A6"/>
    <w:rsid w:val="00045AA0"/>
    <w:rsid w:val="00046155"/>
    <w:rsid w:val="000468D0"/>
    <w:rsid w:val="000506E7"/>
    <w:rsid w:val="000511D6"/>
    <w:rsid w:val="00051D34"/>
    <w:rsid w:val="000523FA"/>
    <w:rsid w:val="000529AD"/>
    <w:rsid w:val="00052A6D"/>
    <w:rsid w:val="00053403"/>
    <w:rsid w:val="0005365F"/>
    <w:rsid w:val="000537EE"/>
    <w:rsid w:val="00053DAE"/>
    <w:rsid w:val="0005487F"/>
    <w:rsid w:val="000550F1"/>
    <w:rsid w:val="00056046"/>
    <w:rsid w:val="00056331"/>
    <w:rsid w:val="00056695"/>
    <w:rsid w:val="00056F3F"/>
    <w:rsid w:val="000605E5"/>
    <w:rsid w:val="00060677"/>
    <w:rsid w:val="00060F2E"/>
    <w:rsid w:val="00060FF1"/>
    <w:rsid w:val="0006270A"/>
    <w:rsid w:val="00063ADA"/>
    <w:rsid w:val="00063DB0"/>
    <w:rsid w:val="00064544"/>
    <w:rsid w:val="000646DF"/>
    <w:rsid w:val="00065074"/>
    <w:rsid w:val="00066D75"/>
    <w:rsid w:val="00070A9B"/>
    <w:rsid w:val="000719B1"/>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F3E"/>
    <w:rsid w:val="000806A6"/>
    <w:rsid w:val="000819BA"/>
    <w:rsid w:val="00081C59"/>
    <w:rsid w:val="00081F33"/>
    <w:rsid w:val="000821F6"/>
    <w:rsid w:val="0008248F"/>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7F9"/>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5EC9"/>
    <w:rsid w:val="000C6693"/>
    <w:rsid w:val="000C6CEF"/>
    <w:rsid w:val="000C6DC6"/>
    <w:rsid w:val="000C7188"/>
    <w:rsid w:val="000D0D87"/>
    <w:rsid w:val="000D1399"/>
    <w:rsid w:val="000D144C"/>
    <w:rsid w:val="000D395D"/>
    <w:rsid w:val="000D40C9"/>
    <w:rsid w:val="000D42B5"/>
    <w:rsid w:val="000D4426"/>
    <w:rsid w:val="000D4561"/>
    <w:rsid w:val="000D46D1"/>
    <w:rsid w:val="000D66B3"/>
    <w:rsid w:val="000D6887"/>
    <w:rsid w:val="000D6F2C"/>
    <w:rsid w:val="000D7558"/>
    <w:rsid w:val="000D7D5E"/>
    <w:rsid w:val="000E07FF"/>
    <w:rsid w:val="000E0B4F"/>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2892"/>
    <w:rsid w:val="000F36B8"/>
    <w:rsid w:val="000F3C64"/>
    <w:rsid w:val="000F4282"/>
    <w:rsid w:val="000F43E7"/>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4E9F"/>
    <w:rsid w:val="00105BF3"/>
    <w:rsid w:val="00106678"/>
    <w:rsid w:val="00107431"/>
    <w:rsid w:val="0010789F"/>
    <w:rsid w:val="00110218"/>
    <w:rsid w:val="0011063E"/>
    <w:rsid w:val="0011096C"/>
    <w:rsid w:val="00110E29"/>
    <w:rsid w:val="001113E9"/>
    <w:rsid w:val="0011173A"/>
    <w:rsid w:val="001136A4"/>
    <w:rsid w:val="001142A5"/>
    <w:rsid w:val="00114728"/>
    <w:rsid w:val="00114D3C"/>
    <w:rsid w:val="00114DE6"/>
    <w:rsid w:val="00115B78"/>
    <w:rsid w:val="00116940"/>
    <w:rsid w:val="0011777A"/>
    <w:rsid w:val="00117CA2"/>
    <w:rsid w:val="00117F8B"/>
    <w:rsid w:val="00120229"/>
    <w:rsid w:val="00121388"/>
    <w:rsid w:val="001231F7"/>
    <w:rsid w:val="00123382"/>
    <w:rsid w:val="001234D6"/>
    <w:rsid w:val="00124414"/>
    <w:rsid w:val="0012463D"/>
    <w:rsid w:val="00125291"/>
    <w:rsid w:val="001253B5"/>
    <w:rsid w:val="001263EC"/>
    <w:rsid w:val="001270A8"/>
    <w:rsid w:val="001271AD"/>
    <w:rsid w:val="00127CB4"/>
    <w:rsid w:val="00127D82"/>
    <w:rsid w:val="0013054D"/>
    <w:rsid w:val="00130B8C"/>
    <w:rsid w:val="00130C9C"/>
    <w:rsid w:val="00130D70"/>
    <w:rsid w:val="00131801"/>
    <w:rsid w:val="001334F6"/>
    <w:rsid w:val="00133C66"/>
    <w:rsid w:val="001353B4"/>
    <w:rsid w:val="001354AF"/>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07B"/>
    <w:rsid w:val="0015159E"/>
    <w:rsid w:val="00152C1C"/>
    <w:rsid w:val="00152E37"/>
    <w:rsid w:val="00152E51"/>
    <w:rsid w:val="0015321C"/>
    <w:rsid w:val="001535AD"/>
    <w:rsid w:val="001546CC"/>
    <w:rsid w:val="00154745"/>
    <w:rsid w:val="00155500"/>
    <w:rsid w:val="001565E7"/>
    <w:rsid w:val="0015665B"/>
    <w:rsid w:val="00156BFE"/>
    <w:rsid w:val="001577DD"/>
    <w:rsid w:val="001601D9"/>
    <w:rsid w:val="00160287"/>
    <w:rsid w:val="00160A22"/>
    <w:rsid w:val="00160CE8"/>
    <w:rsid w:val="00160D49"/>
    <w:rsid w:val="0016256A"/>
    <w:rsid w:val="0016317E"/>
    <w:rsid w:val="001634BB"/>
    <w:rsid w:val="00163997"/>
    <w:rsid w:val="00163E3D"/>
    <w:rsid w:val="001643D9"/>
    <w:rsid w:val="0016454E"/>
    <w:rsid w:val="00164CA2"/>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BBA"/>
    <w:rsid w:val="0017708E"/>
    <w:rsid w:val="001773FA"/>
    <w:rsid w:val="00180A95"/>
    <w:rsid w:val="00180C04"/>
    <w:rsid w:val="00180CB5"/>
    <w:rsid w:val="00181307"/>
    <w:rsid w:val="00181E6F"/>
    <w:rsid w:val="00184520"/>
    <w:rsid w:val="0018519D"/>
    <w:rsid w:val="00186A72"/>
    <w:rsid w:val="00186AB5"/>
    <w:rsid w:val="00187148"/>
    <w:rsid w:val="00187513"/>
    <w:rsid w:val="00190069"/>
    <w:rsid w:val="00190F65"/>
    <w:rsid w:val="001923AF"/>
    <w:rsid w:val="00192CD4"/>
    <w:rsid w:val="00193067"/>
    <w:rsid w:val="00193247"/>
    <w:rsid w:val="00195215"/>
    <w:rsid w:val="001965E6"/>
    <w:rsid w:val="001971A8"/>
    <w:rsid w:val="00197519"/>
    <w:rsid w:val="001A137F"/>
    <w:rsid w:val="001A15E5"/>
    <w:rsid w:val="001A1FAC"/>
    <w:rsid w:val="001A2AB8"/>
    <w:rsid w:val="001A36B2"/>
    <w:rsid w:val="001A40C5"/>
    <w:rsid w:val="001A4BEE"/>
    <w:rsid w:val="001A4FBA"/>
    <w:rsid w:val="001A51FB"/>
    <w:rsid w:val="001A5420"/>
    <w:rsid w:val="001A7A10"/>
    <w:rsid w:val="001B1A26"/>
    <w:rsid w:val="001B2822"/>
    <w:rsid w:val="001B47E3"/>
    <w:rsid w:val="001B5E26"/>
    <w:rsid w:val="001B6711"/>
    <w:rsid w:val="001B6BC9"/>
    <w:rsid w:val="001B7362"/>
    <w:rsid w:val="001C124D"/>
    <w:rsid w:val="001C1A04"/>
    <w:rsid w:val="001C22F5"/>
    <w:rsid w:val="001C2355"/>
    <w:rsid w:val="001C3391"/>
    <w:rsid w:val="001C45A3"/>
    <w:rsid w:val="001C4A5A"/>
    <w:rsid w:val="001C4D53"/>
    <w:rsid w:val="001C6263"/>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1AC"/>
    <w:rsid w:val="001E34F5"/>
    <w:rsid w:val="001E36F8"/>
    <w:rsid w:val="001E3A24"/>
    <w:rsid w:val="001E3B17"/>
    <w:rsid w:val="001E45AB"/>
    <w:rsid w:val="001E4C58"/>
    <w:rsid w:val="001E603D"/>
    <w:rsid w:val="001E7C3C"/>
    <w:rsid w:val="001E7DCE"/>
    <w:rsid w:val="001F03EE"/>
    <w:rsid w:val="001F09A2"/>
    <w:rsid w:val="001F0D94"/>
    <w:rsid w:val="001F0E7D"/>
    <w:rsid w:val="001F0F1D"/>
    <w:rsid w:val="001F159E"/>
    <w:rsid w:val="001F15A0"/>
    <w:rsid w:val="001F23D4"/>
    <w:rsid w:val="001F2848"/>
    <w:rsid w:val="001F2B5F"/>
    <w:rsid w:val="001F2D2C"/>
    <w:rsid w:val="001F2D3A"/>
    <w:rsid w:val="001F4004"/>
    <w:rsid w:val="001F43E9"/>
    <w:rsid w:val="001F4E26"/>
    <w:rsid w:val="001F56C8"/>
    <w:rsid w:val="001F574E"/>
    <w:rsid w:val="001F67B3"/>
    <w:rsid w:val="001F6E1A"/>
    <w:rsid w:val="001F72EB"/>
    <w:rsid w:val="001F7AAD"/>
    <w:rsid w:val="001F7C44"/>
    <w:rsid w:val="0020109C"/>
    <w:rsid w:val="00201120"/>
    <w:rsid w:val="0020190B"/>
    <w:rsid w:val="00202BC4"/>
    <w:rsid w:val="00202F27"/>
    <w:rsid w:val="00203D11"/>
    <w:rsid w:val="00203EED"/>
    <w:rsid w:val="00203FE8"/>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20376"/>
    <w:rsid w:val="00220A82"/>
    <w:rsid w:val="00221274"/>
    <w:rsid w:val="0022139B"/>
    <w:rsid w:val="002217FA"/>
    <w:rsid w:val="00221C4B"/>
    <w:rsid w:val="00222473"/>
    <w:rsid w:val="00222FB4"/>
    <w:rsid w:val="00223CCB"/>
    <w:rsid w:val="00223ED8"/>
    <w:rsid w:val="00224835"/>
    <w:rsid w:val="00225A97"/>
    <w:rsid w:val="00225B84"/>
    <w:rsid w:val="00225D6F"/>
    <w:rsid w:val="00226E06"/>
    <w:rsid w:val="00227D20"/>
    <w:rsid w:val="00231142"/>
    <w:rsid w:val="0023139F"/>
    <w:rsid w:val="00232376"/>
    <w:rsid w:val="00232E75"/>
    <w:rsid w:val="00233168"/>
    <w:rsid w:val="00233D61"/>
    <w:rsid w:val="00234730"/>
    <w:rsid w:val="002354EF"/>
    <w:rsid w:val="002355F5"/>
    <w:rsid w:val="00235ADC"/>
    <w:rsid w:val="0023610D"/>
    <w:rsid w:val="0023643A"/>
    <w:rsid w:val="00237AFA"/>
    <w:rsid w:val="00237BF9"/>
    <w:rsid w:val="002404CA"/>
    <w:rsid w:val="0024089B"/>
    <w:rsid w:val="00240BDF"/>
    <w:rsid w:val="00240C03"/>
    <w:rsid w:val="00241BB9"/>
    <w:rsid w:val="002420A3"/>
    <w:rsid w:val="00242522"/>
    <w:rsid w:val="00242E09"/>
    <w:rsid w:val="00243FDF"/>
    <w:rsid w:val="00244866"/>
    <w:rsid w:val="00244BD2"/>
    <w:rsid w:val="00244D7D"/>
    <w:rsid w:val="00245A02"/>
    <w:rsid w:val="00246285"/>
    <w:rsid w:val="00247147"/>
    <w:rsid w:val="00250160"/>
    <w:rsid w:val="0025093A"/>
    <w:rsid w:val="00250BFD"/>
    <w:rsid w:val="00251073"/>
    <w:rsid w:val="00251581"/>
    <w:rsid w:val="00252824"/>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955"/>
    <w:rsid w:val="00266D6E"/>
    <w:rsid w:val="00266FA5"/>
    <w:rsid w:val="00270F15"/>
    <w:rsid w:val="00272197"/>
    <w:rsid w:val="002733B9"/>
    <w:rsid w:val="002752C9"/>
    <w:rsid w:val="002755D1"/>
    <w:rsid w:val="00275689"/>
    <w:rsid w:val="0027579E"/>
    <w:rsid w:val="00276E44"/>
    <w:rsid w:val="0028011F"/>
    <w:rsid w:val="00280611"/>
    <w:rsid w:val="00282493"/>
    <w:rsid w:val="00283BD2"/>
    <w:rsid w:val="0028415E"/>
    <w:rsid w:val="002843CD"/>
    <w:rsid w:val="00284AEA"/>
    <w:rsid w:val="00284CBE"/>
    <w:rsid w:val="00284F6E"/>
    <w:rsid w:val="00285339"/>
    <w:rsid w:val="0028609A"/>
    <w:rsid w:val="002863A5"/>
    <w:rsid w:val="00287364"/>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6626"/>
    <w:rsid w:val="00296EA7"/>
    <w:rsid w:val="00297890"/>
    <w:rsid w:val="002A08AD"/>
    <w:rsid w:val="002A0F1C"/>
    <w:rsid w:val="002A1C5A"/>
    <w:rsid w:val="002A2A24"/>
    <w:rsid w:val="002A2CC6"/>
    <w:rsid w:val="002A4DF7"/>
    <w:rsid w:val="002A5C16"/>
    <w:rsid w:val="002A633F"/>
    <w:rsid w:val="002A67E2"/>
    <w:rsid w:val="002B092C"/>
    <w:rsid w:val="002B1A0E"/>
    <w:rsid w:val="002B2D11"/>
    <w:rsid w:val="002B318C"/>
    <w:rsid w:val="002B3546"/>
    <w:rsid w:val="002B6078"/>
    <w:rsid w:val="002B68E8"/>
    <w:rsid w:val="002B6D21"/>
    <w:rsid w:val="002B6EAA"/>
    <w:rsid w:val="002C03BE"/>
    <w:rsid w:val="002C192E"/>
    <w:rsid w:val="002C1C65"/>
    <w:rsid w:val="002C1E52"/>
    <w:rsid w:val="002C22E4"/>
    <w:rsid w:val="002C4002"/>
    <w:rsid w:val="002C4A4E"/>
    <w:rsid w:val="002C4FB6"/>
    <w:rsid w:val="002C73FD"/>
    <w:rsid w:val="002C76A1"/>
    <w:rsid w:val="002D0CB6"/>
    <w:rsid w:val="002D1F4F"/>
    <w:rsid w:val="002D2195"/>
    <w:rsid w:val="002D3D09"/>
    <w:rsid w:val="002D4498"/>
    <w:rsid w:val="002D5288"/>
    <w:rsid w:val="002D671A"/>
    <w:rsid w:val="002D6977"/>
    <w:rsid w:val="002D6BB3"/>
    <w:rsid w:val="002D7859"/>
    <w:rsid w:val="002E0718"/>
    <w:rsid w:val="002E0ACF"/>
    <w:rsid w:val="002E2515"/>
    <w:rsid w:val="002E268B"/>
    <w:rsid w:val="002E2949"/>
    <w:rsid w:val="002E2DB3"/>
    <w:rsid w:val="002E3AE6"/>
    <w:rsid w:val="002E3EA9"/>
    <w:rsid w:val="002E4FF8"/>
    <w:rsid w:val="002E5E54"/>
    <w:rsid w:val="002E757A"/>
    <w:rsid w:val="002E75B8"/>
    <w:rsid w:val="002F055B"/>
    <w:rsid w:val="002F186E"/>
    <w:rsid w:val="002F1B19"/>
    <w:rsid w:val="002F1E7F"/>
    <w:rsid w:val="002F2003"/>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7CB"/>
    <w:rsid w:val="00301D3D"/>
    <w:rsid w:val="0030326F"/>
    <w:rsid w:val="003033CE"/>
    <w:rsid w:val="00303B91"/>
    <w:rsid w:val="00303C12"/>
    <w:rsid w:val="00303FC0"/>
    <w:rsid w:val="0030518A"/>
    <w:rsid w:val="003052C3"/>
    <w:rsid w:val="00305C9E"/>
    <w:rsid w:val="00306906"/>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2F78"/>
    <w:rsid w:val="0032434C"/>
    <w:rsid w:val="0032463B"/>
    <w:rsid w:val="00325AAD"/>
    <w:rsid w:val="00325F24"/>
    <w:rsid w:val="00326A55"/>
    <w:rsid w:val="00326BB6"/>
    <w:rsid w:val="00326D6B"/>
    <w:rsid w:val="00327856"/>
    <w:rsid w:val="00327995"/>
    <w:rsid w:val="003314D2"/>
    <w:rsid w:val="00331C30"/>
    <w:rsid w:val="00331CD4"/>
    <w:rsid w:val="0033271B"/>
    <w:rsid w:val="003349D6"/>
    <w:rsid w:val="00334C41"/>
    <w:rsid w:val="00335116"/>
    <w:rsid w:val="00335867"/>
    <w:rsid w:val="00335C07"/>
    <w:rsid w:val="0033635D"/>
    <w:rsid w:val="00336362"/>
    <w:rsid w:val="003400F1"/>
    <w:rsid w:val="00340134"/>
    <w:rsid w:val="003406E0"/>
    <w:rsid w:val="00340CA4"/>
    <w:rsid w:val="0034111A"/>
    <w:rsid w:val="00341282"/>
    <w:rsid w:val="00342970"/>
    <w:rsid w:val="00342DAA"/>
    <w:rsid w:val="00342E41"/>
    <w:rsid w:val="00342EDD"/>
    <w:rsid w:val="00343BA6"/>
    <w:rsid w:val="00343D1C"/>
    <w:rsid w:val="00343FAA"/>
    <w:rsid w:val="003442D6"/>
    <w:rsid w:val="00344A97"/>
    <w:rsid w:val="00345F77"/>
    <w:rsid w:val="0034609D"/>
    <w:rsid w:val="00346A95"/>
    <w:rsid w:val="00347042"/>
    <w:rsid w:val="003471D9"/>
    <w:rsid w:val="003517F4"/>
    <w:rsid w:val="0035286C"/>
    <w:rsid w:val="00354D6D"/>
    <w:rsid w:val="0035686E"/>
    <w:rsid w:val="00356EF9"/>
    <w:rsid w:val="00357317"/>
    <w:rsid w:val="00357476"/>
    <w:rsid w:val="00357CBC"/>
    <w:rsid w:val="00357F13"/>
    <w:rsid w:val="00360A22"/>
    <w:rsid w:val="00361039"/>
    <w:rsid w:val="00361823"/>
    <w:rsid w:val="00364845"/>
    <w:rsid w:val="00364A22"/>
    <w:rsid w:val="00365096"/>
    <w:rsid w:val="00366087"/>
    <w:rsid w:val="00366883"/>
    <w:rsid w:val="00367487"/>
    <w:rsid w:val="00367497"/>
    <w:rsid w:val="003700CF"/>
    <w:rsid w:val="0037159D"/>
    <w:rsid w:val="00371B8F"/>
    <w:rsid w:val="00372A16"/>
    <w:rsid w:val="00374735"/>
    <w:rsid w:val="00374A41"/>
    <w:rsid w:val="00374B53"/>
    <w:rsid w:val="00376187"/>
    <w:rsid w:val="0037657D"/>
    <w:rsid w:val="00376D56"/>
    <w:rsid w:val="0038009D"/>
    <w:rsid w:val="00380449"/>
    <w:rsid w:val="00380915"/>
    <w:rsid w:val="00380AC1"/>
    <w:rsid w:val="0038114F"/>
    <w:rsid w:val="00381209"/>
    <w:rsid w:val="003812D7"/>
    <w:rsid w:val="00383B11"/>
    <w:rsid w:val="0038494A"/>
    <w:rsid w:val="00384B3E"/>
    <w:rsid w:val="00384F5F"/>
    <w:rsid w:val="00385759"/>
    <w:rsid w:val="00385E6E"/>
    <w:rsid w:val="00386442"/>
    <w:rsid w:val="003869B5"/>
    <w:rsid w:val="003869E2"/>
    <w:rsid w:val="0038736B"/>
    <w:rsid w:val="003875B5"/>
    <w:rsid w:val="00387690"/>
    <w:rsid w:val="003879F7"/>
    <w:rsid w:val="0039004F"/>
    <w:rsid w:val="00390E6C"/>
    <w:rsid w:val="0039110D"/>
    <w:rsid w:val="003913F5"/>
    <w:rsid w:val="0039195B"/>
    <w:rsid w:val="00391A68"/>
    <w:rsid w:val="00391F2B"/>
    <w:rsid w:val="00392750"/>
    <w:rsid w:val="003929D4"/>
    <w:rsid w:val="00392F4E"/>
    <w:rsid w:val="0039345F"/>
    <w:rsid w:val="003936D3"/>
    <w:rsid w:val="003947DE"/>
    <w:rsid w:val="0039495C"/>
    <w:rsid w:val="00394A91"/>
    <w:rsid w:val="00395C6C"/>
    <w:rsid w:val="0039603A"/>
    <w:rsid w:val="0039760F"/>
    <w:rsid w:val="00397804"/>
    <w:rsid w:val="003A0D84"/>
    <w:rsid w:val="003A0EF2"/>
    <w:rsid w:val="003A1ED7"/>
    <w:rsid w:val="003A2175"/>
    <w:rsid w:val="003A252B"/>
    <w:rsid w:val="003A269E"/>
    <w:rsid w:val="003A2D92"/>
    <w:rsid w:val="003A37C9"/>
    <w:rsid w:val="003A4926"/>
    <w:rsid w:val="003A4A42"/>
    <w:rsid w:val="003A612F"/>
    <w:rsid w:val="003A61E1"/>
    <w:rsid w:val="003A66C0"/>
    <w:rsid w:val="003A67FF"/>
    <w:rsid w:val="003A7063"/>
    <w:rsid w:val="003A7AA7"/>
    <w:rsid w:val="003B02E4"/>
    <w:rsid w:val="003B1802"/>
    <w:rsid w:val="003B1E22"/>
    <w:rsid w:val="003B2397"/>
    <w:rsid w:val="003B30C4"/>
    <w:rsid w:val="003B3471"/>
    <w:rsid w:val="003B3751"/>
    <w:rsid w:val="003B3973"/>
    <w:rsid w:val="003B44CB"/>
    <w:rsid w:val="003B47DA"/>
    <w:rsid w:val="003B4CD8"/>
    <w:rsid w:val="003B50D0"/>
    <w:rsid w:val="003B57DA"/>
    <w:rsid w:val="003B5887"/>
    <w:rsid w:val="003B5AA2"/>
    <w:rsid w:val="003B68EE"/>
    <w:rsid w:val="003B699A"/>
    <w:rsid w:val="003B78CA"/>
    <w:rsid w:val="003C0324"/>
    <w:rsid w:val="003C03BD"/>
    <w:rsid w:val="003C0C31"/>
    <w:rsid w:val="003C26CB"/>
    <w:rsid w:val="003C2F4A"/>
    <w:rsid w:val="003C37D4"/>
    <w:rsid w:val="003C3ABB"/>
    <w:rsid w:val="003C3DEC"/>
    <w:rsid w:val="003C42E0"/>
    <w:rsid w:val="003C5A8C"/>
    <w:rsid w:val="003C5CBB"/>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5C9"/>
    <w:rsid w:val="003E4B8C"/>
    <w:rsid w:val="003E4F1A"/>
    <w:rsid w:val="003E540B"/>
    <w:rsid w:val="003E5EA5"/>
    <w:rsid w:val="003E6FDA"/>
    <w:rsid w:val="003E71BE"/>
    <w:rsid w:val="003E7A13"/>
    <w:rsid w:val="003F049F"/>
    <w:rsid w:val="003F0ACF"/>
    <w:rsid w:val="003F127E"/>
    <w:rsid w:val="003F12E0"/>
    <w:rsid w:val="003F173B"/>
    <w:rsid w:val="003F1878"/>
    <w:rsid w:val="003F1A27"/>
    <w:rsid w:val="003F23FC"/>
    <w:rsid w:val="003F3389"/>
    <w:rsid w:val="003F34BC"/>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ECD"/>
    <w:rsid w:val="00403486"/>
    <w:rsid w:val="00403645"/>
    <w:rsid w:val="00403898"/>
    <w:rsid w:val="00404447"/>
    <w:rsid w:val="00404701"/>
    <w:rsid w:val="00404B53"/>
    <w:rsid w:val="00404F95"/>
    <w:rsid w:val="00405AB6"/>
    <w:rsid w:val="004061B2"/>
    <w:rsid w:val="00406288"/>
    <w:rsid w:val="00406EFA"/>
    <w:rsid w:val="004107C8"/>
    <w:rsid w:val="0041098E"/>
    <w:rsid w:val="00410C86"/>
    <w:rsid w:val="00411015"/>
    <w:rsid w:val="00411DC8"/>
    <w:rsid w:val="00412440"/>
    <w:rsid w:val="00412CC2"/>
    <w:rsid w:val="004147F2"/>
    <w:rsid w:val="004159CF"/>
    <w:rsid w:val="00417CA1"/>
    <w:rsid w:val="00420B93"/>
    <w:rsid w:val="004210E3"/>
    <w:rsid w:val="00421523"/>
    <w:rsid w:val="004215A1"/>
    <w:rsid w:val="004220D0"/>
    <w:rsid w:val="00423654"/>
    <w:rsid w:val="00423748"/>
    <w:rsid w:val="00423FFB"/>
    <w:rsid w:val="00424C44"/>
    <w:rsid w:val="00424D86"/>
    <w:rsid w:val="004258C8"/>
    <w:rsid w:val="00425D5D"/>
    <w:rsid w:val="00426B02"/>
    <w:rsid w:val="00427231"/>
    <w:rsid w:val="004302EB"/>
    <w:rsid w:val="00430716"/>
    <w:rsid w:val="00430B7C"/>
    <w:rsid w:val="00430F80"/>
    <w:rsid w:val="0043127D"/>
    <w:rsid w:val="0043244E"/>
    <w:rsid w:val="00432888"/>
    <w:rsid w:val="00432BB7"/>
    <w:rsid w:val="004331A3"/>
    <w:rsid w:val="00433B43"/>
    <w:rsid w:val="00435172"/>
    <w:rsid w:val="00435176"/>
    <w:rsid w:val="00436480"/>
    <w:rsid w:val="00436816"/>
    <w:rsid w:val="0043739F"/>
    <w:rsid w:val="00437989"/>
    <w:rsid w:val="00437BEE"/>
    <w:rsid w:val="0044065A"/>
    <w:rsid w:val="00441DB9"/>
    <w:rsid w:val="00442574"/>
    <w:rsid w:val="004428C4"/>
    <w:rsid w:val="0044337F"/>
    <w:rsid w:val="0044451D"/>
    <w:rsid w:val="004449F1"/>
    <w:rsid w:val="00444B34"/>
    <w:rsid w:val="00444C87"/>
    <w:rsid w:val="00444D9D"/>
    <w:rsid w:val="004466E5"/>
    <w:rsid w:val="004467E7"/>
    <w:rsid w:val="0044718D"/>
    <w:rsid w:val="0045022B"/>
    <w:rsid w:val="004508D6"/>
    <w:rsid w:val="00450F4D"/>
    <w:rsid w:val="0045189A"/>
    <w:rsid w:val="00451B0A"/>
    <w:rsid w:val="00451D01"/>
    <w:rsid w:val="0045225D"/>
    <w:rsid w:val="004528CA"/>
    <w:rsid w:val="004538F1"/>
    <w:rsid w:val="00454844"/>
    <w:rsid w:val="00454DC2"/>
    <w:rsid w:val="004550D7"/>
    <w:rsid w:val="004557C7"/>
    <w:rsid w:val="00455926"/>
    <w:rsid w:val="004573C9"/>
    <w:rsid w:val="0046032D"/>
    <w:rsid w:val="0046036C"/>
    <w:rsid w:val="004608EE"/>
    <w:rsid w:val="004608F0"/>
    <w:rsid w:val="0046108C"/>
    <w:rsid w:val="004619BC"/>
    <w:rsid w:val="00461B69"/>
    <w:rsid w:val="00461CB7"/>
    <w:rsid w:val="00462E85"/>
    <w:rsid w:val="00462EC0"/>
    <w:rsid w:val="00463540"/>
    <w:rsid w:val="0046408D"/>
    <w:rsid w:val="004644F4"/>
    <w:rsid w:val="004646DB"/>
    <w:rsid w:val="00465375"/>
    <w:rsid w:val="00465B7E"/>
    <w:rsid w:val="00466419"/>
    <w:rsid w:val="004664C9"/>
    <w:rsid w:val="00467E04"/>
    <w:rsid w:val="004712EE"/>
    <w:rsid w:val="00471FFE"/>
    <w:rsid w:val="004737AA"/>
    <w:rsid w:val="00474406"/>
    <w:rsid w:val="00474425"/>
    <w:rsid w:val="0047442C"/>
    <w:rsid w:val="00474E33"/>
    <w:rsid w:val="0047608F"/>
    <w:rsid w:val="004770D7"/>
    <w:rsid w:val="0047760C"/>
    <w:rsid w:val="0047767B"/>
    <w:rsid w:val="004815A0"/>
    <w:rsid w:val="004819C0"/>
    <w:rsid w:val="00482524"/>
    <w:rsid w:val="00483317"/>
    <w:rsid w:val="00483395"/>
    <w:rsid w:val="0048373A"/>
    <w:rsid w:val="00483C85"/>
    <w:rsid w:val="00483FCE"/>
    <w:rsid w:val="0048485A"/>
    <w:rsid w:val="00484B49"/>
    <w:rsid w:val="00485212"/>
    <w:rsid w:val="00485376"/>
    <w:rsid w:val="00486289"/>
    <w:rsid w:val="004913C3"/>
    <w:rsid w:val="004920E7"/>
    <w:rsid w:val="00493093"/>
    <w:rsid w:val="00493B57"/>
    <w:rsid w:val="00495912"/>
    <w:rsid w:val="00495E86"/>
    <w:rsid w:val="00496941"/>
    <w:rsid w:val="00496FAE"/>
    <w:rsid w:val="00497094"/>
    <w:rsid w:val="004975BB"/>
    <w:rsid w:val="004976C9"/>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F3"/>
    <w:rsid w:val="004B129C"/>
    <w:rsid w:val="004B1334"/>
    <w:rsid w:val="004B172B"/>
    <w:rsid w:val="004B24A2"/>
    <w:rsid w:val="004B260A"/>
    <w:rsid w:val="004B2A94"/>
    <w:rsid w:val="004B305A"/>
    <w:rsid w:val="004B3792"/>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355C"/>
    <w:rsid w:val="004D3646"/>
    <w:rsid w:val="004D4E83"/>
    <w:rsid w:val="004D4FBA"/>
    <w:rsid w:val="004D5E17"/>
    <w:rsid w:val="004D6C69"/>
    <w:rsid w:val="004D72C7"/>
    <w:rsid w:val="004D7CE9"/>
    <w:rsid w:val="004E02D1"/>
    <w:rsid w:val="004E0452"/>
    <w:rsid w:val="004E108E"/>
    <w:rsid w:val="004E1AA6"/>
    <w:rsid w:val="004E2ADC"/>
    <w:rsid w:val="004E2F48"/>
    <w:rsid w:val="004E3B2C"/>
    <w:rsid w:val="004E3B8E"/>
    <w:rsid w:val="004E4166"/>
    <w:rsid w:val="004E428C"/>
    <w:rsid w:val="004E4797"/>
    <w:rsid w:val="004E47EE"/>
    <w:rsid w:val="004E4BB8"/>
    <w:rsid w:val="004E51B1"/>
    <w:rsid w:val="004E598A"/>
    <w:rsid w:val="004E5EED"/>
    <w:rsid w:val="004E6487"/>
    <w:rsid w:val="004F038F"/>
    <w:rsid w:val="004F14B3"/>
    <w:rsid w:val="004F265C"/>
    <w:rsid w:val="004F3399"/>
    <w:rsid w:val="004F3A4D"/>
    <w:rsid w:val="004F3EE0"/>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D24"/>
    <w:rsid w:val="00512E4F"/>
    <w:rsid w:val="00512FB8"/>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268E3"/>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4EC7"/>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10FA"/>
    <w:rsid w:val="00551EC2"/>
    <w:rsid w:val="00552110"/>
    <w:rsid w:val="005523D7"/>
    <w:rsid w:val="00552566"/>
    <w:rsid w:val="00552A96"/>
    <w:rsid w:val="00552DEA"/>
    <w:rsid w:val="00553735"/>
    <w:rsid w:val="00553D6D"/>
    <w:rsid w:val="00554943"/>
    <w:rsid w:val="00554B1F"/>
    <w:rsid w:val="00554E56"/>
    <w:rsid w:val="0055579B"/>
    <w:rsid w:val="00555F11"/>
    <w:rsid w:val="00556654"/>
    <w:rsid w:val="0055706F"/>
    <w:rsid w:val="005570C0"/>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287"/>
    <w:rsid w:val="00566D27"/>
    <w:rsid w:val="005675E8"/>
    <w:rsid w:val="0056762E"/>
    <w:rsid w:val="00570077"/>
    <w:rsid w:val="00570373"/>
    <w:rsid w:val="0057172D"/>
    <w:rsid w:val="00571BFB"/>
    <w:rsid w:val="00571C76"/>
    <w:rsid w:val="00572235"/>
    <w:rsid w:val="0057243C"/>
    <w:rsid w:val="00572D3F"/>
    <w:rsid w:val="00572D5F"/>
    <w:rsid w:val="00572DF5"/>
    <w:rsid w:val="0057312B"/>
    <w:rsid w:val="00573D6F"/>
    <w:rsid w:val="00573F4B"/>
    <w:rsid w:val="0057467A"/>
    <w:rsid w:val="0057471E"/>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9A0"/>
    <w:rsid w:val="0059004F"/>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3EFE"/>
    <w:rsid w:val="005A4C72"/>
    <w:rsid w:val="005A5684"/>
    <w:rsid w:val="005A5AAF"/>
    <w:rsid w:val="005A5BF6"/>
    <w:rsid w:val="005A5DCA"/>
    <w:rsid w:val="005A6400"/>
    <w:rsid w:val="005A6590"/>
    <w:rsid w:val="005A68BD"/>
    <w:rsid w:val="005A6F7F"/>
    <w:rsid w:val="005A7363"/>
    <w:rsid w:val="005B05BD"/>
    <w:rsid w:val="005B09EC"/>
    <w:rsid w:val="005B0B17"/>
    <w:rsid w:val="005B16CA"/>
    <w:rsid w:val="005B1E98"/>
    <w:rsid w:val="005B22B3"/>
    <w:rsid w:val="005B2BAF"/>
    <w:rsid w:val="005B2CC8"/>
    <w:rsid w:val="005B2E39"/>
    <w:rsid w:val="005B45D6"/>
    <w:rsid w:val="005B48C4"/>
    <w:rsid w:val="005B4C18"/>
    <w:rsid w:val="005B53FD"/>
    <w:rsid w:val="005B7790"/>
    <w:rsid w:val="005C0C3C"/>
    <w:rsid w:val="005C0CEF"/>
    <w:rsid w:val="005C162E"/>
    <w:rsid w:val="005C16CE"/>
    <w:rsid w:val="005C299D"/>
    <w:rsid w:val="005C31C3"/>
    <w:rsid w:val="005C31E5"/>
    <w:rsid w:val="005C3948"/>
    <w:rsid w:val="005C3FC0"/>
    <w:rsid w:val="005C4560"/>
    <w:rsid w:val="005C4860"/>
    <w:rsid w:val="005C53AA"/>
    <w:rsid w:val="005C576A"/>
    <w:rsid w:val="005C5806"/>
    <w:rsid w:val="005C5F8D"/>
    <w:rsid w:val="005C61AC"/>
    <w:rsid w:val="005D072D"/>
    <w:rsid w:val="005D17E8"/>
    <w:rsid w:val="005D18E1"/>
    <w:rsid w:val="005D209F"/>
    <w:rsid w:val="005D20DD"/>
    <w:rsid w:val="005D281F"/>
    <w:rsid w:val="005D4234"/>
    <w:rsid w:val="005D4635"/>
    <w:rsid w:val="005D4CFC"/>
    <w:rsid w:val="005D5FAC"/>
    <w:rsid w:val="005D6443"/>
    <w:rsid w:val="005D6F6F"/>
    <w:rsid w:val="005D72C2"/>
    <w:rsid w:val="005E00FA"/>
    <w:rsid w:val="005E0B7F"/>
    <w:rsid w:val="005E1278"/>
    <w:rsid w:val="005E292A"/>
    <w:rsid w:val="005E2B83"/>
    <w:rsid w:val="005E4A14"/>
    <w:rsid w:val="005E5058"/>
    <w:rsid w:val="005E620E"/>
    <w:rsid w:val="005E663C"/>
    <w:rsid w:val="005E7D4E"/>
    <w:rsid w:val="005E7FD1"/>
    <w:rsid w:val="005F01BD"/>
    <w:rsid w:val="005F0205"/>
    <w:rsid w:val="005F0296"/>
    <w:rsid w:val="005F062D"/>
    <w:rsid w:val="005F0B92"/>
    <w:rsid w:val="005F1164"/>
    <w:rsid w:val="005F4B69"/>
    <w:rsid w:val="005F4E55"/>
    <w:rsid w:val="005F58FA"/>
    <w:rsid w:val="005F65FE"/>
    <w:rsid w:val="005F6762"/>
    <w:rsid w:val="005F7B6F"/>
    <w:rsid w:val="005F7CC8"/>
    <w:rsid w:val="006001E6"/>
    <w:rsid w:val="00600A44"/>
    <w:rsid w:val="0060113F"/>
    <w:rsid w:val="00601171"/>
    <w:rsid w:val="006014E3"/>
    <w:rsid w:val="0060171D"/>
    <w:rsid w:val="00601EA0"/>
    <w:rsid w:val="00602048"/>
    <w:rsid w:val="00602418"/>
    <w:rsid w:val="0060287A"/>
    <w:rsid w:val="006041BE"/>
    <w:rsid w:val="006049A2"/>
    <w:rsid w:val="00604AE8"/>
    <w:rsid w:val="00604D17"/>
    <w:rsid w:val="00606EAF"/>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F07"/>
    <w:rsid w:val="006274FA"/>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768F"/>
    <w:rsid w:val="00647AEF"/>
    <w:rsid w:val="00650429"/>
    <w:rsid w:val="00650DF0"/>
    <w:rsid w:val="00650E1B"/>
    <w:rsid w:val="006511D0"/>
    <w:rsid w:val="006520DF"/>
    <w:rsid w:val="006528BD"/>
    <w:rsid w:val="00653080"/>
    <w:rsid w:val="00654163"/>
    <w:rsid w:val="006544B8"/>
    <w:rsid w:val="00654899"/>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FD3"/>
    <w:rsid w:val="0066768E"/>
    <w:rsid w:val="00667718"/>
    <w:rsid w:val="0067051E"/>
    <w:rsid w:val="00670729"/>
    <w:rsid w:val="006709AF"/>
    <w:rsid w:val="00670DB2"/>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BE8"/>
    <w:rsid w:val="006770C9"/>
    <w:rsid w:val="00677267"/>
    <w:rsid w:val="00677571"/>
    <w:rsid w:val="00677578"/>
    <w:rsid w:val="00680BCF"/>
    <w:rsid w:val="0068111F"/>
    <w:rsid w:val="006819C8"/>
    <w:rsid w:val="00681B6D"/>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D08"/>
    <w:rsid w:val="006B1EA3"/>
    <w:rsid w:val="006B3089"/>
    <w:rsid w:val="006B34E7"/>
    <w:rsid w:val="006B4692"/>
    <w:rsid w:val="006B4AE0"/>
    <w:rsid w:val="006B5BCA"/>
    <w:rsid w:val="006B5CFF"/>
    <w:rsid w:val="006B5D12"/>
    <w:rsid w:val="006B7A34"/>
    <w:rsid w:val="006B7DFB"/>
    <w:rsid w:val="006C23BE"/>
    <w:rsid w:val="006C24B4"/>
    <w:rsid w:val="006C322F"/>
    <w:rsid w:val="006C3632"/>
    <w:rsid w:val="006C3796"/>
    <w:rsid w:val="006C43C0"/>
    <w:rsid w:val="006C5633"/>
    <w:rsid w:val="006C5652"/>
    <w:rsid w:val="006C5AE8"/>
    <w:rsid w:val="006C6157"/>
    <w:rsid w:val="006C7095"/>
    <w:rsid w:val="006C7E78"/>
    <w:rsid w:val="006D077E"/>
    <w:rsid w:val="006D2185"/>
    <w:rsid w:val="006D2728"/>
    <w:rsid w:val="006D28A4"/>
    <w:rsid w:val="006D31AC"/>
    <w:rsid w:val="006D3D74"/>
    <w:rsid w:val="006D411D"/>
    <w:rsid w:val="006D4C8F"/>
    <w:rsid w:val="006D572F"/>
    <w:rsid w:val="006D68EC"/>
    <w:rsid w:val="006D6B57"/>
    <w:rsid w:val="006D7976"/>
    <w:rsid w:val="006D79C3"/>
    <w:rsid w:val="006D7AA6"/>
    <w:rsid w:val="006E08FA"/>
    <w:rsid w:val="006E1129"/>
    <w:rsid w:val="006E1253"/>
    <w:rsid w:val="006E1280"/>
    <w:rsid w:val="006E25A2"/>
    <w:rsid w:val="006E2D40"/>
    <w:rsid w:val="006E3862"/>
    <w:rsid w:val="006E4483"/>
    <w:rsid w:val="006E4611"/>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5DE"/>
    <w:rsid w:val="00700F5C"/>
    <w:rsid w:val="0070137A"/>
    <w:rsid w:val="00702115"/>
    <w:rsid w:val="00702623"/>
    <w:rsid w:val="0070283C"/>
    <w:rsid w:val="00702DAD"/>
    <w:rsid w:val="00703517"/>
    <w:rsid w:val="007038B1"/>
    <w:rsid w:val="00710B68"/>
    <w:rsid w:val="00710E87"/>
    <w:rsid w:val="00710FD5"/>
    <w:rsid w:val="00710FDE"/>
    <w:rsid w:val="007117CD"/>
    <w:rsid w:val="0071188B"/>
    <w:rsid w:val="00712ADA"/>
    <w:rsid w:val="00712E15"/>
    <w:rsid w:val="00713240"/>
    <w:rsid w:val="00713B18"/>
    <w:rsid w:val="00714477"/>
    <w:rsid w:val="00715115"/>
    <w:rsid w:val="0071603A"/>
    <w:rsid w:val="00716147"/>
    <w:rsid w:val="00716FB3"/>
    <w:rsid w:val="007171C1"/>
    <w:rsid w:val="00717577"/>
    <w:rsid w:val="00717C1D"/>
    <w:rsid w:val="0072128B"/>
    <w:rsid w:val="0072144B"/>
    <w:rsid w:val="00722B7C"/>
    <w:rsid w:val="00722F2E"/>
    <w:rsid w:val="00723E4F"/>
    <w:rsid w:val="00724338"/>
    <w:rsid w:val="00724AB4"/>
    <w:rsid w:val="00724C9E"/>
    <w:rsid w:val="00724ECC"/>
    <w:rsid w:val="0072536E"/>
    <w:rsid w:val="007268F2"/>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3FDB"/>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5CDB"/>
    <w:rsid w:val="0076630F"/>
    <w:rsid w:val="00767500"/>
    <w:rsid w:val="00767B55"/>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0B5F"/>
    <w:rsid w:val="0078161B"/>
    <w:rsid w:val="007825A7"/>
    <w:rsid w:val="00782B17"/>
    <w:rsid w:val="00783E1E"/>
    <w:rsid w:val="0078421D"/>
    <w:rsid w:val="007848C0"/>
    <w:rsid w:val="00787478"/>
    <w:rsid w:val="0078779D"/>
    <w:rsid w:val="007908BE"/>
    <w:rsid w:val="0079094E"/>
    <w:rsid w:val="0079140D"/>
    <w:rsid w:val="00791C67"/>
    <w:rsid w:val="0079304F"/>
    <w:rsid w:val="00793A64"/>
    <w:rsid w:val="007946C9"/>
    <w:rsid w:val="00795093"/>
    <w:rsid w:val="00795368"/>
    <w:rsid w:val="0079577A"/>
    <w:rsid w:val="007967E7"/>
    <w:rsid w:val="00797A5B"/>
    <w:rsid w:val="00797E70"/>
    <w:rsid w:val="007A0A60"/>
    <w:rsid w:val="007A1B1F"/>
    <w:rsid w:val="007A1C0B"/>
    <w:rsid w:val="007A1D3A"/>
    <w:rsid w:val="007A269D"/>
    <w:rsid w:val="007A334D"/>
    <w:rsid w:val="007A3808"/>
    <w:rsid w:val="007A3E98"/>
    <w:rsid w:val="007A409D"/>
    <w:rsid w:val="007A41B9"/>
    <w:rsid w:val="007A5E26"/>
    <w:rsid w:val="007A5F33"/>
    <w:rsid w:val="007A7038"/>
    <w:rsid w:val="007A7DCA"/>
    <w:rsid w:val="007A7E80"/>
    <w:rsid w:val="007A7FF3"/>
    <w:rsid w:val="007B00B3"/>
    <w:rsid w:val="007B05E1"/>
    <w:rsid w:val="007B0794"/>
    <w:rsid w:val="007B0957"/>
    <w:rsid w:val="007B0D88"/>
    <w:rsid w:val="007B1A1E"/>
    <w:rsid w:val="007B1A3E"/>
    <w:rsid w:val="007B1AB0"/>
    <w:rsid w:val="007B1C71"/>
    <w:rsid w:val="007B26BF"/>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6774"/>
    <w:rsid w:val="007D6927"/>
    <w:rsid w:val="007D6CD8"/>
    <w:rsid w:val="007D6F87"/>
    <w:rsid w:val="007D7375"/>
    <w:rsid w:val="007D79AE"/>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ABD"/>
    <w:rsid w:val="007E7E29"/>
    <w:rsid w:val="007E7F27"/>
    <w:rsid w:val="007F0A21"/>
    <w:rsid w:val="007F1266"/>
    <w:rsid w:val="007F15E2"/>
    <w:rsid w:val="007F17B1"/>
    <w:rsid w:val="007F38FD"/>
    <w:rsid w:val="007F3AB4"/>
    <w:rsid w:val="007F3F91"/>
    <w:rsid w:val="007F6DEB"/>
    <w:rsid w:val="007F71A6"/>
    <w:rsid w:val="007F7ADE"/>
    <w:rsid w:val="00800381"/>
    <w:rsid w:val="00800F9E"/>
    <w:rsid w:val="0080152A"/>
    <w:rsid w:val="0080156A"/>
    <w:rsid w:val="00801609"/>
    <w:rsid w:val="00802E52"/>
    <w:rsid w:val="00803190"/>
    <w:rsid w:val="0080387E"/>
    <w:rsid w:val="008043F9"/>
    <w:rsid w:val="00804A8F"/>
    <w:rsid w:val="00805C0C"/>
    <w:rsid w:val="0080698F"/>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08"/>
    <w:rsid w:val="00823485"/>
    <w:rsid w:val="00826160"/>
    <w:rsid w:val="0082694E"/>
    <w:rsid w:val="00826F0F"/>
    <w:rsid w:val="00827000"/>
    <w:rsid w:val="008302C1"/>
    <w:rsid w:val="00831C3B"/>
    <w:rsid w:val="00831D1D"/>
    <w:rsid w:val="008334AF"/>
    <w:rsid w:val="00833A29"/>
    <w:rsid w:val="00833AC1"/>
    <w:rsid w:val="00834178"/>
    <w:rsid w:val="00835145"/>
    <w:rsid w:val="00835534"/>
    <w:rsid w:val="00835613"/>
    <w:rsid w:val="0083569A"/>
    <w:rsid w:val="00836680"/>
    <w:rsid w:val="00836976"/>
    <w:rsid w:val="00837E4E"/>
    <w:rsid w:val="00837E77"/>
    <w:rsid w:val="00840379"/>
    <w:rsid w:val="00841F43"/>
    <w:rsid w:val="00843451"/>
    <w:rsid w:val="00843D15"/>
    <w:rsid w:val="00844CF8"/>
    <w:rsid w:val="008459DA"/>
    <w:rsid w:val="00846128"/>
    <w:rsid w:val="00846556"/>
    <w:rsid w:val="0084686D"/>
    <w:rsid w:val="008468DA"/>
    <w:rsid w:val="008471E9"/>
    <w:rsid w:val="00847331"/>
    <w:rsid w:val="008476A1"/>
    <w:rsid w:val="00847CA6"/>
    <w:rsid w:val="0085045E"/>
    <w:rsid w:val="00850AFC"/>
    <w:rsid w:val="00851329"/>
    <w:rsid w:val="00852236"/>
    <w:rsid w:val="008523D2"/>
    <w:rsid w:val="008525B9"/>
    <w:rsid w:val="0085344E"/>
    <w:rsid w:val="00853B92"/>
    <w:rsid w:val="00853FA4"/>
    <w:rsid w:val="0085448E"/>
    <w:rsid w:val="00854907"/>
    <w:rsid w:val="0085526D"/>
    <w:rsid w:val="0085594F"/>
    <w:rsid w:val="00857750"/>
    <w:rsid w:val="0086023B"/>
    <w:rsid w:val="00861D24"/>
    <w:rsid w:val="008625DC"/>
    <w:rsid w:val="0086279C"/>
    <w:rsid w:val="008630CC"/>
    <w:rsid w:val="00863384"/>
    <w:rsid w:val="00863A5D"/>
    <w:rsid w:val="00863D19"/>
    <w:rsid w:val="00863D59"/>
    <w:rsid w:val="00864075"/>
    <w:rsid w:val="008641BB"/>
    <w:rsid w:val="00864F82"/>
    <w:rsid w:val="008663EB"/>
    <w:rsid w:val="00866D01"/>
    <w:rsid w:val="008672CA"/>
    <w:rsid w:val="00867AF1"/>
    <w:rsid w:val="00867F04"/>
    <w:rsid w:val="008700E4"/>
    <w:rsid w:val="008710D6"/>
    <w:rsid w:val="00871A4E"/>
    <w:rsid w:val="00872163"/>
    <w:rsid w:val="00873FB5"/>
    <w:rsid w:val="008743F5"/>
    <w:rsid w:val="00874A97"/>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404"/>
    <w:rsid w:val="0088578F"/>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DC"/>
    <w:rsid w:val="008975CD"/>
    <w:rsid w:val="00897904"/>
    <w:rsid w:val="008A00BA"/>
    <w:rsid w:val="008A0407"/>
    <w:rsid w:val="008A0514"/>
    <w:rsid w:val="008A0E69"/>
    <w:rsid w:val="008A0FB1"/>
    <w:rsid w:val="008A1404"/>
    <w:rsid w:val="008A277F"/>
    <w:rsid w:val="008A2D32"/>
    <w:rsid w:val="008A310C"/>
    <w:rsid w:val="008A60AB"/>
    <w:rsid w:val="008A66D2"/>
    <w:rsid w:val="008A6960"/>
    <w:rsid w:val="008A7607"/>
    <w:rsid w:val="008A7997"/>
    <w:rsid w:val="008A7BF8"/>
    <w:rsid w:val="008B10E0"/>
    <w:rsid w:val="008B1219"/>
    <w:rsid w:val="008B12D4"/>
    <w:rsid w:val="008B20F5"/>
    <w:rsid w:val="008B2A0E"/>
    <w:rsid w:val="008B2F27"/>
    <w:rsid w:val="008B37E3"/>
    <w:rsid w:val="008B3EDB"/>
    <w:rsid w:val="008B50BA"/>
    <w:rsid w:val="008B51C0"/>
    <w:rsid w:val="008B5359"/>
    <w:rsid w:val="008B5428"/>
    <w:rsid w:val="008B55CF"/>
    <w:rsid w:val="008B57A9"/>
    <w:rsid w:val="008B5902"/>
    <w:rsid w:val="008B64ED"/>
    <w:rsid w:val="008B68DB"/>
    <w:rsid w:val="008B73E2"/>
    <w:rsid w:val="008B7FD8"/>
    <w:rsid w:val="008C0C01"/>
    <w:rsid w:val="008C18A7"/>
    <w:rsid w:val="008C1C14"/>
    <w:rsid w:val="008C2384"/>
    <w:rsid w:val="008C241C"/>
    <w:rsid w:val="008C2613"/>
    <w:rsid w:val="008C2B2E"/>
    <w:rsid w:val="008C423E"/>
    <w:rsid w:val="008C45B8"/>
    <w:rsid w:val="008C4B67"/>
    <w:rsid w:val="008C4DCE"/>
    <w:rsid w:val="008C55FE"/>
    <w:rsid w:val="008C5752"/>
    <w:rsid w:val="008C5892"/>
    <w:rsid w:val="008C7FEB"/>
    <w:rsid w:val="008D0F5E"/>
    <w:rsid w:val="008D1150"/>
    <w:rsid w:val="008D18E3"/>
    <w:rsid w:val="008D1AB7"/>
    <w:rsid w:val="008D1AF8"/>
    <w:rsid w:val="008D1F23"/>
    <w:rsid w:val="008D4262"/>
    <w:rsid w:val="008D4D59"/>
    <w:rsid w:val="008D5B3B"/>
    <w:rsid w:val="008D5C53"/>
    <w:rsid w:val="008D5F5F"/>
    <w:rsid w:val="008D665B"/>
    <w:rsid w:val="008D7C06"/>
    <w:rsid w:val="008D7E15"/>
    <w:rsid w:val="008E08BE"/>
    <w:rsid w:val="008E133F"/>
    <w:rsid w:val="008E1846"/>
    <w:rsid w:val="008E2912"/>
    <w:rsid w:val="008E3D95"/>
    <w:rsid w:val="008E42ED"/>
    <w:rsid w:val="008E5B4F"/>
    <w:rsid w:val="008E6291"/>
    <w:rsid w:val="008E6921"/>
    <w:rsid w:val="008E7C45"/>
    <w:rsid w:val="008F1E23"/>
    <w:rsid w:val="008F225B"/>
    <w:rsid w:val="008F236F"/>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702"/>
    <w:rsid w:val="0092123C"/>
    <w:rsid w:val="00921B80"/>
    <w:rsid w:val="00922674"/>
    <w:rsid w:val="00922A6A"/>
    <w:rsid w:val="00923442"/>
    <w:rsid w:val="00923512"/>
    <w:rsid w:val="00924658"/>
    <w:rsid w:val="009255E0"/>
    <w:rsid w:val="009258EC"/>
    <w:rsid w:val="00925E24"/>
    <w:rsid w:val="00927A6E"/>
    <w:rsid w:val="00927ADC"/>
    <w:rsid w:val="00927CCC"/>
    <w:rsid w:val="00930513"/>
    <w:rsid w:val="009308C8"/>
    <w:rsid w:val="009316C5"/>
    <w:rsid w:val="00931AF3"/>
    <w:rsid w:val="00931FEB"/>
    <w:rsid w:val="0093311A"/>
    <w:rsid w:val="00933AD9"/>
    <w:rsid w:val="00933E97"/>
    <w:rsid w:val="00934AA2"/>
    <w:rsid w:val="00934E35"/>
    <w:rsid w:val="009351AA"/>
    <w:rsid w:val="009352EE"/>
    <w:rsid w:val="00935445"/>
    <w:rsid w:val="00935EF3"/>
    <w:rsid w:val="00937733"/>
    <w:rsid w:val="00940BA7"/>
    <w:rsid w:val="00940F67"/>
    <w:rsid w:val="00941B8D"/>
    <w:rsid w:val="009426DE"/>
    <w:rsid w:val="00942A2A"/>
    <w:rsid w:val="00942B3E"/>
    <w:rsid w:val="00942BEA"/>
    <w:rsid w:val="0094363F"/>
    <w:rsid w:val="009452C0"/>
    <w:rsid w:val="009459EA"/>
    <w:rsid w:val="00946763"/>
    <w:rsid w:val="00947123"/>
    <w:rsid w:val="0094721B"/>
    <w:rsid w:val="00947A23"/>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340D"/>
    <w:rsid w:val="009634B9"/>
    <w:rsid w:val="00963880"/>
    <w:rsid w:val="00963DFA"/>
    <w:rsid w:val="009643BE"/>
    <w:rsid w:val="00964E92"/>
    <w:rsid w:val="00965390"/>
    <w:rsid w:val="00965831"/>
    <w:rsid w:val="00965F95"/>
    <w:rsid w:val="00966D34"/>
    <w:rsid w:val="0096743B"/>
    <w:rsid w:val="009676A0"/>
    <w:rsid w:val="00967CA2"/>
    <w:rsid w:val="00970692"/>
    <w:rsid w:val="009709E2"/>
    <w:rsid w:val="00970E1B"/>
    <w:rsid w:val="009723D5"/>
    <w:rsid w:val="00972F40"/>
    <w:rsid w:val="00973BE2"/>
    <w:rsid w:val="00973E07"/>
    <w:rsid w:val="009741DA"/>
    <w:rsid w:val="009753B1"/>
    <w:rsid w:val="009761CC"/>
    <w:rsid w:val="00976616"/>
    <w:rsid w:val="00976776"/>
    <w:rsid w:val="00977507"/>
    <w:rsid w:val="00977E32"/>
    <w:rsid w:val="00977FFD"/>
    <w:rsid w:val="00980026"/>
    <w:rsid w:val="009806F7"/>
    <w:rsid w:val="009807F1"/>
    <w:rsid w:val="0098163D"/>
    <w:rsid w:val="00983105"/>
    <w:rsid w:val="00983545"/>
    <w:rsid w:val="00983ACC"/>
    <w:rsid w:val="00984BB8"/>
    <w:rsid w:val="00984EDC"/>
    <w:rsid w:val="00985189"/>
    <w:rsid w:val="009862AD"/>
    <w:rsid w:val="009904B6"/>
    <w:rsid w:val="0099065D"/>
    <w:rsid w:val="00990667"/>
    <w:rsid w:val="00990AE3"/>
    <w:rsid w:val="00991625"/>
    <w:rsid w:val="00993941"/>
    <w:rsid w:val="00994091"/>
    <w:rsid w:val="00994368"/>
    <w:rsid w:val="009943F3"/>
    <w:rsid w:val="00994D6B"/>
    <w:rsid w:val="00994E06"/>
    <w:rsid w:val="0099605C"/>
    <w:rsid w:val="0099767B"/>
    <w:rsid w:val="00997B90"/>
    <w:rsid w:val="009A003D"/>
    <w:rsid w:val="009A01B7"/>
    <w:rsid w:val="009A12D0"/>
    <w:rsid w:val="009A1BEE"/>
    <w:rsid w:val="009A2120"/>
    <w:rsid w:val="009A238A"/>
    <w:rsid w:val="009A277B"/>
    <w:rsid w:val="009A4709"/>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2682"/>
    <w:rsid w:val="009D3FE3"/>
    <w:rsid w:val="009D4446"/>
    <w:rsid w:val="009D4672"/>
    <w:rsid w:val="009D46EA"/>
    <w:rsid w:val="009D4CC2"/>
    <w:rsid w:val="009D5C7D"/>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4729"/>
    <w:rsid w:val="009E5AEB"/>
    <w:rsid w:val="009E67BD"/>
    <w:rsid w:val="009F09B8"/>
    <w:rsid w:val="009F0DB9"/>
    <w:rsid w:val="009F5168"/>
    <w:rsid w:val="009F5A22"/>
    <w:rsid w:val="009F5D3A"/>
    <w:rsid w:val="009F7CEA"/>
    <w:rsid w:val="009F7E01"/>
    <w:rsid w:val="00A0035F"/>
    <w:rsid w:val="00A004B6"/>
    <w:rsid w:val="00A01BFB"/>
    <w:rsid w:val="00A01CA1"/>
    <w:rsid w:val="00A02FAD"/>
    <w:rsid w:val="00A03452"/>
    <w:rsid w:val="00A047B2"/>
    <w:rsid w:val="00A05113"/>
    <w:rsid w:val="00A061EA"/>
    <w:rsid w:val="00A06F8C"/>
    <w:rsid w:val="00A07097"/>
    <w:rsid w:val="00A071DF"/>
    <w:rsid w:val="00A07E00"/>
    <w:rsid w:val="00A10A9F"/>
    <w:rsid w:val="00A113D2"/>
    <w:rsid w:val="00A11676"/>
    <w:rsid w:val="00A11B28"/>
    <w:rsid w:val="00A1219E"/>
    <w:rsid w:val="00A12A69"/>
    <w:rsid w:val="00A13922"/>
    <w:rsid w:val="00A150DF"/>
    <w:rsid w:val="00A15757"/>
    <w:rsid w:val="00A15A2E"/>
    <w:rsid w:val="00A15BBA"/>
    <w:rsid w:val="00A15EC1"/>
    <w:rsid w:val="00A16105"/>
    <w:rsid w:val="00A217F2"/>
    <w:rsid w:val="00A2238D"/>
    <w:rsid w:val="00A2244C"/>
    <w:rsid w:val="00A227A8"/>
    <w:rsid w:val="00A23350"/>
    <w:rsid w:val="00A24817"/>
    <w:rsid w:val="00A24A4F"/>
    <w:rsid w:val="00A24B01"/>
    <w:rsid w:val="00A2634B"/>
    <w:rsid w:val="00A27D3D"/>
    <w:rsid w:val="00A3067E"/>
    <w:rsid w:val="00A3160E"/>
    <w:rsid w:val="00A32010"/>
    <w:rsid w:val="00A324E2"/>
    <w:rsid w:val="00A3263C"/>
    <w:rsid w:val="00A32952"/>
    <w:rsid w:val="00A332C6"/>
    <w:rsid w:val="00A333D6"/>
    <w:rsid w:val="00A3382A"/>
    <w:rsid w:val="00A33C7E"/>
    <w:rsid w:val="00A35202"/>
    <w:rsid w:val="00A36071"/>
    <w:rsid w:val="00A36809"/>
    <w:rsid w:val="00A36865"/>
    <w:rsid w:val="00A37AE7"/>
    <w:rsid w:val="00A40767"/>
    <w:rsid w:val="00A4152C"/>
    <w:rsid w:val="00A416CC"/>
    <w:rsid w:val="00A42C06"/>
    <w:rsid w:val="00A43A1E"/>
    <w:rsid w:val="00A43A20"/>
    <w:rsid w:val="00A43F04"/>
    <w:rsid w:val="00A44B73"/>
    <w:rsid w:val="00A44ED3"/>
    <w:rsid w:val="00A46518"/>
    <w:rsid w:val="00A46704"/>
    <w:rsid w:val="00A47338"/>
    <w:rsid w:val="00A47E23"/>
    <w:rsid w:val="00A506FE"/>
    <w:rsid w:val="00A5106B"/>
    <w:rsid w:val="00A515D0"/>
    <w:rsid w:val="00A51B3A"/>
    <w:rsid w:val="00A5249F"/>
    <w:rsid w:val="00A5281B"/>
    <w:rsid w:val="00A544B7"/>
    <w:rsid w:val="00A54522"/>
    <w:rsid w:val="00A55F30"/>
    <w:rsid w:val="00A56751"/>
    <w:rsid w:val="00A5722D"/>
    <w:rsid w:val="00A5732D"/>
    <w:rsid w:val="00A5745D"/>
    <w:rsid w:val="00A57AC1"/>
    <w:rsid w:val="00A57B3C"/>
    <w:rsid w:val="00A57E82"/>
    <w:rsid w:val="00A60477"/>
    <w:rsid w:val="00A60598"/>
    <w:rsid w:val="00A60988"/>
    <w:rsid w:val="00A6122A"/>
    <w:rsid w:val="00A61337"/>
    <w:rsid w:val="00A61C61"/>
    <w:rsid w:val="00A61EF0"/>
    <w:rsid w:val="00A61FB6"/>
    <w:rsid w:val="00A62E6B"/>
    <w:rsid w:val="00A633CD"/>
    <w:rsid w:val="00A6388D"/>
    <w:rsid w:val="00A64247"/>
    <w:rsid w:val="00A6503C"/>
    <w:rsid w:val="00A65F13"/>
    <w:rsid w:val="00A65F58"/>
    <w:rsid w:val="00A6659F"/>
    <w:rsid w:val="00A6787C"/>
    <w:rsid w:val="00A7021B"/>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66FF"/>
    <w:rsid w:val="00A87145"/>
    <w:rsid w:val="00A87621"/>
    <w:rsid w:val="00A87711"/>
    <w:rsid w:val="00A877C4"/>
    <w:rsid w:val="00A9000F"/>
    <w:rsid w:val="00A90926"/>
    <w:rsid w:val="00A9149D"/>
    <w:rsid w:val="00A91F16"/>
    <w:rsid w:val="00A9204E"/>
    <w:rsid w:val="00A930F6"/>
    <w:rsid w:val="00A93D5B"/>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0CA"/>
    <w:rsid w:val="00AC5E31"/>
    <w:rsid w:val="00AC6DAB"/>
    <w:rsid w:val="00AC70B7"/>
    <w:rsid w:val="00AC714C"/>
    <w:rsid w:val="00AC7C78"/>
    <w:rsid w:val="00AC7DA6"/>
    <w:rsid w:val="00AD0198"/>
    <w:rsid w:val="00AD2260"/>
    <w:rsid w:val="00AD2873"/>
    <w:rsid w:val="00AD2B79"/>
    <w:rsid w:val="00AD2F4A"/>
    <w:rsid w:val="00AD31DF"/>
    <w:rsid w:val="00AD3209"/>
    <w:rsid w:val="00AD3A42"/>
    <w:rsid w:val="00AD461B"/>
    <w:rsid w:val="00AD4B81"/>
    <w:rsid w:val="00AD4C12"/>
    <w:rsid w:val="00AD56AA"/>
    <w:rsid w:val="00AD5C98"/>
    <w:rsid w:val="00AD6801"/>
    <w:rsid w:val="00AD6EC0"/>
    <w:rsid w:val="00AE05B9"/>
    <w:rsid w:val="00AE15E6"/>
    <w:rsid w:val="00AE171C"/>
    <w:rsid w:val="00AE17AB"/>
    <w:rsid w:val="00AE1AEA"/>
    <w:rsid w:val="00AE285A"/>
    <w:rsid w:val="00AE2920"/>
    <w:rsid w:val="00AE298B"/>
    <w:rsid w:val="00AE2D52"/>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5C46"/>
    <w:rsid w:val="00AF5ECC"/>
    <w:rsid w:val="00AF6B14"/>
    <w:rsid w:val="00AF6D9B"/>
    <w:rsid w:val="00AF755A"/>
    <w:rsid w:val="00AF7926"/>
    <w:rsid w:val="00AF7976"/>
    <w:rsid w:val="00AF7B2C"/>
    <w:rsid w:val="00B01DE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437"/>
    <w:rsid w:val="00B234A7"/>
    <w:rsid w:val="00B236A1"/>
    <w:rsid w:val="00B23F97"/>
    <w:rsid w:val="00B242BE"/>
    <w:rsid w:val="00B25011"/>
    <w:rsid w:val="00B2557B"/>
    <w:rsid w:val="00B263E2"/>
    <w:rsid w:val="00B2693B"/>
    <w:rsid w:val="00B26A53"/>
    <w:rsid w:val="00B2730A"/>
    <w:rsid w:val="00B27D38"/>
    <w:rsid w:val="00B30CC0"/>
    <w:rsid w:val="00B3155E"/>
    <w:rsid w:val="00B316E0"/>
    <w:rsid w:val="00B328B9"/>
    <w:rsid w:val="00B32915"/>
    <w:rsid w:val="00B33BAB"/>
    <w:rsid w:val="00B355EA"/>
    <w:rsid w:val="00B36A63"/>
    <w:rsid w:val="00B36A96"/>
    <w:rsid w:val="00B36D05"/>
    <w:rsid w:val="00B36E89"/>
    <w:rsid w:val="00B37598"/>
    <w:rsid w:val="00B4040F"/>
    <w:rsid w:val="00B41DDF"/>
    <w:rsid w:val="00B42109"/>
    <w:rsid w:val="00B425A5"/>
    <w:rsid w:val="00B43285"/>
    <w:rsid w:val="00B43775"/>
    <w:rsid w:val="00B43F71"/>
    <w:rsid w:val="00B44027"/>
    <w:rsid w:val="00B446E5"/>
    <w:rsid w:val="00B44ED7"/>
    <w:rsid w:val="00B44F82"/>
    <w:rsid w:val="00B450FC"/>
    <w:rsid w:val="00B45AF8"/>
    <w:rsid w:val="00B45BB1"/>
    <w:rsid w:val="00B46681"/>
    <w:rsid w:val="00B47C4B"/>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424F"/>
    <w:rsid w:val="00B64814"/>
    <w:rsid w:val="00B64F81"/>
    <w:rsid w:val="00B6579F"/>
    <w:rsid w:val="00B669C0"/>
    <w:rsid w:val="00B66B58"/>
    <w:rsid w:val="00B67C1B"/>
    <w:rsid w:val="00B70911"/>
    <w:rsid w:val="00B71327"/>
    <w:rsid w:val="00B714F7"/>
    <w:rsid w:val="00B74FA9"/>
    <w:rsid w:val="00B7500C"/>
    <w:rsid w:val="00B760A0"/>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763B"/>
    <w:rsid w:val="00B97B11"/>
    <w:rsid w:val="00BA05DB"/>
    <w:rsid w:val="00BA1C56"/>
    <w:rsid w:val="00BA2AFF"/>
    <w:rsid w:val="00BA2E1B"/>
    <w:rsid w:val="00BA2E30"/>
    <w:rsid w:val="00BA2EEF"/>
    <w:rsid w:val="00BA2F0F"/>
    <w:rsid w:val="00BA36FF"/>
    <w:rsid w:val="00BA3BE9"/>
    <w:rsid w:val="00BA3E24"/>
    <w:rsid w:val="00BA3F9D"/>
    <w:rsid w:val="00BA50D4"/>
    <w:rsid w:val="00BA5500"/>
    <w:rsid w:val="00BA6BC7"/>
    <w:rsid w:val="00BA6DB2"/>
    <w:rsid w:val="00BA7541"/>
    <w:rsid w:val="00BB1577"/>
    <w:rsid w:val="00BB1A68"/>
    <w:rsid w:val="00BB1E1D"/>
    <w:rsid w:val="00BB1F7C"/>
    <w:rsid w:val="00BB2807"/>
    <w:rsid w:val="00BB2A3C"/>
    <w:rsid w:val="00BB3F1F"/>
    <w:rsid w:val="00BB4061"/>
    <w:rsid w:val="00BB426E"/>
    <w:rsid w:val="00BB48B4"/>
    <w:rsid w:val="00BB494C"/>
    <w:rsid w:val="00BB4CE2"/>
    <w:rsid w:val="00BB501F"/>
    <w:rsid w:val="00BB54EF"/>
    <w:rsid w:val="00BB5644"/>
    <w:rsid w:val="00BB59CD"/>
    <w:rsid w:val="00BB5B3B"/>
    <w:rsid w:val="00BB5EB0"/>
    <w:rsid w:val="00BB6A0E"/>
    <w:rsid w:val="00BB7447"/>
    <w:rsid w:val="00BB74C7"/>
    <w:rsid w:val="00BB764B"/>
    <w:rsid w:val="00BB7897"/>
    <w:rsid w:val="00BC05F5"/>
    <w:rsid w:val="00BC07A7"/>
    <w:rsid w:val="00BC0E4C"/>
    <w:rsid w:val="00BC11F8"/>
    <w:rsid w:val="00BC1774"/>
    <w:rsid w:val="00BC2149"/>
    <w:rsid w:val="00BC270F"/>
    <w:rsid w:val="00BC2D5B"/>
    <w:rsid w:val="00BC3893"/>
    <w:rsid w:val="00BC3964"/>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844"/>
    <w:rsid w:val="00BD7F67"/>
    <w:rsid w:val="00BE2A87"/>
    <w:rsid w:val="00BE3DEE"/>
    <w:rsid w:val="00BE4264"/>
    <w:rsid w:val="00BE5E84"/>
    <w:rsid w:val="00BE7A92"/>
    <w:rsid w:val="00BE7E5F"/>
    <w:rsid w:val="00BF0211"/>
    <w:rsid w:val="00BF0F9B"/>
    <w:rsid w:val="00BF11F2"/>
    <w:rsid w:val="00BF1627"/>
    <w:rsid w:val="00BF16B7"/>
    <w:rsid w:val="00BF1853"/>
    <w:rsid w:val="00BF22A8"/>
    <w:rsid w:val="00BF241B"/>
    <w:rsid w:val="00BF2715"/>
    <w:rsid w:val="00BF307E"/>
    <w:rsid w:val="00BF3288"/>
    <w:rsid w:val="00BF4034"/>
    <w:rsid w:val="00BF42A4"/>
    <w:rsid w:val="00BF4588"/>
    <w:rsid w:val="00BF45BB"/>
    <w:rsid w:val="00BF4C3C"/>
    <w:rsid w:val="00BF5F89"/>
    <w:rsid w:val="00BF679C"/>
    <w:rsid w:val="00BF6B4B"/>
    <w:rsid w:val="00BF7284"/>
    <w:rsid w:val="00BF7554"/>
    <w:rsid w:val="00C000E8"/>
    <w:rsid w:val="00C001B4"/>
    <w:rsid w:val="00C00999"/>
    <w:rsid w:val="00C0136D"/>
    <w:rsid w:val="00C0426B"/>
    <w:rsid w:val="00C046AC"/>
    <w:rsid w:val="00C054FB"/>
    <w:rsid w:val="00C062BD"/>
    <w:rsid w:val="00C10E9F"/>
    <w:rsid w:val="00C111C6"/>
    <w:rsid w:val="00C120E5"/>
    <w:rsid w:val="00C122EC"/>
    <w:rsid w:val="00C1289B"/>
    <w:rsid w:val="00C13E18"/>
    <w:rsid w:val="00C144F1"/>
    <w:rsid w:val="00C14C74"/>
    <w:rsid w:val="00C162A4"/>
    <w:rsid w:val="00C16655"/>
    <w:rsid w:val="00C16690"/>
    <w:rsid w:val="00C167DF"/>
    <w:rsid w:val="00C167ED"/>
    <w:rsid w:val="00C16CEB"/>
    <w:rsid w:val="00C16D2C"/>
    <w:rsid w:val="00C16FA6"/>
    <w:rsid w:val="00C17299"/>
    <w:rsid w:val="00C1785D"/>
    <w:rsid w:val="00C20019"/>
    <w:rsid w:val="00C20446"/>
    <w:rsid w:val="00C20A53"/>
    <w:rsid w:val="00C21327"/>
    <w:rsid w:val="00C21378"/>
    <w:rsid w:val="00C213C8"/>
    <w:rsid w:val="00C214C8"/>
    <w:rsid w:val="00C2268F"/>
    <w:rsid w:val="00C22D3D"/>
    <w:rsid w:val="00C22E73"/>
    <w:rsid w:val="00C232D9"/>
    <w:rsid w:val="00C2368A"/>
    <w:rsid w:val="00C23F86"/>
    <w:rsid w:val="00C252F2"/>
    <w:rsid w:val="00C25A70"/>
    <w:rsid w:val="00C2742F"/>
    <w:rsid w:val="00C2799C"/>
    <w:rsid w:val="00C27B0F"/>
    <w:rsid w:val="00C306FA"/>
    <w:rsid w:val="00C30874"/>
    <w:rsid w:val="00C31A76"/>
    <w:rsid w:val="00C31E9D"/>
    <w:rsid w:val="00C31FB9"/>
    <w:rsid w:val="00C33714"/>
    <w:rsid w:val="00C35104"/>
    <w:rsid w:val="00C35228"/>
    <w:rsid w:val="00C37024"/>
    <w:rsid w:val="00C40E83"/>
    <w:rsid w:val="00C412E8"/>
    <w:rsid w:val="00C42FB5"/>
    <w:rsid w:val="00C43194"/>
    <w:rsid w:val="00C436CD"/>
    <w:rsid w:val="00C440F1"/>
    <w:rsid w:val="00C449AC"/>
    <w:rsid w:val="00C44F42"/>
    <w:rsid w:val="00C4517B"/>
    <w:rsid w:val="00C454EF"/>
    <w:rsid w:val="00C45698"/>
    <w:rsid w:val="00C45ABD"/>
    <w:rsid w:val="00C46C7C"/>
    <w:rsid w:val="00C46CBA"/>
    <w:rsid w:val="00C46CEE"/>
    <w:rsid w:val="00C47080"/>
    <w:rsid w:val="00C47324"/>
    <w:rsid w:val="00C474DD"/>
    <w:rsid w:val="00C5040D"/>
    <w:rsid w:val="00C506E1"/>
    <w:rsid w:val="00C50A16"/>
    <w:rsid w:val="00C51039"/>
    <w:rsid w:val="00C51618"/>
    <w:rsid w:val="00C522BB"/>
    <w:rsid w:val="00C525E8"/>
    <w:rsid w:val="00C528EA"/>
    <w:rsid w:val="00C53215"/>
    <w:rsid w:val="00C532E7"/>
    <w:rsid w:val="00C5346C"/>
    <w:rsid w:val="00C53AC8"/>
    <w:rsid w:val="00C547BD"/>
    <w:rsid w:val="00C54A10"/>
    <w:rsid w:val="00C55A0D"/>
    <w:rsid w:val="00C56092"/>
    <w:rsid w:val="00C560FB"/>
    <w:rsid w:val="00C56DB8"/>
    <w:rsid w:val="00C571CF"/>
    <w:rsid w:val="00C5771E"/>
    <w:rsid w:val="00C57D0F"/>
    <w:rsid w:val="00C60638"/>
    <w:rsid w:val="00C608BF"/>
    <w:rsid w:val="00C60FA3"/>
    <w:rsid w:val="00C618B4"/>
    <w:rsid w:val="00C620B9"/>
    <w:rsid w:val="00C62288"/>
    <w:rsid w:val="00C623AD"/>
    <w:rsid w:val="00C62C62"/>
    <w:rsid w:val="00C638E8"/>
    <w:rsid w:val="00C63DAE"/>
    <w:rsid w:val="00C643B9"/>
    <w:rsid w:val="00C64D9E"/>
    <w:rsid w:val="00C65A03"/>
    <w:rsid w:val="00C662DF"/>
    <w:rsid w:val="00C67D19"/>
    <w:rsid w:val="00C70567"/>
    <w:rsid w:val="00C7152A"/>
    <w:rsid w:val="00C71B00"/>
    <w:rsid w:val="00C72B52"/>
    <w:rsid w:val="00C73160"/>
    <w:rsid w:val="00C73FB9"/>
    <w:rsid w:val="00C7413C"/>
    <w:rsid w:val="00C74370"/>
    <w:rsid w:val="00C745E1"/>
    <w:rsid w:val="00C7531D"/>
    <w:rsid w:val="00C756F4"/>
    <w:rsid w:val="00C7616C"/>
    <w:rsid w:val="00C775D3"/>
    <w:rsid w:val="00C77DB0"/>
    <w:rsid w:val="00C80901"/>
    <w:rsid w:val="00C80F6A"/>
    <w:rsid w:val="00C812D6"/>
    <w:rsid w:val="00C81F7D"/>
    <w:rsid w:val="00C83A9B"/>
    <w:rsid w:val="00C84E79"/>
    <w:rsid w:val="00C85CD9"/>
    <w:rsid w:val="00C85D66"/>
    <w:rsid w:val="00C86F02"/>
    <w:rsid w:val="00C870A0"/>
    <w:rsid w:val="00C9074A"/>
    <w:rsid w:val="00C90D2D"/>
    <w:rsid w:val="00C91049"/>
    <w:rsid w:val="00C9181A"/>
    <w:rsid w:val="00C92275"/>
    <w:rsid w:val="00C9293C"/>
    <w:rsid w:val="00C92C02"/>
    <w:rsid w:val="00C92F80"/>
    <w:rsid w:val="00C93675"/>
    <w:rsid w:val="00C94204"/>
    <w:rsid w:val="00C94226"/>
    <w:rsid w:val="00C9625F"/>
    <w:rsid w:val="00C96422"/>
    <w:rsid w:val="00C9682D"/>
    <w:rsid w:val="00C969EA"/>
    <w:rsid w:val="00C96CEA"/>
    <w:rsid w:val="00C96F7F"/>
    <w:rsid w:val="00C97127"/>
    <w:rsid w:val="00C97D55"/>
    <w:rsid w:val="00C97F42"/>
    <w:rsid w:val="00CA12F8"/>
    <w:rsid w:val="00CA1663"/>
    <w:rsid w:val="00CA1A36"/>
    <w:rsid w:val="00CA1AF5"/>
    <w:rsid w:val="00CA2551"/>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BA1"/>
    <w:rsid w:val="00CB0CCA"/>
    <w:rsid w:val="00CB2B1B"/>
    <w:rsid w:val="00CB2DA9"/>
    <w:rsid w:val="00CB48CE"/>
    <w:rsid w:val="00CB4E6E"/>
    <w:rsid w:val="00CB59B6"/>
    <w:rsid w:val="00CB636A"/>
    <w:rsid w:val="00CB6B2E"/>
    <w:rsid w:val="00CB7495"/>
    <w:rsid w:val="00CB79F8"/>
    <w:rsid w:val="00CB7A95"/>
    <w:rsid w:val="00CC0603"/>
    <w:rsid w:val="00CC068C"/>
    <w:rsid w:val="00CC06BD"/>
    <w:rsid w:val="00CC1B0D"/>
    <w:rsid w:val="00CC22A3"/>
    <w:rsid w:val="00CC3479"/>
    <w:rsid w:val="00CC39CF"/>
    <w:rsid w:val="00CC3FF7"/>
    <w:rsid w:val="00CC4351"/>
    <w:rsid w:val="00CC4C0D"/>
    <w:rsid w:val="00CC4C8A"/>
    <w:rsid w:val="00CC5BAB"/>
    <w:rsid w:val="00CC5FEE"/>
    <w:rsid w:val="00CC727D"/>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47C3"/>
    <w:rsid w:val="00CE491F"/>
    <w:rsid w:val="00CE4E92"/>
    <w:rsid w:val="00CE5053"/>
    <w:rsid w:val="00CE544C"/>
    <w:rsid w:val="00CE5AF2"/>
    <w:rsid w:val="00CE7575"/>
    <w:rsid w:val="00CE775E"/>
    <w:rsid w:val="00CF22B9"/>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44D3"/>
    <w:rsid w:val="00D0488B"/>
    <w:rsid w:val="00D0639D"/>
    <w:rsid w:val="00D066CB"/>
    <w:rsid w:val="00D074AA"/>
    <w:rsid w:val="00D079D0"/>
    <w:rsid w:val="00D07F6C"/>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25"/>
    <w:rsid w:val="00D3387D"/>
    <w:rsid w:val="00D33A01"/>
    <w:rsid w:val="00D33A50"/>
    <w:rsid w:val="00D33D44"/>
    <w:rsid w:val="00D34245"/>
    <w:rsid w:val="00D35402"/>
    <w:rsid w:val="00D356A7"/>
    <w:rsid w:val="00D356EE"/>
    <w:rsid w:val="00D36C4E"/>
    <w:rsid w:val="00D36F4B"/>
    <w:rsid w:val="00D37CCB"/>
    <w:rsid w:val="00D37E5A"/>
    <w:rsid w:val="00D401EA"/>
    <w:rsid w:val="00D40272"/>
    <w:rsid w:val="00D41A0F"/>
    <w:rsid w:val="00D42452"/>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AA0"/>
    <w:rsid w:val="00D56BFE"/>
    <w:rsid w:val="00D601E7"/>
    <w:rsid w:val="00D60843"/>
    <w:rsid w:val="00D60EF0"/>
    <w:rsid w:val="00D61C7C"/>
    <w:rsid w:val="00D61DF6"/>
    <w:rsid w:val="00D6299B"/>
    <w:rsid w:val="00D6333B"/>
    <w:rsid w:val="00D639BC"/>
    <w:rsid w:val="00D66C06"/>
    <w:rsid w:val="00D67D31"/>
    <w:rsid w:val="00D70D77"/>
    <w:rsid w:val="00D70FED"/>
    <w:rsid w:val="00D715F9"/>
    <w:rsid w:val="00D7214A"/>
    <w:rsid w:val="00D73A36"/>
    <w:rsid w:val="00D741A2"/>
    <w:rsid w:val="00D74240"/>
    <w:rsid w:val="00D744B8"/>
    <w:rsid w:val="00D74C0F"/>
    <w:rsid w:val="00D74FC6"/>
    <w:rsid w:val="00D75A5F"/>
    <w:rsid w:val="00D76315"/>
    <w:rsid w:val="00D76A4B"/>
    <w:rsid w:val="00D77BA1"/>
    <w:rsid w:val="00D8117A"/>
    <w:rsid w:val="00D815F3"/>
    <w:rsid w:val="00D81A21"/>
    <w:rsid w:val="00D81C77"/>
    <w:rsid w:val="00D827AD"/>
    <w:rsid w:val="00D829F7"/>
    <w:rsid w:val="00D82A4F"/>
    <w:rsid w:val="00D82FA5"/>
    <w:rsid w:val="00D83A72"/>
    <w:rsid w:val="00D83D61"/>
    <w:rsid w:val="00D8530D"/>
    <w:rsid w:val="00D85937"/>
    <w:rsid w:val="00D85D2F"/>
    <w:rsid w:val="00D86361"/>
    <w:rsid w:val="00D863D0"/>
    <w:rsid w:val="00D8697B"/>
    <w:rsid w:val="00D86C4E"/>
    <w:rsid w:val="00D905F6"/>
    <w:rsid w:val="00D90C52"/>
    <w:rsid w:val="00D9122A"/>
    <w:rsid w:val="00D91A78"/>
    <w:rsid w:val="00D930E2"/>
    <w:rsid w:val="00D93185"/>
    <w:rsid w:val="00D934E0"/>
    <w:rsid w:val="00D9395C"/>
    <w:rsid w:val="00D94A92"/>
    <w:rsid w:val="00D96B23"/>
    <w:rsid w:val="00D976BE"/>
    <w:rsid w:val="00D97971"/>
    <w:rsid w:val="00D97DC9"/>
    <w:rsid w:val="00DA043A"/>
    <w:rsid w:val="00DA10A9"/>
    <w:rsid w:val="00DA16E2"/>
    <w:rsid w:val="00DA1B8C"/>
    <w:rsid w:val="00DA1DD3"/>
    <w:rsid w:val="00DA2189"/>
    <w:rsid w:val="00DA2225"/>
    <w:rsid w:val="00DA23B9"/>
    <w:rsid w:val="00DA2437"/>
    <w:rsid w:val="00DA50A5"/>
    <w:rsid w:val="00DA52F3"/>
    <w:rsid w:val="00DA584C"/>
    <w:rsid w:val="00DA659E"/>
    <w:rsid w:val="00DA7361"/>
    <w:rsid w:val="00DB08A4"/>
    <w:rsid w:val="00DB12B0"/>
    <w:rsid w:val="00DB1BF5"/>
    <w:rsid w:val="00DB1EA0"/>
    <w:rsid w:val="00DB513E"/>
    <w:rsid w:val="00DB518D"/>
    <w:rsid w:val="00DB5B40"/>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780"/>
    <w:rsid w:val="00DE5934"/>
    <w:rsid w:val="00DE61A9"/>
    <w:rsid w:val="00DE6797"/>
    <w:rsid w:val="00DF069F"/>
    <w:rsid w:val="00DF07D9"/>
    <w:rsid w:val="00DF08BB"/>
    <w:rsid w:val="00DF0CD6"/>
    <w:rsid w:val="00DF0E9E"/>
    <w:rsid w:val="00DF1170"/>
    <w:rsid w:val="00DF1402"/>
    <w:rsid w:val="00DF196C"/>
    <w:rsid w:val="00DF2268"/>
    <w:rsid w:val="00DF3091"/>
    <w:rsid w:val="00DF3952"/>
    <w:rsid w:val="00DF3B4A"/>
    <w:rsid w:val="00DF4020"/>
    <w:rsid w:val="00DF4E84"/>
    <w:rsid w:val="00DF4FD0"/>
    <w:rsid w:val="00DF6E86"/>
    <w:rsid w:val="00DF7863"/>
    <w:rsid w:val="00E00A93"/>
    <w:rsid w:val="00E00E25"/>
    <w:rsid w:val="00E01250"/>
    <w:rsid w:val="00E01C97"/>
    <w:rsid w:val="00E03B17"/>
    <w:rsid w:val="00E03B2C"/>
    <w:rsid w:val="00E04095"/>
    <w:rsid w:val="00E048F0"/>
    <w:rsid w:val="00E05092"/>
    <w:rsid w:val="00E05769"/>
    <w:rsid w:val="00E07949"/>
    <w:rsid w:val="00E07FD9"/>
    <w:rsid w:val="00E1098D"/>
    <w:rsid w:val="00E10A1D"/>
    <w:rsid w:val="00E111AD"/>
    <w:rsid w:val="00E1133D"/>
    <w:rsid w:val="00E114B1"/>
    <w:rsid w:val="00E12320"/>
    <w:rsid w:val="00E133AF"/>
    <w:rsid w:val="00E13436"/>
    <w:rsid w:val="00E13BCB"/>
    <w:rsid w:val="00E14090"/>
    <w:rsid w:val="00E1413A"/>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6906"/>
    <w:rsid w:val="00E26D75"/>
    <w:rsid w:val="00E26E86"/>
    <w:rsid w:val="00E27170"/>
    <w:rsid w:val="00E3047D"/>
    <w:rsid w:val="00E3250F"/>
    <w:rsid w:val="00E32902"/>
    <w:rsid w:val="00E3316D"/>
    <w:rsid w:val="00E33305"/>
    <w:rsid w:val="00E33CF3"/>
    <w:rsid w:val="00E33D0A"/>
    <w:rsid w:val="00E35467"/>
    <w:rsid w:val="00E36971"/>
    <w:rsid w:val="00E36DA2"/>
    <w:rsid w:val="00E37A20"/>
    <w:rsid w:val="00E40496"/>
    <w:rsid w:val="00E40A1B"/>
    <w:rsid w:val="00E411DA"/>
    <w:rsid w:val="00E41B42"/>
    <w:rsid w:val="00E42111"/>
    <w:rsid w:val="00E42267"/>
    <w:rsid w:val="00E426CF"/>
    <w:rsid w:val="00E4282D"/>
    <w:rsid w:val="00E4345E"/>
    <w:rsid w:val="00E4375A"/>
    <w:rsid w:val="00E43E0A"/>
    <w:rsid w:val="00E43F8A"/>
    <w:rsid w:val="00E44208"/>
    <w:rsid w:val="00E45AC3"/>
    <w:rsid w:val="00E46D5D"/>
    <w:rsid w:val="00E46D9D"/>
    <w:rsid w:val="00E470B8"/>
    <w:rsid w:val="00E51230"/>
    <w:rsid w:val="00E5165D"/>
    <w:rsid w:val="00E51A04"/>
    <w:rsid w:val="00E51A65"/>
    <w:rsid w:val="00E51BFF"/>
    <w:rsid w:val="00E52549"/>
    <w:rsid w:val="00E54068"/>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D8B"/>
    <w:rsid w:val="00E6528F"/>
    <w:rsid w:val="00E65ADE"/>
    <w:rsid w:val="00E65FEA"/>
    <w:rsid w:val="00E662CB"/>
    <w:rsid w:val="00E675C3"/>
    <w:rsid w:val="00E67810"/>
    <w:rsid w:val="00E67E12"/>
    <w:rsid w:val="00E67E22"/>
    <w:rsid w:val="00E703A3"/>
    <w:rsid w:val="00E703FA"/>
    <w:rsid w:val="00E717C4"/>
    <w:rsid w:val="00E7181F"/>
    <w:rsid w:val="00E71FBA"/>
    <w:rsid w:val="00E739C1"/>
    <w:rsid w:val="00E73D03"/>
    <w:rsid w:val="00E74142"/>
    <w:rsid w:val="00E74239"/>
    <w:rsid w:val="00E746D3"/>
    <w:rsid w:val="00E7537C"/>
    <w:rsid w:val="00E75441"/>
    <w:rsid w:val="00E75916"/>
    <w:rsid w:val="00E75D8C"/>
    <w:rsid w:val="00E76BED"/>
    <w:rsid w:val="00E76DC8"/>
    <w:rsid w:val="00E771BC"/>
    <w:rsid w:val="00E77A27"/>
    <w:rsid w:val="00E803EE"/>
    <w:rsid w:val="00E808C9"/>
    <w:rsid w:val="00E80917"/>
    <w:rsid w:val="00E809CB"/>
    <w:rsid w:val="00E80C7A"/>
    <w:rsid w:val="00E80C81"/>
    <w:rsid w:val="00E81C43"/>
    <w:rsid w:val="00E81E2F"/>
    <w:rsid w:val="00E82394"/>
    <w:rsid w:val="00E83223"/>
    <w:rsid w:val="00E8382D"/>
    <w:rsid w:val="00E83959"/>
    <w:rsid w:val="00E83C1C"/>
    <w:rsid w:val="00E845CE"/>
    <w:rsid w:val="00E84D98"/>
    <w:rsid w:val="00E859D1"/>
    <w:rsid w:val="00E85E5F"/>
    <w:rsid w:val="00E87219"/>
    <w:rsid w:val="00E8729B"/>
    <w:rsid w:val="00E87D15"/>
    <w:rsid w:val="00E87D7C"/>
    <w:rsid w:val="00E90866"/>
    <w:rsid w:val="00E911B6"/>
    <w:rsid w:val="00E914DA"/>
    <w:rsid w:val="00E91F32"/>
    <w:rsid w:val="00E93395"/>
    <w:rsid w:val="00E9389D"/>
    <w:rsid w:val="00E939ED"/>
    <w:rsid w:val="00E9405F"/>
    <w:rsid w:val="00E946CA"/>
    <w:rsid w:val="00E94EBE"/>
    <w:rsid w:val="00E9518F"/>
    <w:rsid w:val="00E95676"/>
    <w:rsid w:val="00E958DD"/>
    <w:rsid w:val="00E95B80"/>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887"/>
    <w:rsid w:val="00EA7FC3"/>
    <w:rsid w:val="00EB1A8B"/>
    <w:rsid w:val="00EB1D0B"/>
    <w:rsid w:val="00EB2AB5"/>
    <w:rsid w:val="00EB33DC"/>
    <w:rsid w:val="00EB3A61"/>
    <w:rsid w:val="00EB3B81"/>
    <w:rsid w:val="00EB3C71"/>
    <w:rsid w:val="00EB4031"/>
    <w:rsid w:val="00EB68BC"/>
    <w:rsid w:val="00EC0337"/>
    <w:rsid w:val="00EC061A"/>
    <w:rsid w:val="00EC09B6"/>
    <w:rsid w:val="00EC0BD4"/>
    <w:rsid w:val="00EC0D9A"/>
    <w:rsid w:val="00EC10F9"/>
    <w:rsid w:val="00EC1C74"/>
    <w:rsid w:val="00EC2869"/>
    <w:rsid w:val="00EC3209"/>
    <w:rsid w:val="00EC3441"/>
    <w:rsid w:val="00EC3A95"/>
    <w:rsid w:val="00EC504B"/>
    <w:rsid w:val="00EC5493"/>
    <w:rsid w:val="00EC584D"/>
    <w:rsid w:val="00EC624B"/>
    <w:rsid w:val="00EC6FD6"/>
    <w:rsid w:val="00EC79BF"/>
    <w:rsid w:val="00ED009A"/>
    <w:rsid w:val="00ED00A3"/>
    <w:rsid w:val="00ED041A"/>
    <w:rsid w:val="00ED06AF"/>
    <w:rsid w:val="00ED11A8"/>
    <w:rsid w:val="00ED1784"/>
    <w:rsid w:val="00ED1ABF"/>
    <w:rsid w:val="00ED2201"/>
    <w:rsid w:val="00ED236D"/>
    <w:rsid w:val="00ED27C8"/>
    <w:rsid w:val="00ED29F5"/>
    <w:rsid w:val="00ED2EB2"/>
    <w:rsid w:val="00ED4328"/>
    <w:rsid w:val="00ED45C3"/>
    <w:rsid w:val="00ED4E4C"/>
    <w:rsid w:val="00ED5962"/>
    <w:rsid w:val="00ED75D5"/>
    <w:rsid w:val="00ED7627"/>
    <w:rsid w:val="00ED7B13"/>
    <w:rsid w:val="00EE020E"/>
    <w:rsid w:val="00EE028B"/>
    <w:rsid w:val="00EE06E7"/>
    <w:rsid w:val="00EE099E"/>
    <w:rsid w:val="00EE0D18"/>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2BB7"/>
    <w:rsid w:val="00EF3D58"/>
    <w:rsid w:val="00EF44F5"/>
    <w:rsid w:val="00EF486F"/>
    <w:rsid w:val="00EF5FE2"/>
    <w:rsid w:val="00EF6192"/>
    <w:rsid w:val="00EF619B"/>
    <w:rsid w:val="00EF62D8"/>
    <w:rsid w:val="00EF683B"/>
    <w:rsid w:val="00EF725D"/>
    <w:rsid w:val="00EF74F7"/>
    <w:rsid w:val="00EF7803"/>
    <w:rsid w:val="00F014B7"/>
    <w:rsid w:val="00F01520"/>
    <w:rsid w:val="00F02406"/>
    <w:rsid w:val="00F02AD0"/>
    <w:rsid w:val="00F0362F"/>
    <w:rsid w:val="00F03854"/>
    <w:rsid w:val="00F0476A"/>
    <w:rsid w:val="00F04E3A"/>
    <w:rsid w:val="00F0549F"/>
    <w:rsid w:val="00F067DF"/>
    <w:rsid w:val="00F07BDC"/>
    <w:rsid w:val="00F07E51"/>
    <w:rsid w:val="00F07ED4"/>
    <w:rsid w:val="00F1086E"/>
    <w:rsid w:val="00F10893"/>
    <w:rsid w:val="00F10A95"/>
    <w:rsid w:val="00F1102A"/>
    <w:rsid w:val="00F11247"/>
    <w:rsid w:val="00F11651"/>
    <w:rsid w:val="00F123E3"/>
    <w:rsid w:val="00F1285B"/>
    <w:rsid w:val="00F12AA5"/>
    <w:rsid w:val="00F12E12"/>
    <w:rsid w:val="00F13AAD"/>
    <w:rsid w:val="00F20C40"/>
    <w:rsid w:val="00F2148E"/>
    <w:rsid w:val="00F214B1"/>
    <w:rsid w:val="00F2217E"/>
    <w:rsid w:val="00F22BC6"/>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629B"/>
    <w:rsid w:val="00F3648E"/>
    <w:rsid w:val="00F36A5C"/>
    <w:rsid w:val="00F3747F"/>
    <w:rsid w:val="00F40F8E"/>
    <w:rsid w:val="00F41DC3"/>
    <w:rsid w:val="00F4493D"/>
    <w:rsid w:val="00F44DBB"/>
    <w:rsid w:val="00F45756"/>
    <w:rsid w:val="00F45B74"/>
    <w:rsid w:val="00F46053"/>
    <w:rsid w:val="00F46AEB"/>
    <w:rsid w:val="00F46BAB"/>
    <w:rsid w:val="00F46DFD"/>
    <w:rsid w:val="00F46E57"/>
    <w:rsid w:val="00F475A1"/>
    <w:rsid w:val="00F47FE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10F"/>
    <w:rsid w:val="00F633B0"/>
    <w:rsid w:val="00F64485"/>
    <w:rsid w:val="00F64D38"/>
    <w:rsid w:val="00F65CCD"/>
    <w:rsid w:val="00F666BC"/>
    <w:rsid w:val="00F6799F"/>
    <w:rsid w:val="00F70490"/>
    <w:rsid w:val="00F70783"/>
    <w:rsid w:val="00F715A8"/>
    <w:rsid w:val="00F71825"/>
    <w:rsid w:val="00F720E6"/>
    <w:rsid w:val="00F722B9"/>
    <w:rsid w:val="00F722E9"/>
    <w:rsid w:val="00F723CE"/>
    <w:rsid w:val="00F73C5E"/>
    <w:rsid w:val="00F74E1C"/>
    <w:rsid w:val="00F761E2"/>
    <w:rsid w:val="00F765DF"/>
    <w:rsid w:val="00F76968"/>
    <w:rsid w:val="00F76AFF"/>
    <w:rsid w:val="00F76D55"/>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9CE"/>
    <w:rsid w:val="00F93F69"/>
    <w:rsid w:val="00F94367"/>
    <w:rsid w:val="00F9507D"/>
    <w:rsid w:val="00F9605B"/>
    <w:rsid w:val="00F9608D"/>
    <w:rsid w:val="00F9618C"/>
    <w:rsid w:val="00F96F7A"/>
    <w:rsid w:val="00F9762B"/>
    <w:rsid w:val="00FA001D"/>
    <w:rsid w:val="00FA06D2"/>
    <w:rsid w:val="00FA1599"/>
    <w:rsid w:val="00FA1909"/>
    <w:rsid w:val="00FA1BFB"/>
    <w:rsid w:val="00FA2414"/>
    <w:rsid w:val="00FA27B8"/>
    <w:rsid w:val="00FA2AE3"/>
    <w:rsid w:val="00FA3D39"/>
    <w:rsid w:val="00FA4B91"/>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1DC"/>
    <w:rsid w:val="00FD58B2"/>
    <w:rsid w:val="00FD7342"/>
    <w:rsid w:val="00FD7650"/>
    <w:rsid w:val="00FD7687"/>
    <w:rsid w:val="00FD7710"/>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463"/>
    <w:rsid w:val="00FF270F"/>
    <w:rsid w:val="00FF4A77"/>
    <w:rsid w:val="00FF4A8B"/>
    <w:rsid w:val="00FF5B6B"/>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03486"/>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hyperlink" Target="https://github.com/SilasDerProfi/weeping-snake/commit/06c8851d6f948675f4367153e81275225686bf80" TargetMode="External"/><Relationship Id="rId47" Type="http://schemas.openxmlformats.org/officeDocument/2006/relationships/hyperlink" Target="https://github.com/SilasDerProfi/weeping-snake/commit/a274b330d91d1a4099bab7820538a4cdfb3a8920" TargetMode="External"/><Relationship Id="rId63" Type="http://schemas.openxmlformats.org/officeDocument/2006/relationships/hyperlink" Target="https://github.com/SilasDerProfi/weeping-snake/commit/a274b330d91d1a4099bab7820538a4cdfb3a8920" TargetMode="External"/><Relationship Id="rId68" Type="http://schemas.openxmlformats.org/officeDocument/2006/relationships/hyperlink" Target="https://github.com/SilasDerProfi/weeping-snake/commit/5a3736bb48316c1c981776f2537adc3373ac4aa4" TargetMode="External"/><Relationship Id="rId84" Type="http://schemas.openxmlformats.org/officeDocument/2006/relationships/hyperlink" Target="https://github.com/SilasDerProfi/weeping-snake/tree/main/src/tests/WeepingSnake.Game.Tests" TargetMode="External"/><Relationship Id="rId16" Type="http://schemas.openxmlformats.org/officeDocument/2006/relationships/image" Target="media/image7.svg"/><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hyperlink" Target="https://github.com/SilasDerProfi/weeping-snake/commit/809b2eff3eec3bf2df85cd5b44c5955cbd4c5847" TargetMode="External"/><Relationship Id="rId53" Type="http://schemas.openxmlformats.org/officeDocument/2006/relationships/image" Target="media/image22.png"/><Relationship Id="rId58" Type="http://schemas.openxmlformats.org/officeDocument/2006/relationships/hyperlink" Target="https://github.com/SilasDerProfi/weeping-snake/commit/198156a9de1f44396d75eb93922a88d880af80fa" TargetMode="External"/><Relationship Id="rId74" Type="http://schemas.openxmlformats.org/officeDocument/2006/relationships/hyperlink" Target="https://github.com/SilasDerProfi/weeping-snake/commit/201ae9e7854cf6202c3b8d933f4d2c12c522b5cf" TargetMode="External"/><Relationship Id="rId79" Type="http://schemas.openxmlformats.org/officeDocument/2006/relationships/image" Target="media/image26.png"/><Relationship Id="rId5" Type="http://schemas.openxmlformats.org/officeDocument/2006/relationships/styles" Target="styles.xml"/><Relationship Id="rId19" Type="http://schemas.openxmlformats.org/officeDocument/2006/relationships/image" Target="media/image10.pn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s://github.com/SilasDerProfi/weeping-snake/tree/1.0" TargetMode="External"/><Relationship Id="rId30" Type="http://schemas.openxmlformats.org/officeDocument/2006/relationships/image" Target="media/image15.png"/><Relationship Id="rId35" Type="http://schemas.openxmlformats.org/officeDocument/2006/relationships/hyperlink" Target="https://github.com/SilasDerProfi/weeping-snake/commit/06c8851d6f948675f4367153e81275225686bf80" TargetMode="External"/><Relationship Id="rId43" Type="http://schemas.openxmlformats.org/officeDocument/2006/relationships/hyperlink" Target="https://github.com/SilasDerProfi/weeping-snake/commit/9bb0e48409aceec12cd9770209d2fd0d02e901c1" TargetMode="External"/><Relationship Id="rId48" Type="http://schemas.openxmlformats.org/officeDocument/2006/relationships/hyperlink" Target="https://github.com/SilasDerProfi/weeping-snake/commit/a274b330d91d1a4099bab7820538a4cdfb3a8920" TargetMode="External"/><Relationship Id="rId56" Type="http://schemas.openxmlformats.org/officeDocument/2006/relationships/image" Target="media/image23.png"/><Relationship Id="rId64" Type="http://schemas.openxmlformats.org/officeDocument/2006/relationships/hyperlink" Target="https://github.com/SilasDerProfi/weeping-snake/commit/bb31c6842bc3a1e40abb6938f75ef7924b6e820e" TargetMode="External"/><Relationship Id="rId69" Type="http://schemas.openxmlformats.org/officeDocument/2006/relationships/hyperlink" Target="https://github.com/SilasDerProfi/weeping-snake/commit/0bc044348b22f943a83ce6b2756812041e3ea841" TargetMode="External"/><Relationship Id="rId77" Type="http://schemas.openxmlformats.org/officeDocument/2006/relationships/hyperlink" Target="https://github.com/SilasDerProfi/weeping-snake/commit/655f2c320e24540c137841c2a1f1d28df9dfeac6" TargetMode="External"/><Relationship Id="rId8" Type="http://schemas.openxmlformats.org/officeDocument/2006/relationships/footnotes" Target="footnotes.xml"/><Relationship Id="rId51" Type="http://schemas.openxmlformats.org/officeDocument/2006/relationships/hyperlink" Target="https://github.com/SilasDerProfi/weeping-snake/commit/2256df610c1526217d21fb35f3c08f60e84c4a14" TargetMode="External"/><Relationship Id="rId72" Type="http://schemas.openxmlformats.org/officeDocument/2006/relationships/hyperlink" Target="https://github.com/SilasDerProfi/weeping-snake/commit/f8f05cee1764d3f4182fc04d90ef288b096c9c49" TargetMode="External"/><Relationship Id="rId80" Type="http://schemas.openxmlformats.org/officeDocument/2006/relationships/hyperlink" Target="https://github.com/SilasDerProfi/weeping-snake/blob/main/src/tests/WeepingSnake.Game.Tests/Geometry/GameDistanceTests.cs" TargetMode="External"/><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7.png"/><Relationship Id="rId38" Type="http://schemas.openxmlformats.org/officeDocument/2006/relationships/hyperlink" Target="https://github.com/SilasDerProfi/weeping-snake/commit/f3748cf0bbb7eaa122d103d885bf2c0e42f202f2" TargetMode="External"/><Relationship Id="rId46" Type="http://schemas.openxmlformats.org/officeDocument/2006/relationships/hyperlink" Target="https://github.com/SilasDerProfi/weeping-snake/commit/a274b330d91d1a4099bab7820538a4cdfb3a8920" TargetMode="External"/><Relationship Id="rId59" Type="http://schemas.openxmlformats.org/officeDocument/2006/relationships/image" Target="media/image25.png"/><Relationship Id="rId67" Type="http://schemas.openxmlformats.org/officeDocument/2006/relationships/hyperlink" Target="https://github.com/SilasDerProfi/weeping-snake/commit/a14e1e7c287fca0e8ad6dac76ce3ca6958c030b9" TargetMode="External"/><Relationship Id="rId20" Type="http://schemas.openxmlformats.org/officeDocument/2006/relationships/image" Target="media/image11.png"/><Relationship Id="rId41" Type="http://schemas.openxmlformats.org/officeDocument/2006/relationships/hyperlink" Target="https://github.com/SilasDerProfi/weeping-snake/commit/37f57e94fdb68995d0bf3871571adc1aef01cc68" TargetMode="External"/><Relationship Id="rId54" Type="http://schemas.openxmlformats.org/officeDocument/2006/relationships/hyperlink" Target="https://github.com/SilasDerProfi/weeping-snake/commit/807b3f750482971f3c88a7c30f7a90d7a6500e68" TargetMode="External"/><Relationship Id="rId62" Type="http://schemas.openxmlformats.org/officeDocument/2006/relationships/hyperlink" Target="https://github.com/SilasDerProfi/weeping-snake/commit/d4ecd136a899ae5a0f55dff8f0de925b62347c6b" TargetMode="External"/><Relationship Id="rId70" Type="http://schemas.openxmlformats.org/officeDocument/2006/relationships/hyperlink" Target="https://github.com/SilasDerProfi/weeping-snake/commit/1fa0fa912445c598d4a1ac635ac747f1ff2d868d" TargetMode="External"/><Relationship Id="rId75" Type="http://schemas.openxmlformats.org/officeDocument/2006/relationships/hyperlink" Target="https://github.com/SilasDerProfi/weeping-snake/commit/18e714cde27bdaa7a751dd146ad4cc2de42a5bd5" TargetMode="External"/><Relationship Id="rId83" Type="http://schemas.openxmlformats.org/officeDocument/2006/relationships/image" Target="media/image2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https://github.com/SilasDerProfi/weeping-snake/blob/main/src/WeepingSnake.Game/Dockerfile" TargetMode="External"/><Relationship Id="rId36" Type="http://schemas.openxmlformats.org/officeDocument/2006/relationships/hyperlink" Target="https://github.com/SilasDerProfi/weeping-snake/commit/73a3bb46d376317719253bc31d1f7b900f7381b6"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image" Target="media/image1.jpg"/><Relationship Id="rId31" Type="http://schemas.openxmlformats.org/officeDocument/2006/relationships/hyperlink" Target="https://github.com/SilasDerProfi/weeping-snake/commit/a2e14b6dfdb7a158e34ccab802baeeca0c18f8eb" TargetMode="External"/><Relationship Id="rId44" Type="http://schemas.openxmlformats.org/officeDocument/2006/relationships/hyperlink" Target="https://github.com/SilasDerProfi/weeping-snake/commit/f9eb1c533640128b8e92d431fc1a242225323397" TargetMode="External"/><Relationship Id="rId52" Type="http://schemas.openxmlformats.org/officeDocument/2006/relationships/hyperlink" Target="https://github.com/SilasDerProfi/weeping-snake/commit/58fb81ad84c875805c20a13b6b26694e07fb9991" TargetMode="External"/><Relationship Id="rId60" Type="http://schemas.openxmlformats.org/officeDocument/2006/relationships/hyperlink" Target="https://github.com/SilasDerProfi/weeping-snake/commit/72962a0eec432195a20e72a94ae313e5537999e9" TargetMode="External"/><Relationship Id="rId65" Type="http://schemas.openxmlformats.org/officeDocument/2006/relationships/hyperlink" Target="https://github.com/SilasDerProfi/weeping-snake/commit/bd1f07dc810572febe3d17b52f888bafbad1814c" TargetMode="External"/><Relationship Id="rId73" Type="http://schemas.openxmlformats.org/officeDocument/2006/relationships/hyperlink" Target="https://github.com/SilasDerProfi/weeping-snake/commit/c3fec833193deccf261565c7b311c8650b6ad584" TargetMode="External"/><Relationship Id="rId78" Type="http://schemas.openxmlformats.org/officeDocument/2006/relationships/hyperlink" Target="https://github.com/SilasDerProfi/weeping-snake/commit/b6abb25a686e2dab5aa407c6c3107aec056d9994" TargetMode="External"/><Relationship Id="rId81" Type="http://schemas.openxmlformats.org/officeDocument/2006/relationships/hyperlink" Target="https://github.com/SilasDerProfi/weeping-snake/blob/main/src/tests/WeepingSnake.Game.Tests/Player/ComputerPlayer/CreateComputerPlayerTests.cs" TargetMode="External"/><Relationship Id="rId86"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hyperlink" Target="https://github.com/SilasDerProfi/weeping-snake/commit/fcd0705570598ca92c61670481b1c5f636aac04e" TargetMode="External"/><Relationship Id="rId34"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github.com/SilasDerProfi/weeping-snake/commit/4be5813c7a93a3e739be6d820356ec65eb2215b4" TargetMode="External"/><Relationship Id="rId76" Type="http://schemas.openxmlformats.org/officeDocument/2006/relationships/hyperlink" Target="https://github.com/SilasDerProfi/weeping-snake/commit/58fb81ad84c875805c20a13b6b26694e07fb9991" TargetMode="External"/><Relationship Id="rId7" Type="http://schemas.openxmlformats.org/officeDocument/2006/relationships/webSettings" Target="webSettings.xml"/><Relationship Id="rId71" Type="http://schemas.openxmlformats.org/officeDocument/2006/relationships/hyperlink" Target="https://github.com/SilasDerProfi/weeping-snake/commit/150db9f01019476fb942b030663e1dcd71020602" TargetMode="External"/><Relationship Id="rId2" Type="http://schemas.openxmlformats.org/officeDocument/2006/relationships/customXml" Target="../customXml/item2.xml"/><Relationship Id="rId29" Type="http://schemas.openxmlformats.org/officeDocument/2006/relationships/hyperlink" Target="https://github.com/SilasDerProfi/weeping-snake/commit/2c8242f1e48e880d0dc09979f62273fedac269a1" TargetMode="External"/><Relationship Id="rId24" Type="http://schemas.openxmlformats.org/officeDocument/2006/relationships/header" Target="header1.xml"/><Relationship Id="rId40" Type="http://schemas.openxmlformats.org/officeDocument/2006/relationships/image" Target="media/image19.png"/><Relationship Id="rId45" Type="http://schemas.openxmlformats.org/officeDocument/2006/relationships/hyperlink" Target="https://github.com/SilasDerProfi/weeping-snake/commit/a274b330d91d1a4099bab7820538a4cdfb3a8920" TargetMode="External"/><Relationship Id="rId66" Type="http://schemas.openxmlformats.org/officeDocument/2006/relationships/hyperlink" Target="https://github.com/SilasDerProfi/weeping-snake/commit/f9eb1c533640128b8e92d431fc1a242225323397" TargetMode="External"/><Relationship Id="rId87" Type="http://schemas.openxmlformats.org/officeDocument/2006/relationships/fontTable" Target="fontTable.xml"/><Relationship Id="rId61" Type="http://schemas.openxmlformats.org/officeDocument/2006/relationships/hyperlink" Target="https://github.com/SilasDerProfi/weeping-snake/commit/dd2298e4b866489ce17c2bcf6937820c65b7bda8" TargetMode="External"/><Relationship Id="rId82"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54</Pages>
  <Words>7437</Words>
  <Characters>48044</Characters>
  <Application>Microsoft Office Word</Application>
  <DocSecurity>0</DocSecurity>
  <Lines>1334</Lines>
  <Paragraphs>684</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54797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2021-05-28T13:55:00Z</dcterms:modified>
</cp:coreProperties>
</file>