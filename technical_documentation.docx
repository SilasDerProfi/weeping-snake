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004FD2" w:rsidRPr="00757D97">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56BF8514"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2F619B">
        <w:rPr>
          <w:noProof/>
          <w:sz w:val="22"/>
        </w:rPr>
        <w:t>26.05.2021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7D6FE321" w14:textId="77777777" w:rsidR="002F619B"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486960CC" w14:textId="68D8CE44" w:rsidR="002F619B" w:rsidRDefault="002F619B">
      <w:pPr>
        <w:pStyle w:val="Verzeichnis1"/>
        <w:rPr>
          <w:rFonts w:asciiTheme="minorHAnsi" w:eastAsiaTheme="minorEastAsia" w:hAnsiTheme="minorHAnsi" w:cstheme="minorBidi"/>
          <w:b w:val="0"/>
          <w:sz w:val="22"/>
          <w:szCs w:val="22"/>
          <w:lang w:val="en-GB" w:eastAsia="en-GB"/>
        </w:rPr>
      </w:pPr>
      <w:hyperlink w:anchor="_Toc72913410" w:history="1">
        <w:r w:rsidRPr="0024131B">
          <w:rPr>
            <w:rStyle w:val="Hyperlink"/>
          </w:rPr>
          <w:t>Abkürzungsverzeichnis / Glossar</w:t>
        </w:r>
        <w:r>
          <w:rPr>
            <w:webHidden/>
          </w:rPr>
          <w:tab/>
        </w:r>
        <w:r>
          <w:rPr>
            <w:webHidden/>
          </w:rPr>
          <w:fldChar w:fldCharType="begin"/>
        </w:r>
        <w:r>
          <w:rPr>
            <w:webHidden/>
          </w:rPr>
          <w:instrText xml:space="preserve"> PAGEREF _Toc72913410 \h </w:instrText>
        </w:r>
        <w:r>
          <w:rPr>
            <w:webHidden/>
          </w:rPr>
        </w:r>
        <w:r>
          <w:rPr>
            <w:webHidden/>
          </w:rPr>
          <w:fldChar w:fldCharType="separate"/>
        </w:r>
        <w:r>
          <w:rPr>
            <w:webHidden/>
          </w:rPr>
          <w:t>IV</w:t>
        </w:r>
        <w:r>
          <w:rPr>
            <w:webHidden/>
          </w:rPr>
          <w:fldChar w:fldCharType="end"/>
        </w:r>
      </w:hyperlink>
    </w:p>
    <w:p w14:paraId="0DB35D09" w14:textId="50819E66" w:rsidR="002F619B" w:rsidRDefault="002F619B">
      <w:pPr>
        <w:pStyle w:val="Verzeichnis1"/>
        <w:rPr>
          <w:rFonts w:asciiTheme="minorHAnsi" w:eastAsiaTheme="minorEastAsia" w:hAnsiTheme="minorHAnsi" w:cstheme="minorBidi"/>
          <w:b w:val="0"/>
          <w:sz w:val="22"/>
          <w:szCs w:val="22"/>
          <w:lang w:val="en-GB" w:eastAsia="en-GB"/>
        </w:rPr>
      </w:pPr>
      <w:hyperlink w:anchor="_Toc72913411" w:history="1">
        <w:r w:rsidRPr="0024131B">
          <w:rPr>
            <w:rStyle w:val="Hyperlink"/>
          </w:rPr>
          <w:t>Verzeichnisse</w:t>
        </w:r>
        <w:r>
          <w:rPr>
            <w:webHidden/>
          </w:rPr>
          <w:tab/>
        </w:r>
        <w:r>
          <w:rPr>
            <w:webHidden/>
          </w:rPr>
          <w:fldChar w:fldCharType="begin"/>
        </w:r>
        <w:r>
          <w:rPr>
            <w:webHidden/>
          </w:rPr>
          <w:instrText xml:space="preserve"> PAGEREF _Toc72913411 \h </w:instrText>
        </w:r>
        <w:r>
          <w:rPr>
            <w:webHidden/>
          </w:rPr>
        </w:r>
        <w:r>
          <w:rPr>
            <w:webHidden/>
          </w:rPr>
          <w:fldChar w:fldCharType="separate"/>
        </w:r>
        <w:r>
          <w:rPr>
            <w:webHidden/>
          </w:rPr>
          <w:t>V</w:t>
        </w:r>
        <w:r>
          <w:rPr>
            <w:webHidden/>
          </w:rPr>
          <w:fldChar w:fldCharType="end"/>
        </w:r>
      </w:hyperlink>
    </w:p>
    <w:p w14:paraId="3504DD77" w14:textId="002F1004" w:rsidR="002F619B" w:rsidRDefault="002F619B">
      <w:pPr>
        <w:pStyle w:val="Verzeichnis1"/>
        <w:rPr>
          <w:rFonts w:asciiTheme="minorHAnsi" w:eastAsiaTheme="minorEastAsia" w:hAnsiTheme="minorHAnsi" w:cstheme="minorBidi"/>
          <w:b w:val="0"/>
          <w:sz w:val="22"/>
          <w:szCs w:val="22"/>
          <w:lang w:val="en-GB" w:eastAsia="en-GB"/>
        </w:rPr>
      </w:pPr>
      <w:hyperlink w:anchor="_Toc72913412" w:history="1">
        <w:r w:rsidRPr="0024131B">
          <w:rPr>
            <w:rStyle w:val="Hyperlink"/>
          </w:rPr>
          <w:t>1 Projektbeschreibung</w:t>
        </w:r>
        <w:r>
          <w:rPr>
            <w:webHidden/>
          </w:rPr>
          <w:tab/>
        </w:r>
        <w:r>
          <w:rPr>
            <w:webHidden/>
          </w:rPr>
          <w:fldChar w:fldCharType="begin"/>
        </w:r>
        <w:r>
          <w:rPr>
            <w:webHidden/>
          </w:rPr>
          <w:instrText xml:space="preserve"> PAGEREF _Toc72913412 \h </w:instrText>
        </w:r>
        <w:r>
          <w:rPr>
            <w:webHidden/>
          </w:rPr>
        </w:r>
        <w:r>
          <w:rPr>
            <w:webHidden/>
          </w:rPr>
          <w:fldChar w:fldCharType="separate"/>
        </w:r>
        <w:r>
          <w:rPr>
            <w:webHidden/>
          </w:rPr>
          <w:t>1</w:t>
        </w:r>
        <w:r>
          <w:rPr>
            <w:webHidden/>
          </w:rPr>
          <w:fldChar w:fldCharType="end"/>
        </w:r>
      </w:hyperlink>
    </w:p>
    <w:p w14:paraId="16B0E4BE" w14:textId="55A92EF1"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3" w:history="1">
        <w:r w:rsidRPr="0024131B">
          <w:rPr>
            <w:rStyle w:val="Hyperlink"/>
            <w:noProof/>
            <w14:scene3d>
              <w14:camera w14:prst="orthographicFront"/>
              <w14:lightRig w14:rig="threePt" w14:dir="t">
                <w14:rot w14:lat="0" w14:lon="0" w14:rev="0"/>
              </w14:lightRig>
            </w14:scene3d>
          </w:rPr>
          <w:t>1.1</w:t>
        </w:r>
        <w:r w:rsidRPr="0024131B">
          <w:rPr>
            <w:rStyle w:val="Hyperlink"/>
            <w:noProof/>
          </w:rPr>
          <w:t xml:space="preserve"> Funktionsumfang</w:t>
        </w:r>
        <w:r>
          <w:rPr>
            <w:noProof/>
            <w:webHidden/>
          </w:rPr>
          <w:tab/>
        </w:r>
        <w:r>
          <w:rPr>
            <w:noProof/>
            <w:webHidden/>
          </w:rPr>
          <w:fldChar w:fldCharType="begin"/>
        </w:r>
        <w:r>
          <w:rPr>
            <w:noProof/>
            <w:webHidden/>
          </w:rPr>
          <w:instrText xml:space="preserve"> PAGEREF _Toc72913413 \h </w:instrText>
        </w:r>
        <w:r>
          <w:rPr>
            <w:noProof/>
            <w:webHidden/>
          </w:rPr>
        </w:r>
        <w:r>
          <w:rPr>
            <w:noProof/>
            <w:webHidden/>
          </w:rPr>
          <w:fldChar w:fldCharType="separate"/>
        </w:r>
        <w:r>
          <w:rPr>
            <w:noProof/>
            <w:webHidden/>
          </w:rPr>
          <w:t>2</w:t>
        </w:r>
        <w:r>
          <w:rPr>
            <w:noProof/>
            <w:webHidden/>
          </w:rPr>
          <w:fldChar w:fldCharType="end"/>
        </w:r>
      </w:hyperlink>
    </w:p>
    <w:p w14:paraId="1B43FD94" w14:textId="510FDCC3"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4" w:history="1">
        <w:r w:rsidRPr="0024131B">
          <w:rPr>
            <w:rStyle w:val="Hyperlink"/>
            <w:noProof/>
            <w14:scene3d>
              <w14:camera w14:prst="orthographicFront"/>
              <w14:lightRig w14:rig="threePt" w14:dir="t">
                <w14:rot w14:lat="0" w14:lon="0" w14:rev="0"/>
              </w14:lightRig>
            </w14:scene3d>
          </w:rPr>
          <w:t>1.2</w:t>
        </w:r>
        <w:r w:rsidRPr="0024131B">
          <w:rPr>
            <w:rStyle w:val="Hyperlink"/>
            <w:noProof/>
          </w:rPr>
          <w:t xml:space="preserve"> Code-Struktur</w:t>
        </w:r>
        <w:r>
          <w:rPr>
            <w:noProof/>
            <w:webHidden/>
          </w:rPr>
          <w:tab/>
        </w:r>
        <w:r>
          <w:rPr>
            <w:noProof/>
            <w:webHidden/>
          </w:rPr>
          <w:fldChar w:fldCharType="begin"/>
        </w:r>
        <w:r>
          <w:rPr>
            <w:noProof/>
            <w:webHidden/>
          </w:rPr>
          <w:instrText xml:space="preserve"> PAGEREF _Toc72913414 \h </w:instrText>
        </w:r>
        <w:r>
          <w:rPr>
            <w:noProof/>
            <w:webHidden/>
          </w:rPr>
        </w:r>
        <w:r>
          <w:rPr>
            <w:noProof/>
            <w:webHidden/>
          </w:rPr>
          <w:fldChar w:fldCharType="separate"/>
        </w:r>
        <w:r>
          <w:rPr>
            <w:noProof/>
            <w:webHidden/>
          </w:rPr>
          <w:t>3</w:t>
        </w:r>
        <w:r>
          <w:rPr>
            <w:noProof/>
            <w:webHidden/>
          </w:rPr>
          <w:fldChar w:fldCharType="end"/>
        </w:r>
      </w:hyperlink>
    </w:p>
    <w:p w14:paraId="1A63E538" w14:textId="73B10C24"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15" w:history="1">
        <w:r w:rsidRPr="0024131B">
          <w:rPr>
            <w:rStyle w:val="Hyperlink"/>
            <w:noProof/>
          </w:rPr>
          <w:t>1.2.1 LOC</w:t>
        </w:r>
        <w:r>
          <w:rPr>
            <w:noProof/>
            <w:webHidden/>
          </w:rPr>
          <w:tab/>
        </w:r>
        <w:r>
          <w:rPr>
            <w:noProof/>
            <w:webHidden/>
          </w:rPr>
          <w:fldChar w:fldCharType="begin"/>
        </w:r>
        <w:r>
          <w:rPr>
            <w:noProof/>
            <w:webHidden/>
          </w:rPr>
          <w:instrText xml:space="preserve"> PAGEREF _Toc72913415 \h </w:instrText>
        </w:r>
        <w:r>
          <w:rPr>
            <w:noProof/>
            <w:webHidden/>
          </w:rPr>
        </w:r>
        <w:r>
          <w:rPr>
            <w:noProof/>
            <w:webHidden/>
          </w:rPr>
          <w:fldChar w:fldCharType="separate"/>
        </w:r>
        <w:r>
          <w:rPr>
            <w:noProof/>
            <w:webHidden/>
          </w:rPr>
          <w:t>4</w:t>
        </w:r>
        <w:r>
          <w:rPr>
            <w:noProof/>
            <w:webHidden/>
          </w:rPr>
          <w:fldChar w:fldCharType="end"/>
        </w:r>
      </w:hyperlink>
    </w:p>
    <w:p w14:paraId="055D4FA4" w14:textId="61D87661"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6" w:history="1">
        <w:r w:rsidRPr="0024131B">
          <w:rPr>
            <w:rStyle w:val="Hyperlink"/>
            <w:noProof/>
            <w14:scene3d>
              <w14:camera w14:prst="orthographicFront"/>
              <w14:lightRig w14:rig="threePt" w14:dir="t">
                <w14:rot w14:lat="0" w14:lon="0" w14:rev="0"/>
              </w14:lightRig>
            </w14:scene3d>
          </w:rPr>
          <w:t>1.3</w:t>
        </w:r>
        <w:r w:rsidRPr="0024131B">
          <w:rPr>
            <w:rStyle w:val="Hyperlink"/>
            <w:noProof/>
          </w:rPr>
          <w:t xml:space="preserve"> Kompilieren, testen &amp; ausführen</w:t>
        </w:r>
        <w:r>
          <w:rPr>
            <w:noProof/>
            <w:webHidden/>
          </w:rPr>
          <w:tab/>
        </w:r>
        <w:r>
          <w:rPr>
            <w:noProof/>
            <w:webHidden/>
          </w:rPr>
          <w:fldChar w:fldCharType="begin"/>
        </w:r>
        <w:r>
          <w:rPr>
            <w:noProof/>
            <w:webHidden/>
          </w:rPr>
          <w:instrText xml:space="preserve"> PAGEREF _Toc72913416 \h </w:instrText>
        </w:r>
        <w:r>
          <w:rPr>
            <w:noProof/>
            <w:webHidden/>
          </w:rPr>
        </w:r>
        <w:r>
          <w:rPr>
            <w:noProof/>
            <w:webHidden/>
          </w:rPr>
          <w:fldChar w:fldCharType="separate"/>
        </w:r>
        <w:r>
          <w:rPr>
            <w:noProof/>
            <w:webHidden/>
          </w:rPr>
          <w:t>5</w:t>
        </w:r>
        <w:r>
          <w:rPr>
            <w:noProof/>
            <w:webHidden/>
          </w:rPr>
          <w:fldChar w:fldCharType="end"/>
        </w:r>
      </w:hyperlink>
    </w:p>
    <w:p w14:paraId="67C50631" w14:textId="430B2784" w:rsidR="002F619B" w:rsidRDefault="002F619B">
      <w:pPr>
        <w:pStyle w:val="Verzeichnis1"/>
        <w:rPr>
          <w:rFonts w:asciiTheme="minorHAnsi" w:eastAsiaTheme="minorEastAsia" w:hAnsiTheme="minorHAnsi" w:cstheme="minorBidi"/>
          <w:b w:val="0"/>
          <w:sz w:val="22"/>
          <w:szCs w:val="22"/>
          <w:lang w:val="en-GB" w:eastAsia="en-GB"/>
        </w:rPr>
      </w:pPr>
      <w:hyperlink w:anchor="_Toc72913417" w:history="1">
        <w:r w:rsidRPr="0024131B">
          <w:rPr>
            <w:rStyle w:val="Hyperlink"/>
          </w:rPr>
          <w:t>2 Domain Driven Design</w:t>
        </w:r>
        <w:r>
          <w:rPr>
            <w:webHidden/>
          </w:rPr>
          <w:tab/>
        </w:r>
        <w:r>
          <w:rPr>
            <w:webHidden/>
          </w:rPr>
          <w:fldChar w:fldCharType="begin"/>
        </w:r>
        <w:r>
          <w:rPr>
            <w:webHidden/>
          </w:rPr>
          <w:instrText xml:space="preserve"> PAGEREF _Toc72913417 \h </w:instrText>
        </w:r>
        <w:r>
          <w:rPr>
            <w:webHidden/>
          </w:rPr>
        </w:r>
        <w:r>
          <w:rPr>
            <w:webHidden/>
          </w:rPr>
          <w:fldChar w:fldCharType="separate"/>
        </w:r>
        <w:r>
          <w:rPr>
            <w:webHidden/>
          </w:rPr>
          <w:t>6</w:t>
        </w:r>
        <w:r>
          <w:rPr>
            <w:webHidden/>
          </w:rPr>
          <w:fldChar w:fldCharType="end"/>
        </w:r>
      </w:hyperlink>
    </w:p>
    <w:p w14:paraId="0C8B67CF" w14:textId="4645B747"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8" w:history="1">
        <w:r w:rsidRPr="0024131B">
          <w:rPr>
            <w:rStyle w:val="Hyperlink"/>
            <w:noProof/>
            <w14:scene3d>
              <w14:camera w14:prst="orthographicFront"/>
              <w14:lightRig w14:rig="threePt" w14:dir="t">
                <w14:rot w14:lat="0" w14:lon="0" w14:rev="0"/>
              </w14:lightRig>
            </w14:scene3d>
          </w:rPr>
          <w:t>2.1</w:t>
        </w:r>
        <w:r w:rsidRPr="0024131B">
          <w:rPr>
            <w:rStyle w:val="Hyperlink"/>
            <w:noProof/>
          </w:rPr>
          <w:t xml:space="preserve"> Ubiquitous Language</w:t>
        </w:r>
        <w:r>
          <w:rPr>
            <w:noProof/>
            <w:webHidden/>
          </w:rPr>
          <w:tab/>
        </w:r>
        <w:r>
          <w:rPr>
            <w:noProof/>
            <w:webHidden/>
          </w:rPr>
          <w:fldChar w:fldCharType="begin"/>
        </w:r>
        <w:r>
          <w:rPr>
            <w:noProof/>
            <w:webHidden/>
          </w:rPr>
          <w:instrText xml:space="preserve"> PAGEREF _Toc72913418 \h </w:instrText>
        </w:r>
        <w:r>
          <w:rPr>
            <w:noProof/>
            <w:webHidden/>
          </w:rPr>
        </w:r>
        <w:r>
          <w:rPr>
            <w:noProof/>
            <w:webHidden/>
          </w:rPr>
          <w:fldChar w:fldCharType="separate"/>
        </w:r>
        <w:r>
          <w:rPr>
            <w:noProof/>
            <w:webHidden/>
          </w:rPr>
          <w:t>6</w:t>
        </w:r>
        <w:r>
          <w:rPr>
            <w:noProof/>
            <w:webHidden/>
          </w:rPr>
          <w:fldChar w:fldCharType="end"/>
        </w:r>
      </w:hyperlink>
    </w:p>
    <w:p w14:paraId="5B1A3A27" w14:textId="55679605"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9" w:history="1">
        <w:r w:rsidRPr="0024131B">
          <w:rPr>
            <w:rStyle w:val="Hyperlink"/>
            <w:noProof/>
            <w14:scene3d>
              <w14:camera w14:prst="orthographicFront"/>
              <w14:lightRig w14:rig="threePt" w14:dir="t">
                <w14:rot w14:lat="0" w14:lon="0" w14:rev="0"/>
              </w14:lightRig>
            </w14:scene3d>
          </w:rPr>
          <w:t>2.2</w:t>
        </w:r>
        <w:r w:rsidRPr="0024131B">
          <w:rPr>
            <w:rStyle w:val="Hyperlink"/>
            <w:noProof/>
          </w:rPr>
          <w:t xml:space="preserve"> Kontext</w:t>
        </w:r>
        <w:r>
          <w:rPr>
            <w:noProof/>
            <w:webHidden/>
          </w:rPr>
          <w:tab/>
        </w:r>
        <w:r>
          <w:rPr>
            <w:noProof/>
            <w:webHidden/>
          </w:rPr>
          <w:fldChar w:fldCharType="begin"/>
        </w:r>
        <w:r>
          <w:rPr>
            <w:noProof/>
            <w:webHidden/>
          </w:rPr>
          <w:instrText xml:space="preserve"> PAGEREF _Toc72913419 \h </w:instrText>
        </w:r>
        <w:r>
          <w:rPr>
            <w:noProof/>
            <w:webHidden/>
          </w:rPr>
        </w:r>
        <w:r>
          <w:rPr>
            <w:noProof/>
            <w:webHidden/>
          </w:rPr>
          <w:fldChar w:fldCharType="separate"/>
        </w:r>
        <w:r>
          <w:rPr>
            <w:noProof/>
            <w:webHidden/>
          </w:rPr>
          <w:t>8</w:t>
        </w:r>
        <w:r>
          <w:rPr>
            <w:noProof/>
            <w:webHidden/>
          </w:rPr>
          <w:fldChar w:fldCharType="end"/>
        </w:r>
      </w:hyperlink>
    </w:p>
    <w:p w14:paraId="1835CEB9" w14:textId="586C7F0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0" w:history="1">
        <w:r w:rsidRPr="0024131B">
          <w:rPr>
            <w:rStyle w:val="Hyperlink"/>
            <w:noProof/>
            <w14:scene3d>
              <w14:camera w14:prst="orthographicFront"/>
              <w14:lightRig w14:rig="threePt" w14:dir="t">
                <w14:rot w14:lat="0" w14:lon="0" w14:rev="0"/>
              </w14:lightRig>
            </w14:scene3d>
          </w:rPr>
          <w:t>2.3</w:t>
        </w:r>
        <w:r w:rsidRPr="0024131B">
          <w:rPr>
            <w:rStyle w:val="Hyperlink"/>
            <w:noProof/>
          </w:rPr>
          <w:t xml:space="preserve"> Taktisches Domain Driven Design</w:t>
        </w:r>
        <w:r>
          <w:rPr>
            <w:noProof/>
            <w:webHidden/>
          </w:rPr>
          <w:tab/>
        </w:r>
        <w:r>
          <w:rPr>
            <w:noProof/>
            <w:webHidden/>
          </w:rPr>
          <w:fldChar w:fldCharType="begin"/>
        </w:r>
        <w:r>
          <w:rPr>
            <w:noProof/>
            <w:webHidden/>
          </w:rPr>
          <w:instrText xml:space="preserve"> PAGEREF _Toc72913420 \h </w:instrText>
        </w:r>
        <w:r>
          <w:rPr>
            <w:noProof/>
            <w:webHidden/>
          </w:rPr>
        </w:r>
        <w:r>
          <w:rPr>
            <w:noProof/>
            <w:webHidden/>
          </w:rPr>
          <w:fldChar w:fldCharType="separate"/>
        </w:r>
        <w:r>
          <w:rPr>
            <w:noProof/>
            <w:webHidden/>
          </w:rPr>
          <w:t>9</w:t>
        </w:r>
        <w:r>
          <w:rPr>
            <w:noProof/>
            <w:webHidden/>
          </w:rPr>
          <w:fldChar w:fldCharType="end"/>
        </w:r>
      </w:hyperlink>
    </w:p>
    <w:p w14:paraId="63485FE7" w14:textId="58A1DB91"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1" w:history="1">
        <w:r w:rsidRPr="0024131B">
          <w:rPr>
            <w:rStyle w:val="Hyperlink"/>
            <w:noProof/>
          </w:rPr>
          <w:t>2.3.1 Entities</w:t>
        </w:r>
        <w:r>
          <w:rPr>
            <w:noProof/>
            <w:webHidden/>
          </w:rPr>
          <w:tab/>
        </w:r>
        <w:r>
          <w:rPr>
            <w:noProof/>
            <w:webHidden/>
          </w:rPr>
          <w:fldChar w:fldCharType="begin"/>
        </w:r>
        <w:r>
          <w:rPr>
            <w:noProof/>
            <w:webHidden/>
          </w:rPr>
          <w:instrText xml:space="preserve"> PAGEREF _Toc72913421 \h </w:instrText>
        </w:r>
        <w:r>
          <w:rPr>
            <w:noProof/>
            <w:webHidden/>
          </w:rPr>
        </w:r>
        <w:r>
          <w:rPr>
            <w:noProof/>
            <w:webHidden/>
          </w:rPr>
          <w:fldChar w:fldCharType="separate"/>
        </w:r>
        <w:r>
          <w:rPr>
            <w:noProof/>
            <w:webHidden/>
          </w:rPr>
          <w:t>9</w:t>
        </w:r>
        <w:r>
          <w:rPr>
            <w:noProof/>
            <w:webHidden/>
          </w:rPr>
          <w:fldChar w:fldCharType="end"/>
        </w:r>
      </w:hyperlink>
    </w:p>
    <w:p w14:paraId="6A9412CF" w14:textId="67F72D61"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2" w:history="1">
        <w:r w:rsidRPr="0024131B">
          <w:rPr>
            <w:rStyle w:val="Hyperlink"/>
            <w:noProof/>
          </w:rPr>
          <w:t>2.3.2 Value Objects</w:t>
        </w:r>
        <w:r>
          <w:rPr>
            <w:noProof/>
            <w:webHidden/>
          </w:rPr>
          <w:tab/>
        </w:r>
        <w:r>
          <w:rPr>
            <w:noProof/>
            <w:webHidden/>
          </w:rPr>
          <w:fldChar w:fldCharType="begin"/>
        </w:r>
        <w:r>
          <w:rPr>
            <w:noProof/>
            <w:webHidden/>
          </w:rPr>
          <w:instrText xml:space="preserve"> PAGEREF _Toc72913422 \h </w:instrText>
        </w:r>
        <w:r>
          <w:rPr>
            <w:noProof/>
            <w:webHidden/>
          </w:rPr>
        </w:r>
        <w:r>
          <w:rPr>
            <w:noProof/>
            <w:webHidden/>
          </w:rPr>
          <w:fldChar w:fldCharType="separate"/>
        </w:r>
        <w:r>
          <w:rPr>
            <w:noProof/>
            <w:webHidden/>
          </w:rPr>
          <w:t>11</w:t>
        </w:r>
        <w:r>
          <w:rPr>
            <w:noProof/>
            <w:webHidden/>
          </w:rPr>
          <w:fldChar w:fldCharType="end"/>
        </w:r>
      </w:hyperlink>
    </w:p>
    <w:p w14:paraId="4DA26CA2" w14:textId="3CBA5DAC"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3" w:history="1">
        <w:r w:rsidRPr="0024131B">
          <w:rPr>
            <w:rStyle w:val="Hyperlink"/>
            <w:noProof/>
          </w:rPr>
          <w:t>2.3.3 Aggregates</w:t>
        </w:r>
        <w:r>
          <w:rPr>
            <w:noProof/>
            <w:webHidden/>
          </w:rPr>
          <w:tab/>
        </w:r>
        <w:r>
          <w:rPr>
            <w:noProof/>
            <w:webHidden/>
          </w:rPr>
          <w:fldChar w:fldCharType="begin"/>
        </w:r>
        <w:r>
          <w:rPr>
            <w:noProof/>
            <w:webHidden/>
          </w:rPr>
          <w:instrText xml:space="preserve"> PAGEREF _Toc72913423 \h </w:instrText>
        </w:r>
        <w:r>
          <w:rPr>
            <w:noProof/>
            <w:webHidden/>
          </w:rPr>
        </w:r>
        <w:r>
          <w:rPr>
            <w:noProof/>
            <w:webHidden/>
          </w:rPr>
          <w:fldChar w:fldCharType="separate"/>
        </w:r>
        <w:r>
          <w:rPr>
            <w:noProof/>
            <w:webHidden/>
          </w:rPr>
          <w:t>12</w:t>
        </w:r>
        <w:r>
          <w:rPr>
            <w:noProof/>
            <w:webHidden/>
          </w:rPr>
          <w:fldChar w:fldCharType="end"/>
        </w:r>
      </w:hyperlink>
    </w:p>
    <w:p w14:paraId="6B2E7018" w14:textId="6548C7E6"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4" w:history="1">
        <w:r w:rsidRPr="0024131B">
          <w:rPr>
            <w:rStyle w:val="Hyperlink"/>
            <w:noProof/>
          </w:rPr>
          <w:t>2.3.4 Repositories</w:t>
        </w:r>
        <w:r>
          <w:rPr>
            <w:noProof/>
            <w:webHidden/>
          </w:rPr>
          <w:tab/>
        </w:r>
        <w:r>
          <w:rPr>
            <w:noProof/>
            <w:webHidden/>
          </w:rPr>
          <w:fldChar w:fldCharType="begin"/>
        </w:r>
        <w:r>
          <w:rPr>
            <w:noProof/>
            <w:webHidden/>
          </w:rPr>
          <w:instrText xml:space="preserve"> PAGEREF _Toc72913424 \h </w:instrText>
        </w:r>
        <w:r>
          <w:rPr>
            <w:noProof/>
            <w:webHidden/>
          </w:rPr>
        </w:r>
        <w:r>
          <w:rPr>
            <w:noProof/>
            <w:webHidden/>
          </w:rPr>
          <w:fldChar w:fldCharType="separate"/>
        </w:r>
        <w:r>
          <w:rPr>
            <w:noProof/>
            <w:webHidden/>
          </w:rPr>
          <w:t>12</w:t>
        </w:r>
        <w:r>
          <w:rPr>
            <w:noProof/>
            <w:webHidden/>
          </w:rPr>
          <w:fldChar w:fldCharType="end"/>
        </w:r>
      </w:hyperlink>
    </w:p>
    <w:p w14:paraId="6F8F427A" w14:textId="64A4581A" w:rsidR="002F619B" w:rsidRDefault="002F619B">
      <w:pPr>
        <w:pStyle w:val="Verzeichnis1"/>
        <w:rPr>
          <w:rFonts w:asciiTheme="minorHAnsi" w:eastAsiaTheme="minorEastAsia" w:hAnsiTheme="minorHAnsi" w:cstheme="minorBidi"/>
          <w:b w:val="0"/>
          <w:sz w:val="22"/>
          <w:szCs w:val="22"/>
          <w:lang w:val="en-GB" w:eastAsia="en-GB"/>
        </w:rPr>
      </w:pPr>
      <w:hyperlink w:anchor="_Toc72913425" w:history="1">
        <w:r w:rsidRPr="0024131B">
          <w:rPr>
            <w:rStyle w:val="Hyperlink"/>
          </w:rPr>
          <w:t>3 Programming Principles</w:t>
        </w:r>
        <w:r>
          <w:rPr>
            <w:webHidden/>
          </w:rPr>
          <w:tab/>
        </w:r>
        <w:r>
          <w:rPr>
            <w:webHidden/>
          </w:rPr>
          <w:fldChar w:fldCharType="begin"/>
        </w:r>
        <w:r>
          <w:rPr>
            <w:webHidden/>
          </w:rPr>
          <w:instrText xml:space="preserve"> PAGEREF _Toc72913425 \h </w:instrText>
        </w:r>
        <w:r>
          <w:rPr>
            <w:webHidden/>
          </w:rPr>
        </w:r>
        <w:r>
          <w:rPr>
            <w:webHidden/>
          </w:rPr>
          <w:fldChar w:fldCharType="separate"/>
        </w:r>
        <w:r>
          <w:rPr>
            <w:webHidden/>
          </w:rPr>
          <w:t>14</w:t>
        </w:r>
        <w:r>
          <w:rPr>
            <w:webHidden/>
          </w:rPr>
          <w:fldChar w:fldCharType="end"/>
        </w:r>
      </w:hyperlink>
    </w:p>
    <w:p w14:paraId="65F6229A" w14:textId="70F16280"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6" w:history="1">
        <w:r w:rsidRPr="0024131B">
          <w:rPr>
            <w:rStyle w:val="Hyperlink"/>
            <w:noProof/>
            <w14:scene3d>
              <w14:camera w14:prst="orthographicFront"/>
              <w14:lightRig w14:rig="threePt" w14:dir="t">
                <w14:rot w14:lat="0" w14:lon="0" w14:rev="0"/>
              </w14:lightRig>
            </w14:scene3d>
          </w:rPr>
          <w:t>3.1</w:t>
        </w:r>
        <w:r w:rsidRPr="0024131B">
          <w:rPr>
            <w:rStyle w:val="Hyperlink"/>
            <w:noProof/>
          </w:rPr>
          <w:t xml:space="preserve"> SOLID</w:t>
        </w:r>
        <w:r>
          <w:rPr>
            <w:noProof/>
            <w:webHidden/>
          </w:rPr>
          <w:tab/>
        </w:r>
        <w:r>
          <w:rPr>
            <w:noProof/>
            <w:webHidden/>
          </w:rPr>
          <w:fldChar w:fldCharType="begin"/>
        </w:r>
        <w:r>
          <w:rPr>
            <w:noProof/>
            <w:webHidden/>
          </w:rPr>
          <w:instrText xml:space="preserve"> PAGEREF _Toc72913426 \h </w:instrText>
        </w:r>
        <w:r>
          <w:rPr>
            <w:noProof/>
            <w:webHidden/>
          </w:rPr>
        </w:r>
        <w:r>
          <w:rPr>
            <w:noProof/>
            <w:webHidden/>
          </w:rPr>
          <w:fldChar w:fldCharType="separate"/>
        </w:r>
        <w:r>
          <w:rPr>
            <w:noProof/>
            <w:webHidden/>
          </w:rPr>
          <w:t>14</w:t>
        </w:r>
        <w:r>
          <w:rPr>
            <w:noProof/>
            <w:webHidden/>
          </w:rPr>
          <w:fldChar w:fldCharType="end"/>
        </w:r>
      </w:hyperlink>
    </w:p>
    <w:p w14:paraId="2E9A5785" w14:textId="16C26B6D"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7" w:history="1">
        <w:r w:rsidRPr="0024131B">
          <w:rPr>
            <w:rStyle w:val="Hyperlink"/>
            <w:noProof/>
            <w14:scene3d>
              <w14:camera w14:prst="orthographicFront"/>
              <w14:lightRig w14:rig="threePt" w14:dir="t">
                <w14:rot w14:lat="0" w14:lon="0" w14:rev="0"/>
              </w14:lightRig>
            </w14:scene3d>
          </w:rPr>
          <w:t>3.2</w:t>
        </w:r>
        <w:r w:rsidRPr="0024131B">
          <w:rPr>
            <w:rStyle w:val="Hyperlink"/>
            <w:noProof/>
          </w:rPr>
          <w:t xml:space="preserve"> GRASP</w:t>
        </w:r>
        <w:r>
          <w:rPr>
            <w:noProof/>
            <w:webHidden/>
          </w:rPr>
          <w:tab/>
        </w:r>
        <w:r>
          <w:rPr>
            <w:noProof/>
            <w:webHidden/>
          </w:rPr>
          <w:fldChar w:fldCharType="begin"/>
        </w:r>
        <w:r>
          <w:rPr>
            <w:noProof/>
            <w:webHidden/>
          </w:rPr>
          <w:instrText xml:space="preserve"> PAGEREF _Toc72913427 \h </w:instrText>
        </w:r>
        <w:r>
          <w:rPr>
            <w:noProof/>
            <w:webHidden/>
          </w:rPr>
        </w:r>
        <w:r>
          <w:rPr>
            <w:noProof/>
            <w:webHidden/>
          </w:rPr>
          <w:fldChar w:fldCharType="separate"/>
        </w:r>
        <w:r>
          <w:rPr>
            <w:noProof/>
            <w:webHidden/>
          </w:rPr>
          <w:t>14</w:t>
        </w:r>
        <w:r>
          <w:rPr>
            <w:noProof/>
            <w:webHidden/>
          </w:rPr>
          <w:fldChar w:fldCharType="end"/>
        </w:r>
      </w:hyperlink>
    </w:p>
    <w:p w14:paraId="721C6088" w14:textId="3E1AF15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8" w:history="1">
        <w:r w:rsidRPr="0024131B">
          <w:rPr>
            <w:rStyle w:val="Hyperlink"/>
            <w:noProof/>
            <w14:scene3d>
              <w14:camera w14:prst="orthographicFront"/>
              <w14:lightRig w14:rig="threePt" w14:dir="t">
                <w14:rot w14:lat="0" w14:lon="0" w14:rev="0"/>
              </w14:lightRig>
            </w14:scene3d>
          </w:rPr>
          <w:t>3.3</w:t>
        </w:r>
        <w:r w:rsidRPr="0024131B">
          <w:rPr>
            <w:rStyle w:val="Hyperlink"/>
            <w:noProof/>
          </w:rPr>
          <w:t xml:space="preserve"> DRY</w:t>
        </w:r>
        <w:r>
          <w:rPr>
            <w:noProof/>
            <w:webHidden/>
          </w:rPr>
          <w:tab/>
        </w:r>
        <w:r>
          <w:rPr>
            <w:noProof/>
            <w:webHidden/>
          </w:rPr>
          <w:fldChar w:fldCharType="begin"/>
        </w:r>
        <w:r>
          <w:rPr>
            <w:noProof/>
            <w:webHidden/>
          </w:rPr>
          <w:instrText xml:space="preserve"> PAGEREF _Toc72913428 \h </w:instrText>
        </w:r>
        <w:r>
          <w:rPr>
            <w:noProof/>
            <w:webHidden/>
          </w:rPr>
        </w:r>
        <w:r>
          <w:rPr>
            <w:noProof/>
            <w:webHidden/>
          </w:rPr>
          <w:fldChar w:fldCharType="separate"/>
        </w:r>
        <w:r>
          <w:rPr>
            <w:noProof/>
            <w:webHidden/>
          </w:rPr>
          <w:t>14</w:t>
        </w:r>
        <w:r>
          <w:rPr>
            <w:noProof/>
            <w:webHidden/>
          </w:rPr>
          <w:fldChar w:fldCharType="end"/>
        </w:r>
      </w:hyperlink>
    </w:p>
    <w:p w14:paraId="45B02BBB" w14:textId="7B8EABF5" w:rsidR="002F619B" w:rsidRDefault="002F619B">
      <w:pPr>
        <w:pStyle w:val="Verzeichnis1"/>
        <w:rPr>
          <w:rFonts w:asciiTheme="minorHAnsi" w:eastAsiaTheme="minorEastAsia" w:hAnsiTheme="minorHAnsi" w:cstheme="minorBidi"/>
          <w:b w:val="0"/>
          <w:sz w:val="22"/>
          <w:szCs w:val="22"/>
          <w:lang w:val="en-GB" w:eastAsia="en-GB"/>
        </w:rPr>
      </w:pPr>
      <w:hyperlink w:anchor="_Toc72913429" w:history="1">
        <w:r w:rsidRPr="0024131B">
          <w:rPr>
            <w:rStyle w:val="Hyperlink"/>
          </w:rPr>
          <w:t>4 Entwurfsmuster</w:t>
        </w:r>
        <w:r>
          <w:rPr>
            <w:webHidden/>
          </w:rPr>
          <w:tab/>
        </w:r>
        <w:r>
          <w:rPr>
            <w:webHidden/>
          </w:rPr>
          <w:fldChar w:fldCharType="begin"/>
        </w:r>
        <w:r>
          <w:rPr>
            <w:webHidden/>
          </w:rPr>
          <w:instrText xml:space="preserve"> PAGEREF _Toc72913429 \h </w:instrText>
        </w:r>
        <w:r>
          <w:rPr>
            <w:webHidden/>
          </w:rPr>
        </w:r>
        <w:r>
          <w:rPr>
            <w:webHidden/>
          </w:rPr>
          <w:fldChar w:fldCharType="separate"/>
        </w:r>
        <w:r>
          <w:rPr>
            <w:webHidden/>
          </w:rPr>
          <w:t>15</w:t>
        </w:r>
        <w:r>
          <w:rPr>
            <w:webHidden/>
          </w:rPr>
          <w:fldChar w:fldCharType="end"/>
        </w:r>
      </w:hyperlink>
    </w:p>
    <w:p w14:paraId="128A752F" w14:textId="06EF282E" w:rsidR="002F619B" w:rsidRDefault="002F619B">
      <w:pPr>
        <w:pStyle w:val="Verzeichnis1"/>
        <w:rPr>
          <w:rFonts w:asciiTheme="minorHAnsi" w:eastAsiaTheme="minorEastAsia" w:hAnsiTheme="minorHAnsi" w:cstheme="minorBidi"/>
          <w:b w:val="0"/>
          <w:sz w:val="22"/>
          <w:szCs w:val="22"/>
          <w:lang w:val="en-GB" w:eastAsia="en-GB"/>
        </w:rPr>
      </w:pPr>
      <w:hyperlink w:anchor="_Toc72913430" w:history="1">
        <w:r w:rsidRPr="0024131B">
          <w:rPr>
            <w:rStyle w:val="Hyperlink"/>
          </w:rPr>
          <w:t>5 Clean Architecture</w:t>
        </w:r>
        <w:r>
          <w:rPr>
            <w:webHidden/>
          </w:rPr>
          <w:tab/>
        </w:r>
        <w:r>
          <w:rPr>
            <w:webHidden/>
          </w:rPr>
          <w:fldChar w:fldCharType="begin"/>
        </w:r>
        <w:r>
          <w:rPr>
            <w:webHidden/>
          </w:rPr>
          <w:instrText xml:space="preserve"> PAGEREF _Toc72913430 \h </w:instrText>
        </w:r>
        <w:r>
          <w:rPr>
            <w:webHidden/>
          </w:rPr>
        </w:r>
        <w:r>
          <w:rPr>
            <w:webHidden/>
          </w:rPr>
          <w:fldChar w:fldCharType="separate"/>
        </w:r>
        <w:r>
          <w:rPr>
            <w:webHidden/>
          </w:rPr>
          <w:t>20</w:t>
        </w:r>
        <w:r>
          <w:rPr>
            <w:webHidden/>
          </w:rPr>
          <w:fldChar w:fldCharType="end"/>
        </w:r>
      </w:hyperlink>
    </w:p>
    <w:p w14:paraId="64BE5427" w14:textId="0446326C" w:rsidR="002F619B" w:rsidRDefault="002F619B">
      <w:pPr>
        <w:pStyle w:val="Verzeichnis1"/>
        <w:rPr>
          <w:rFonts w:asciiTheme="minorHAnsi" w:eastAsiaTheme="minorEastAsia" w:hAnsiTheme="minorHAnsi" w:cstheme="minorBidi"/>
          <w:b w:val="0"/>
          <w:sz w:val="22"/>
          <w:szCs w:val="22"/>
          <w:lang w:val="en-GB" w:eastAsia="en-GB"/>
        </w:rPr>
      </w:pPr>
      <w:hyperlink w:anchor="_Toc72913431" w:history="1">
        <w:r w:rsidRPr="0024131B">
          <w:rPr>
            <w:rStyle w:val="Hyperlink"/>
          </w:rPr>
          <w:t>6 Legacy Code</w:t>
        </w:r>
        <w:r>
          <w:rPr>
            <w:webHidden/>
          </w:rPr>
          <w:tab/>
        </w:r>
        <w:r>
          <w:rPr>
            <w:webHidden/>
          </w:rPr>
          <w:fldChar w:fldCharType="begin"/>
        </w:r>
        <w:r>
          <w:rPr>
            <w:webHidden/>
          </w:rPr>
          <w:instrText xml:space="preserve"> PAGEREF _Toc72913431 \h </w:instrText>
        </w:r>
        <w:r>
          <w:rPr>
            <w:webHidden/>
          </w:rPr>
        </w:r>
        <w:r>
          <w:rPr>
            <w:webHidden/>
          </w:rPr>
          <w:fldChar w:fldCharType="separate"/>
        </w:r>
        <w:r>
          <w:rPr>
            <w:webHidden/>
          </w:rPr>
          <w:t>23</w:t>
        </w:r>
        <w:r>
          <w:rPr>
            <w:webHidden/>
          </w:rPr>
          <w:fldChar w:fldCharType="end"/>
        </w:r>
      </w:hyperlink>
    </w:p>
    <w:p w14:paraId="74AF5254" w14:textId="6A7E2A57" w:rsidR="002F619B" w:rsidRDefault="002F619B">
      <w:pPr>
        <w:pStyle w:val="Verzeichnis1"/>
        <w:rPr>
          <w:rFonts w:asciiTheme="minorHAnsi" w:eastAsiaTheme="minorEastAsia" w:hAnsiTheme="minorHAnsi" w:cstheme="minorBidi"/>
          <w:b w:val="0"/>
          <w:sz w:val="22"/>
          <w:szCs w:val="22"/>
          <w:lang w:val="en-GB" w:eastAsia="en-GB"/>
        </w:rPr>
      </w:pPr>
      <w:hyperlink w:anchor="_Toc72913432" w:history="1">
        <w:r w:rsidRPr="0024131B">
          <w:rPr>
            <w:rStyle w:val="Hyperlink"/>
          </w:rPr>
          <w:t>7 Refacto</w:t>
        </w:r>
        <w:r w:rsidRPr="0024131B">
          <w:rPr>
            <w:rStyle w:val="Hyperlink"/>
          </w:rPr>
          <w:t>r</w:t>
        </w:r>
        <w:r w:rsidRPr="0024131B">
          <w:rPr>
            <w:rStyle w:val="Hyperlink"/>
          </w:rPr>
          <w:t>ing</w:t>
        </w:r>
        <w:r>
          <w:rPr>
            <w:webHidden/>
          </w:rPr>
          <w:tab/>
        </w:r>
        <w:r>
          <w:rPr>
            <w:webHidden/>
          </w:rPr>
          <w:fldChar w:fldCharType="begin"/>
        </w:r>
        <w:r>
          <w:rPr>
            <w:webHidden/>
          </w:rPr>
          <w:instrText xml:space="preserve"> PAGEREF _Toc72913432 \h </w:instrText>
        </w:r>
        <w:r>
          <w:rPr>
            <w:webHidden/>
          </w:rPr>
        </w:r>
        <w:r>
          <w:rPr>
            <w:webHidden/>
          </w:rPr>
          <w:fldChar w:fldCharType="separate"/>
        </w:r>
        <w:r>
          <w:rPr>
            <w:webHidden/>
          </w:rPr>
          <w:t>24</w:t>
        </w:r>
        <w:r>
          <w:rPr>
            <w:webHidden/>
          </w:rPr>
          <w:fldChar w:fldCharType="end"/>
        </w:r>
      </w:hyperlink>
    </w:p>
    <w:p w14:paraId="04F64B84" w14:textId="081B1184" w:rsidR="002F619B" w:rsidRDefault="002F619B">
      <w:pPr>
        <w:pStyle w:val="Verzeichnis1"/>
        <w:rPr>
          <w:rFonts w:asciiTheme="minorHAnsi" w:eastAsiaTheme="minorEastAsia" w:hAnsiTheme="minorHAnsi" w:cstheme="minorBidi"/>
          <w:b w:val="0"/>
          <w:sz w:val="22"/>
          <w:szCs w:val="22"/>
          <w:lang w:val="en-GB" w:eastAsia="en-GB"/>
        </w:rPr>
      </w:pPr>
      <w:hyperlink w:anchor="_Toc72913433" w:history="1">
        <w:r w:rsidRPr="0024131B">
          <w:rPr>
            <w:rStyle w:val="Hyperlink"/>
          </w:rPr>
          <w:t>8 Unit Tests</w:t>
        </w:r>
        <w:r>
          <w:rPr>
            <w:webHidden/>
          </w:rPr>
          <w:tab/>
        </w:r>
        <w:r>
          <w:rPr>
            <w:webHidden/>
          </w:rPr>
          <w:fldChar w:fldCharType="begin"/>
        </w:r>
        <w:r>
          <w:rPr>
            <w:webHidden/>
          </w:rPr>
          <w:instrText xml:space="preserve"> PAGEREF _Toc72913433 \h </w:instrText>
        </w:r>
        <w:r>
          <w:rPr>
            <w:webHidden/>
          </w:rPr>
        </w:r>
        <w:r>
          <w:rPr>
            <w:webHidden/>
          </w:rPr>
          <w:fldChar w:fldCharType="separate"/>
        </w:r>
        <w:r>
          <w:rPr>
            <w:webHidden/>
          </w:rPr>
          <w:t>25</w:t>
        </w:r>
        <w:r>
          <w:rPr>
            <w:webHidden/>
          </w:rPr>
          <w:fldChar w:fldCharType="end"/>
        </w:r>
      </w:hyperlink>
    </w:p>
    <w:p w14:paraId="77BBC91D" w14:textId="10A5A01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4" w:history="1">
        <w:r w:rsidRPr="0024131B">
          <w:rPr>
            <w:rStyle w:val="Hyperlink"/>
            <w:noProof/>
            <w14:scene3d>
              <w14:camera w14:prst="orthographicFront"/>
              <w14:lightRig w14:rig="threePt" w14:dir="t">
                <w14:rot w14:lat="0" w14:lon="0" w14:rev="0"/>
              </w14:lightRig>
            </w14:scene3d>
          </w:rPr>
          <w:t>8.1</w:t>
        </w:r>
        <w:r w:rsidRPr="0024131B">
          <w:rPr>
            <w:rStyle w:val="Hyperlink"/>
            <w:noProof/>
          </w:rPr>
          <w:t xml:space="preserve"> Initiale Code Coverage</w:t>
        </w:r>
        <w:r>
          <w:rPr>
            <w:noProof/>
            <w:webHidden/>
          </w:rPr>
          <w:tab/>
        </w:r>
        <w:r>
          <w:rPr>
            <w:noProof/>
            <w:webHidden/>
          </w:rPr>
          <w:fldChar w:fldCharType="begin"/>
        </w:r>
        <w:r>
          <w:rPr>
            <w:noProof/>
            <w:webHidden/>
          </w:rPr>
          <w:instrText xml:space="preserve"> PAGEREF _Toc72913434 \h </w:instrText>
        </w:r>
        <w:r>
          <w:rPr>
            <w:noProof/>
            <w:webHidden/>
          </w:rPr>
        </w:r>
        <w:r>
          <w:rPr>
            <w:noProof/>
            <w:webHidden/>
          </w:rPr>
          <w:fldChar w:fldCharType="separate"/>
        </w:r>
        <w:r>
          <w:rPr>
            <w:noProof/>
            <w:webHidden/>
          </w:rPr>
          <w:t>25</w:t>
        </w:r>
        <w:r>
          <w:rPr>
            <w:noProof/>
            <w:webHidden/>
          </w:rPr>
          <w:fldChar w:fldCharType="end"/>
        </w:r>
      </w:hyperlink>
    </w:p>
    <w:p w14:paraId="7A1F4648" w14:textId="237F49D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5" w:history="1">
        <w:r w:rsidRPr="0024131B">
          <w:rPr>
            <w:rStyle w:val="Hyperlink"/>
            <w:noProof/>
            <w14:scene3d>
              <w14:camera w14:prst="orthographicFront"/>
              <w14:lightRig w14:rig="threePt" w14:dir="t">
                <w14:rot w14:lat="0" w14:lon="0" w14:rev="0"/>
              </w14:lightRig>
            </w14:scene3d>
          </w:rPr>
          <w:t>8.2</w:t>
        </w:r>
        <w:r w:rsidRPr="0024131B">
          <w:rPr>
            <w:rStyle w:val="Hyperlink"/>
            <w:noProof/>
          </w:rPr>
          <w:t xml:space="preserve"> Konzept</w:t>
        </w:r>
        <w:r>
          <w:rPr>
            <w:noProof/>
            <w:webHidden/>
          </w:rPr>
          <w:tab/>
        </w:r>
        <w:r>
          <w:rPr>
            <w:noProof/>
            <w:webHidden/>
          </w:rPr>
          <w:fldChar w:fldCharType="begin"/>
        </w:r>
        <w:r>
          <w:rPr>
            <w:noProof/>
            <w:webHidden/>
          </w:rPr>
          <w:instrText xml:space="preserve"> PAGEREF _Toc72913435 \h </w:instrText>
        </w:r>
        <w:r>
          <w:rPr>
            <w:noProof/>
            <w:webHidden/>
          </w:rPr>
        </w:r>
        <w:r>
          <w:rPr>
            <w:noProof/>
            <w:webHidden/>
          </w:rPr>
          <w:fldChar w:fldCharType="separate"/>
        </w:r>
        <w:r>
          <w:rPr>
            <w:noProof/>
            <w:webHidden/>
          </w:rPr>
          <w:t>26</w:t>
        </w:r>
        <w:r>
          <w:rPr>
            <w:noProof/>
            <w:webHidden/>
          </w:rPr>
          <w:fldChar w:fldCharType="end"/>
        </w:r>
      </w:hyperlink>
    </w:p>
    <w:p w14:paraId="1CD835F7" w14:textId="022B3715"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6" w:history="1">
        <w:r w:rsidRPr="0024131B">
          <w:rPr>
            <w:rStyle w:val="Hyperlink"/>
            <w:noProof/>
            <w14:scene3d>
              <w14:camera w14:prst="orthographicFront"/>
              <w14:lightRig w14:rig="threePt" w14:dir="t">
                <w14:rot w14:lat="0" w14:lon="0" w14:rev="0"/>
              </w14:lightRig>
            </w14:scene3d>
          </w:rPr>
          <w:t>8.3</w:t>
        </w:r>
        <w:r w:rsidRPr="0024131B">
          <w:rPr>
            <w:rStyle w:val="Hyperlink"/>
            <w:noProof/>
          </w:rPr>
          <w:t xml:space="preserve"> Mock-Objekte</w:t>
        </w:r>
        <w:r>
          <w:rPr>
            <w:noProof/>
            <w:webHidden/>
          </w:rPr>
          <w:tab/>
        </w:r>
        <w:r>
          <w:rPr>
            <w:noProof/>
            <w:webHidden/>
          </w:rPr>
          <w:fldChar w:fldCharType="begin"/>
        </w:r>
        <w:r>
          <w:rPr>
            <w:noProof/>
            <w:webHidden/>
          </w:rPr>
          <w:instrText xml:space="preserve"> PAGEREF _Toc72913436 \h </w:instrText>
        </w:r>
        <w:r>
          <w:rPr>
            <w:noProof/>
            <w:webHidden/>
          </w:rPr>
        </w:r>
        <w:r>
          <w:rPr>
            <w:noProof/>
            <w:webHidden/>
          </w:rPr>
          <w:fldChar w:fldCharType="separate"/>
        </w:r>
        <w:r>
          <w:rPr>
            <w:noProof/>
            <w:webHidden/>
          </w:rPr>
          <w:t>28</w:t>
        </w:r>
        <w:r>
          <w:rPr>
            <w:noProof/>
            <w:webHidden/>
          </w:rPr>
          <w:fldChar w:fldCharType="end"/>
        </w:r>
      </w:hyperlink>
    </w:p>
    <w:p w14:paraId="2D9AF74F" w14:textId="35A6A736"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7" w:history="1">
        <w:r w:rsidRPr="0024131B">
          <w:rPr>
            <w:rStyle w:val="Hyperlink"/>
            <w:noProof/>
          </w:rPr>
          <w:t>8.3.1 MockCoordianteSystem</w:t>
        </w:r>
        <w:r>
          <w:rPr>
            <w:noProof/>
            <w:webHidden/>
          </w:rPr>
          <w:tab/>
        </w:r>
        <w:r>
          <w:rPr>
            <w:noProof/>
            <w:webHidden/>
          </w:rPr>
          <w:fldChar w:fldCharType="begin"/>
        </w:r>
        <w:r>
          <w:rPr>
            <w:noProof/>
            <w:webHidden/>
          </w:rPr>
          <w:instrText xml:space="preserve"> PAGEREF _Toc72913437 \h </w:instrText>
        </w:r>
        <w:r>
          <w:rPr>
            <w:noProof/>
            <w:webHidden/>
          </w:rPr>
        </w:r>
        <w:r>
          <w:rPr>
            <w:noProof/>
            <w:webHidden/>
          </w:rPr>
          <w:fldChar w:fldCharType="separate"/>
        </w:r>
        <w:r>
          <w:rPr>
            <w:noProof/>
            <w:webHidden/>
          </w:rPr>
          <w:t>28</w:t>
        </w:r>
        <w:r>
          <w:rPr>
            <w:noProof/>
            <w:webHidden/>
          </w:rPr>
          <w:fldChar w:fldCharType="end"/>
        </w:r>
      </w:hyperlink>
    </w:p>
    <w:p w14:paraId="2D0E5C7B" w14:textId="4D72DF29"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8" w:history="1">
        <w:r w:rsidRPr="0024131B">
          <w:rPr>
            <w:rStyle w:val="Hyperlink"/>
            <w:noProof/>
          </w:rPr>
          <w:t>8.3.2 MockPlayer</w:t>
        </w:r>
        <w:r>
          <w:rPr>
            <w:noProof/>
            <w:webHidden/>
          </w:rPr>
          <w:tab/>
        </w:r>
        <w:r>
          <w:rPr>
            <w:noProof/>
            <w:webHidden/>
          </w:rPr>
          <w:fldChar w:fldCharType="begin"/>
        </w:r>
        <w:r>
          <w:rPr>
            <w:noProof/>
            <w:webHidden/>
          </w:rPr>
          <w:instrText xml:space="preserve"> PAGEREF _Toc72913438 \h </w:instrText>
        </w:r>
        <w:r>
          <w:rPr>
            <w:noProof/>
            <w:webHidden/>
          </w:rPr>
        </w:r>
        <w:r>
          <w:rPr>
            <w:noProof/>
            <w:webHidden/>
          </w:rPr>
          <w:fldChar w:fldCharType="separate"/>
        </w:r>
        <w:r>
          <w:rPr>
            <w:noProof/>
            <w:webHidden/>
          </w:rPr>
          <w:t>29</w:t>
        </w:r>
        <w:r>
          <w:rPr>
            <w:noProof/>
            <w:webHidden/>
          </w:rPr>
          <w:fldChar w:fldCharType="end"/>
        </w:r>
      </w:hyperlink>
    </w:p>
    <w:p w14:paraId="1AFE98CD" w14:textId="353CF3BD"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9" w:history="1">
        <w:r w:rsidRPr="0024131B">
          <w:rPr>
            <w:rStyle w:val="Hyperlink"/>
            <w:noProof/>
          </w:rPr>
          <w:t>8.3.3 MockGame</w:t>
        </w:r>
        <w:r>
          <w:rPr>
            <w:noProof/>
            <w:webHidden/>
          </w:rPr>
          <w:tab/>
        </w:r>
        <w:r>
          <w:rPr>
            <w:noProof/>
            <w:webHidden/>
          </w:rPr>
          <w:fldChar w:fldCharType="begin"/>
        </w:r>
        <w:r>
          <w:rPr>
            <w:noProof/>
            <w:webHidden/>
          </w:rPr>
          <w:instrText xml:space="preserve"> PAGEREF _Toc72913439 \h </w:instrText>
        </w:r>
        <w:r>
          <w:rPr>
            <w:noProof/>
            <w:webHidden/>
          </w:rPr>
        </w:r>
        <w:r>
          <w:rPr>
            <w:noProof/>
            <w:webHidden/>
          </w:rPr>
          <w:fldChar w:fldCharType="separate"/>
        </w:r>
        <w:r>
          <w:rPr>
            <w:noProof/>
            <w:webHidden/>
          </w:rPr>
          <w:t>31</w:t>
        </w:r>
        <w:r>
          <w:rPr>
            <w:noProof/>
            <w:webHidden/>
          </w:rPr>
          <w:fldChar w:fldCharType="end"/>
        </w:r>
      </w:hyperlink>
    </w:p>
    <w:p w14:paraId="3438BA34" w14:textId="0790F674"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0" w:history="1">
        <w:r w:rsidRPr="0024131B">
          <w:rPr>
            <w:rStyle w:val="Hyperlink"/>
            <w:noProof/>
            <w14:scene3d>
              <w14:camera w14:prst="orthographicFront"/>
              <w14:lightRig w14:rig="threePt" w14:dir="t">
                <w14:rot w14:lat="0" w14:lon="0" w14:rev="0"/>
              </w14:lightRig>
            </w14:scene3d>
          </w:rPr>
          <w:t>8.4</w:t>
        </w:r>
        <w:r w:rsidRPr="0024131B">
          <w:rPr>
            <w:rStyle w:val="Hyperlink"/>
            <w:noProof/>
          </w:rPr>
          <w:t xml:space="preserve"> ATRIP-Regeln</w:t>
        </w:r>
        <w:r>
          <w:rPr>
            <w:noProof/>
            <w:webHidden/>
          </w:rPr>
          <w:tab/>
        </w:r>
        <w:r>
          <w:rPr>
            <w:noProof/>
            <w:webHidden/>
          </w:rPr>
          <w:fldChar w:fldCharType="begin"/>
        </w:r>
        <w:r>
          <w:rPr>
            <w:noProof/>
            <w:webHidden/>
          </w:rPr>
          <w:instrText xml:space="preserve"> PAGEREF _Toc72913440 \h </w:instrText>
        </w:r>
        <w:r>
          <w:rPr>
            <w:noProof/>
            <w:webHidden/>
          </w:rPr>
        </w:r>
        <w:r>
          <w:rPr>
            <w:noProof/>
            <w:webHidden/>
          </w:rPr>
          <w:fldChar w:fldCharType="separate"/>
        </w:r>
        <w:r>
          <w:rPr>
            <w:noProof/>
            <w:webHidden/>
          </w:rPr>
          <w:t>32</w:t>
        </w:r>
        <w:r>
          <w:rPr>
            <w:noProof/>
            <w:webHidden/>
          </w:rPr>
          <w:fldChar w:fldCharType="end"/>
        </w:r>
      </w:hyperlink>
    </w:p>
    <w:p w14:paraId="7F4C2C89" w14:textId="0F811D9A" w:rsidR="002F619B" w:rsidRDefault="002F619B">
      <w:pPr>
        <w:pStyle w:val="Verzeichnis1"/>
        <w:rPr>
          <w:rFonts w:asciiTheme="minorHAnsi" w:eastAsiaTheme="minorEastAsia" w:hAnsiTheme="minorHAnsi" w:cstheme="minorBidi"/>
          <w:b w:val="0"/>
          <w:sz w:val="22"/>
          <w:szCs w:val="22"/>
          <w:lang w:val="en-GB" w:eastAsia="en-GB"/>
        </w:rPr>
      </w:pPr>
      <w:hyperlink w:anchor="_Toc72913441" w:history="1">
        <w:r w:rsidRPr="0024131B">
          <w:rPr>
            <w:rStyle w:val="Hyperlink"/>
          </w:rPr>
          <w:t>9 Zusatz: API-Design</w:t>
        </w:r>
        <w:r>
          <w:rPr>
            <w:webHidden/>
          </w:rPr>
          <w:tab/>
        </w:r>
        <w:r>
          <w:rPr>
            <w:webHidden/>
          </w:rPr>
          <w:fldChar w:fldCharType="begin"/>
        </w:r>
        <w:r>
          <w:rPr>
            <w:webHidden/>
          </w:rPr>
          <w:instrText xml:space="preserve"> PAGEREF _Toc72913441 \h </w:instrText>
        </w:r>
        <w:r>
          <w:rPr>
            <w:webHidden/>
          </w:rPr>
        </w:r>
        <w:r>
          <w:rPr>
            <w:webHidden/>
          </w:rPr>
          <w:fldChar w:fldCharType="separate"/>
        </w:r>
        <w:r>
          <w:rPr>
            <w:webHidden/>
          </w:rPr>
          <w:t>33</w:t>
        </w:r>
        <w:r>
          <w:rPr>
            <w:webHidden/>
          </w:rPr>
          <w:fldChar w:fldCharType="end"/>
        </w:r>
      </w:hyperlink>
    </w:p>
    <w:p w14:paraId="28558732" w14:textId="09E7334E"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2" w:history="1">
        <w:r w:rsidRPr="0024131B">
          <w:rPr>
            <w:rStyle w:val="Hyperlink"/>
            <w:noProof/>
            <w14:scene3d>
              <w14:camera w14:prst="orthographicFront"/>
              <w14:lightRig w14:rig="threePt" w14:dir="t">
                <w14:rot w14:lat="0" w14:lon="0" w14:rev="0"/>
              </w14:lightRig>
            </w14:scene3d>
          </w:rPr>
          <w:t>9.1</w:t>
        </w:r>
        <w:r w:rsidRPr="0024131B">
          <w:rPr>
            <w:rStyle w:val="Hyperlink"/>
            <w:noProof/>
          </w:rPr>
          <w:t xml:space="preserve"> API</w:t>
        </w:r>
        <w:r>
          <w:rPr>
            <w:noProof/>
            <w:webHidden/>
          </w:rPr>
          <w:tab/>
        </w:r>
        <w:r>
          <w:rPr>
            <w:noProof/>
            <w:webHidden/>
          </w:rPr>
          <w:fldChar w:fldCharType="begin"/>
        </w:r>
        <w:r>
          <w:rPr>
            <w:noProof/>
            <w:webHidden/>
          </w:rPr>
          <w:instrText xml:space="preserve"> PAGEREF _Toc72913442 \h </w:instrText>
        </w:r>
        <w:r>
          <w:rPr>
            <w:noProof/>
            <w:webHidden/>
          </w:rPr>
        </w:r>
        <w:r>
          <w:rPr>
            <w:noProof/>
            <w:webHidden/>
          </w:rPr>
          <w:fldChar w:fldCharType="separate"/>
        </w:r>
        <w:r>
          <w:rPr>
            <w:noProof/>
            <w:webHidden/>
          </w:rPr>
          <w:t>33</w:t>
        </w:r>
        <w:r>
          <w:rPr>
            <w:noProof/>
            <w:webHidden/>
          </w:rPr>
          <w:fldChar w:fldCharType="end"/>
        </w:r>
      </w:hyperlink>
    </w:p>
    <w:p w14:paraId="743053B7" w14:textId="17432BAA"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3" w:history="1">
        <w:r w:rsidRPr="0024131B">
          <w:rPr>
            <w:rStyle w:val="Hyperlink"/>
            <w:noProof/>
            <w14:scene3d>
              <w14:camera w14:prst="orthographicFront"/>
              <w14:lightRig w14:rig="threePt" w14:dir="t">
                <w14:rot w14:lat="0" w14:lon="0" w14:rev="0"/>
              </w14:lightRig>
            </w14:scene3d>
          </w:rPr>
          <w:t>9.2</w:t>
        </w:r>
        <w:r w:rsidRPr="0024131B">
          <w:rPr>
            <w:rStyle w:val="Hyperlink"/>
            <w:noProof/>
          </w:rPr>
          <w:t xml:space="preserve"> Analyse</w:t>
        </w:r>
        <w:r>
          <w:rPr>
            <w:noProof/>
            <w:webHidden/>
          </w:rPr>
          <w:tab/>
        </w:r>
        <w:r>
          <w:rPr>
            <w:noProof/>
            <w:webHidden/>
          </w:rPr>
          <w:fldChar w:fldCharType="begin"/>
        </w:r>
        <w:r>
          <w:rPr>
            <w:noProof/>
            <w:webHidden/>
          </w:rPr>
          <w:instrText xml:space="preserve"> PAGEREF _Toc72913443 \h </w:instrText>
        </w:r>
        <w:r>
          <w:rPr>
            <w:noProof/>
            <w:webHidden/>
          </w:rPr>
        </w:r>
        <w:r>
          <w:rPr>
            <w:noProof/>
            <w:webHidden/>
          </w:rPr>
          <w:fldChar w:fldCharType="separate"/>
        </w:r>
        <w:r>
          <w:rPr>
            <w:noProof/>
            <w:webHidden/>
          </w:rPr>
          <w:t>33</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2913410"/>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proofErr w:type="spellStart"/>
      <w:r w:rsidR="00BA3E24" w:rsidRPr="0003559C">
        <w:t>Application</w:t>
      </w:r>
      <w:proofErr w:type="spellEnd"/>
      <w:r w:rsidR="00BA3E24" w:rsidRPr="0003559C">
        <w:t xml:space="preserve">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proofErr w:type="spellStart"/>
      <w:r w:rsidRPr="002119DB">
        <w:t>Ubiquitous</w:t>
      </w:r>
      <w:proofErr w:type="spellEnd"/>
      <w:r w:rsidRPr="002119DB">
        <w:t xml:space="preserve"> Language</w:t>
      </w:r>
    </w:p>
    <w:p w14:paraId="77CCDBEB" w14:textId="692DED7A" w:rsidR="00051D34" w:rsidRDefault="00A33C7E"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bookmarkStart w:id="4" w:name="_Toc72913411"/>
      <w:r>
        <w:lastRenderedPageBreak/>
        <w:t>Verzeichnisse</w:t>
      </w:r>
      <w:bookmarkEnd w:id="4"/>
    </w:p>
    <w:p w14:paraId="5D97B1A8" w14:textId="25FD8F10" w:rsidR="00F761E2"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2683982" w:history="1">
        <w:r w:rsidR="00F761E2" w:rsidRPr="00F81040">
          <w:rPr>
            <w:rStyle w:val="Hyperlink"/>
            <w:noProof/>
          </w:rPr>
          <w:t>Abbildung 1: Code-Struktur in UML Notation</w:t>
        </w:r>
        <w:r w:rsidR="00F761E2">
          <w:rPr>
            <w:noProof/>
            <w:webHidden/>
          </w:rPr>
          <w:tab/>
        </w:r>
        <w:r w:rsidR="00F761E2">
          <w:rPr>
            <w:noProof/>
            <w:webHidden/>
          </w:rPr>
          <w:fldChar w:fldCharType="begin"/>
        </w:r>
        <w:r w:rsidR="00F761E2">
          <w:rPr>
            <w:noProof/>
            <w:webHidden/>
          </w:rPr>
          <w:instrText xml:space="preserve"> PAGEREF _Toc72683982 \h </w:instrText>
        </w:r>
        <w:r w:rsidR="00F761E2">
          <w:rPr>
            <w:noProof/>
            <w:webHidden/>
          </w:rPr>
        </w:r>
        <w:r w:rsidR="00F761E2">
          <w:rPr>
            <w:noProof/>
            <w:webHidden/>
          </w:rPr>
          <w:fldChar w:fldCharType="separate"/>
        </w:r>
        <w:r w:rsidR="00F761E2">
          <w:rPr>
            <w:noProof/>
            <w:webHidden/>
          </w:rPr>
          <w:t>3</w:t>
        </w:r>
        <w:r w:rsidR="00F761E2">
          <w:rPr>
            <w:noProof/>
            <w:webHidden/>
          </w:rPr>
          <w:fldChar w:fldCharType="end"/>
        </w:r>
      </w:hyperlink>
    </w:p>
    <w:p w14:paraId="1F876495" w14:textId="78A1E446" w:rsidR="00F761E2"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3" w:history="1">
        <w:r w:rsidR="00F761E2" w:rsidRPr="00F81040">
          <w:rPr>
            <w:rStyle w:val="Hyperlink"/>
            <w:noProof/>
          </w:rPr>
          <w:t>Abbildung 2: Problemdomäne</w:t>
        </w:r>
        <w:r w:rsidR="00F761E2">
          <w:rPr>
            <w:noProof/>
            <w:webHidden/>
          </w:rPr>
          <w:tab/>
        </w:r>
        <w:r w:rsidR="00F761E2">
          <w:rPr>
            <w:noProof/>
            <w:webHidden/>
          </w:rPr>
          <w:fldChar w:fldCharType="begin"/>
        </w:r>
        <w:r w:rsidR="00F761E2">
          <w:rPr>
            <w:noProof/>
            <w:webHidden/>
          </w:rPr>
          <w:instrText xml:space="preserve"> PAGEREF _Toc72683983 \h </w:instrText>
        </w:r>
        <w:r w:rsidR="00F761E2">
          <w:rPr>
            <w:noProof/>
            <w:webHidden/>
          </w:rPr>
        </w:r>
        <w:r w:rsidR="00F761E2">
          <w:rPr>
            <w:noProof/>
            <w:webHidden/>
          </w:rPr>
          <w:fldChar w:fldCharType="separate"/>
        </w:r>
        <w:r w:rsidR="00F761E2">
          <w:rPr>
            <w:noProof/>
            <w:webHidden/>
          </w:rPr>
          <w:t>6</w:t>
        </w:r>
        <w:r w:rsidR="00F761E2">
          <w:rPr>
            <w:noProof/>
            <w:webHidden/>
          </w:rPr>
          <w:fldChar w:fldCharType="end"/>
        </w:r>
      </w:hyperlink>
    </w:p>
    <w:p w14:paraId="282A66D8" w14:textId="7337DD5A" w:rsidR="00F761E2"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4" w:history="1">
        <w:r w:rsidR="00F761E2" w:rsidRPr="00F81040">
          <w:rPr>
            <w:rStyle w:val="Hyperlink"/>
            <w:noProof/>
          </w:rPr>
          <w:t>Abbildung 3: UML-Klassendiagramm der Entities</w:t>
        </w:r>
        <w:r w:rsidR="00F761E2">
          <w:rPr>
            <w:noProof/>
            <w:webHidden/>
          </w:rPr>
          <w:tab/>
        </w:r>
        <w:r w:rsidR="00F761E2">
          <w:rPr>
            <w:noProof/>
            <w:webHidden/>
          </w:rPr>
          <w:fldChar w:fldCharType="begin"/>
        </w:r>
        <w:r w:rsidR="00F761E2">
          <w:rPr>
            <w:noProof/>
            <w:webHidden/>
          </w:rPr>
          <w:instrText xml:space="preserve"> PAGEREF _Toc72683984 \h </w:instrText>
        </w:r>
        <w:r w:rsidR="00F761E2">
          <w:rPr>
            <w:noProof/>
            <w:webHidden/>
          </w:rPr>
        </w:r>
        <w:r w:rsidR="00F761E2">
          <w:rPr>
            <w:noProof/>
            <w:webHidden/>
          </w:rPr>
          <w:fldChar w:fldCharType="separate"/>
        </w:r>
        <w:r w:rsidR="00F761E2">
          <w:rPr>
            <w:noProof/>
            <w:webHidden/>
          </w:rPr>
          <w:t>10</w:t>
        </w:r>
        <w:r w:rsidR="00F761E2">
          <w:rPr>
            <w:noProof/>
            <w:webHidden/>
          </w:rPr>
          <w:fldChar w:fldCharType="end"/>
        </w:r>
      </w:hyperlink>
    </w:p>
    <w:p w14:paraId="2E2B1520" w14:textId="7DB84794" w:rsidR="003130DD" w:rsidRPr="00D01674" w:rsidRDefault="002F2C6D" w:rsidP="00FA1599">
      <w:pPr>
        <w:rPr>
          <w:rFonts w:cs="Segoe UI"/>
        </w:rPr>
      </w:pPr>
      <w:r w:rsidRPr="00D01674">
        <w:rPr>
          <w:rFonts w:cs="Segoe UI"/>
          <w:b/>
          <w:bCs/>
          <w:noProof/>
        </w:rPr>
        <w:fldChar w:fldCharType="end"/>
      </w:r>
    </w:p>
    <w:p w14:paraId="3E15138C" w14:textId="12625513" w:rsidR="00F761E2"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2683985" w:history="1">
        <w:r w:rsidR="00F761E2" w:rsidRPr="00011034">
          <w:rPr>
            <w:rStyle w:val="Hyperlink"/>
            <w:noProof/>
          </w:rPr>
          <w:t>Tabelle 1: LOC vor Refactorings</w:t>
        </w:r>
        <w:r w:rsidR="00F761E2">
          <w:rPr>
            <w:noProof/>
            <w:webHidden/>
          </w:rPr>
          <w:tab/>
        </w:r>
        <w:r w:rsidR="00F761E2">
          <w:rPr>
            <w:noProof/>
            <w:webHidden/>
          </w:rPr>
          <w:fldChar w:fldCharType="begin"/>
        </w:r>
        <w:r w:rsidR="00F761E2">
          <w:rPr>
            <w:noProof/>
            <w:webHidden/>
          </w:rPr>
          <w:instrText xml:space="preserve"> PAGEREF _Toc72683985 \h </w:instrText>
        </w:r>
        <w:r w:rsidR="00F761E2">
          <w:rPr>
            <w:noProof/>
            <w:webHidden/>
          </w:rPr>
        </w:r>
        <w:r w:rsidR="00F761E2">
          <w:rPr>
            <w:noProof/>
            <w:webHidden/>
          </w:rPr>
          <w:fldChar w:fldCharType="separate"/>
        </w:r>
        <w:r w:rsidR="00F761E2">
          <w:rPr>
            <w:noProof/>
            <w:webHidden/>
          </w:rPr>
          <w:t>4</w:t>
        </w:r>
        <w:r w:rsidR="00F761E2">
          <w:rPr>
            <w:noProof/>
            <w:webHidden/>
          </w:rPr>
          <w:fldChar w:fldCharType="end"/>
        </w:r>
      </w:hyperlink>
    </w:p>
    <w:p w14:paraId="499BA538" w14:textId="6FD83FEE" w:rsidR="00F761E2"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6" w:history="1">
        <w:r w:rsidR="00F761E2" w:rsidRPr="00011034">
          <w:rPr>
            <w:rStyle w:val="Hyperlink"/>
            <w:noProof/>
          </w:rPr>
          <w:t>Tabelle 2: Getting Started</w:t>
        </w:r>
        <w:r w:rsidR="00F761E2">
          <w:rPr>
            <w:noProof/>
            <w:webHidden/>
          </w:rPr>
          <w:tab/>
        </w:r>
        <w:r w:rsidR="00F761E2">
          <w:rPr>
            <w:noProof/>
            <w:webHidden/>
          </w:rPr>
          <w:fldChar w:fldCharType="begin"/>
        </w:r>
        <w:r w:rsidR="00F761E2">
          <w:rPr>
            <w:noProof/>
            <w:webHidden/>
          </w:rPr>
          <w:instrText xml:space="preserve"> PAGEREF _Toc72683986 \h </w:instrText>
        </w:r>
        <w:r w:rsidR="00F761E2">
          <w:rPr>
            <w:noProof/>
            <w:webHidden/>
          </w:rPr>
        </w:r>
        <w:r w:rsidR="00F761E2">
          <w:rPr>
            <w:noProof/>
            <w:webHidden/>
          </w:rPr>
          <w:fldChar w:fldCharType="separate"/>
        </w:r>
        <w:r w:rsidR="00F761E2">
          <w:rPr>
            <w:noProof/>
            <w:webHidden/>
          </w:rPr>
          <w:t>5</w:t>
        </w:r>
        <w:r w:rsidR="00F761E2">
          <w:rPr>
            <w:noProof/>
            <w:webHidden/>
          </w:rPr>
          <w:fldChar w:fldCharType="end"/>
        </w:r>
      </w:hyperlink>
    </w:p>
    <w:p w14:paraId="731E3A7F" w14:textId="59FCFC78" w:rsidR="00F761E2"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7" w:history="1">
        <w:r w:rsidR="00F761E2" w:rsidRPr="00011034">
          <w:rPr>
            <w:rStyle w:val="Hyperlink"/>
            <w:noProof/>
          </w:rPr>
          <w:t>Tabelle 3: Ubiquitous Language für die Kerndomäne</w:t>
        </w:r>
        <w:r w:rsidR="00F761E2">
          <w:rPr>
            <w:noProof/>
            <w:webHidden/>
          </w:rPr>
          <w:tab/>
        </w:r>
        <w:r w:rsidR="00F761E2">
          <w:rPr>
            <w:noProof/>
            <w:webHidden/>
          </w:rPr>
          <w:fldChar w:fldCharType="begin"/>
        </w:r>
        <w:r w:rsidR="00F761E2">
          <w:rPr>
            <w:noProof/>
            <w:webHidden/>
          </w:rPr>
          <w:instrText xml:space="preserve"> PAGEREF _Toc72683987 \h </w:instrText>
        </w:r>
        <w:r w:rsidR="00F761E2">
          <w:rPr>
            <w:noProof/>
            <w:webHidden/>
          </w:rPr>
        </w:r>
        <w:r w:rsidR="00F761E2">
          <w:rPr>
            <w:noProof/>
            <w:webHidden/>
          </w:rPr>
          <w:fldChar w:fldCharType="separate"/>
        </w:r>
        <w:r w:rsidR="00F761E2">
          <w:rPr>
            <w:noProof/>
            <w:webHidden/>
          </w:rPr>
          <w:t>7</w:t>
        </w:r>
        <w:r w:rsidR="00F761E2">
          <w:rPr>
            <w:noProof/>
            <w:webHidden/>
          </w:rPr>
          <w:fldChar w:fldCharType="end"/>
        </w:r>
      </w:hyperlink>
    </w:p>
    <w:p w14:paraId="69B6FC37" w14:textId="729FB1C5" w:rsidR="00F761E2"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8" w:history="1">
        <w:r w:rsidR="00F761E2" w:rsidRPr="00011034">
          <w:rPr>
            <w:rStyle w:val="Hyperlink"/>
            <w:noProof/>
          </w:rPr>
          <w:t>Tabelle 4: Ubiquitous Language für die generische Domäne</w:t>
        </w:r>
        <w:r w:rsidR="00F761E2">
          <w:rPr>
            <w:noProof/>
            <w:webHidden/>
          </w:rPr>
          <w:tab/>
        </w:r>
        <w:r w:rsidR="00F761E2">
          <w:rPr>
            <w:noProof/>
            <w:webHidden/>
          </w:rPr>
          <w:fldChar w:fldCharType="begin"/>
        </w:r>
        <w:r w:rsidR="00F761E2">
          <w:rPr>
            <w:noProof/>
            <w:webHidden/>
          </w:rPr>
          <w:instrText xml:space="preserve"> PAGEREF _Toc72683988 \h </w:instrText>
        </w:r>
        <w:r w:rsidR="00F761E2">
          <w:rPr>
            <w:noProof/>
            <w:webHidden/>
          </w:rPr>
        </w:r>
        <w:r w:rsidR="00F761E2">
          <w:rPr>
            <w:noProof/>
            <w:webHidden/>
          </w:rPr>
          <w:fldChar w:fldCharType="separate"/>
        </w:r>
        <w:r w:rsidR="00F761E2">
          <w:rPr>
            <w:noProof/>
            <w:webHidden/>
          </w:rPr>
          <w:t>8</w:t>
        </w:r>
        <w:r w:rsidR="00F761E2">
          <w:rPr>
            <w:noProof/>
            <w:webHidden/>
          </w:rPr>
          <w:fldChar w:fldCharType="end"/>
        </w:r>
      </w:hyperlink>
    </w:p>
    <w:p w14:paraId="2BF6C158" w14:textId="0FB16AAB" w:rsidR="00F761E2"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9" w:history="1">
        <w:r w:rsidR="00F761E2" w:rsidRPr="00011034">
          <w:rPr>
            <w:rStyle w:val="Hyperlink"/>
            <w:noProof/>
          </w:rPr>
          <w:t>Tabelle 5: Beziehungen zwischen Kontexten</w:t>
        </w:r>
        <w:r w:rsidR="00F761E2">
          <w:rPr>
            <w:noProof/>
            <w:webHidden/>
          </w:rPr>
          <w:tab/>
        </w:r>
        <w:r w:rsidR="00F761E2">
          <w:rPr>
            <w:noProof/>
            <w:webHidden/>
          </w:rPr>
          <w:fldChar w:fldCharType="begin"/>
        </w:r>
        <w:r w:rsidR="00F761E2">
          <w:rPr>
            <w:noProof/>
            <w:webHidden/>
          </w:rPr>
          <w:instrText xml:space="preserve"> PAGEREF _Toc72683989 \h </w:instrText>
        </w:r>
        <w:r w:rsidR="00F761E2">
          <w:rPr>
            <w:noProof/>
            <w:webHidden/>
          </w:rPr>
        </w:r>
        <w:r w:rsidR="00F761E2">
          <w:rPr>
            <w:noProof/>
            <w:webHidden/>
          </w:rPr>
          <w:fldChar w:fldCharType="separate"/>
        </w:r>
        <w:r w:rsidR="00F761E2">
          <w:rPr>
            <w:noProof/>
            <w:webHidden/>
          </w:rPr>
          <w:t>8</w:t>
        </w:r>
        <w:r w:rsidR="00F761E2">
          <w:rPr>
            <w:noProof/>
            <w:webHidden/>
          </w:rPr>
          <w:fldChar w:fldCharType="end"/>
        </w:r>
      </w:hyperlink>
    </w:p>
    <w:p w14:paraId="34640E02" w14:textId="0D127BF1" w:rsidR="00F761E2"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90" w:history="1">
        <w:r w:rsidR="00F761E2" w:rsidRPr="00011034">
          <w:rPr>
            <w:rStyle w:val="Hyperlink"/>
            <w:noProof/>
          </w:rPr>
          <w:t>Tabelle 6: Value Objects</w:t>
        </w:r>
        <w:r w:rsidR="00F761E2">
          <w:rPr>
            <w:noProof/>
            <w:webHidden/>
          </w:rPr>
          <w:tab/>
        </w:r>
        <w:r w:rsidR="00F761E2">
          <w:rPr>
            <w:noProof/>
            <w:webHidden/>
          </w:rPr>
          <w:fldChar w:fldCharType="begin"/>
        </w:r>
        <w:r w:rsidR="00F761E2">
          <w:rPr>
            <w:noProof/>
            <w:webHidden/>
          </w:rPr>
          <w:instrText xml:space="preserve"> PAGEREF _Toc72683990 \h </w:instrText>
        </w:r>
        <w:r w:rsidR="00F761E2">
          <w:rPr>
            <w:noProof/>
            <w:webHidden/>
          </w:rPr>
        </w:r>
        <w:r w:rsidR="00F761E2">
          <w:rPr>
            <w:noProof/>
            <w:webHidden/>
          </w:rPr>
          <w:fldChar w:fldCharType="separate"/>
        </w:r>
        <w:r w:rsidR="00F761E2">
          <w:rPr>
            <w:noProof/>
            <w:webHidden/>
          </w:rPr>
          <w:t>11</w:t>
        </w:r>
        <w:r w:rsidR="00F761E2">
          <w:rPr>
            <w:noProof/>
            <w:webHidden/>
          </w:rPr>
          <w:fldChar w:fldCharType="end"/>
        </w:r>
      </w:hyperlink>
    </w:p>
    <w:p w14:paraId="7D7A2FAD" w14:textId="4F2A9F3C" w:rsidR="00F761E2" w:rsidRDefault="00F25AE6">
      <w:pPr>
        <w:pStyle w:val="Abbildungsverzeichnis"/>
        <w:tabs>
          <w:tab w:val="right" w:leader="dot" w:pos="8494"/>
        </w:tabs>
        <w:rPr>
          <w:rStyle w:val="Hyperlink"/>
          <w:noProof/>
        </w:rPr>
      </w:pPr>
      <w:hyperlink w:anchor="_Toc72683991" w:history="1">
        <w:r w:rsidR="00F761E2" w:rsidRPr="00011034">
          <w:rPr>
            <w:rStyle w:val="Hyperlink"/>
            <w:noProof/>
          </w:rPr>
          <w:t>Tabelle 7: Aggregates und Root Entities</w:t>
        </w:r>
        <w:r w:rsidR="00F761E2">
          <w:rPr>
            <w:noProof/>
            <w:webHidden/>
          </w:rPr>
          <w:tab/>
        </w:r>
        <w:r w:rsidR="00F761E2">
          <w:rPr>
            <w:noProof/>
            <w:webHidden/>
          </w:rPr>
          <w:fldChar w:fldCharType="begin"/>
        </w:r>
        <w:r w:rsidR="00F761E2">
          <w:rPr>
            <w:noProof/>
            <w:webHidden/>
          </w:rPr>
          <w:instrText xml:space="preserve"> PAGEREF _Toc72683991 \h </w:instrText>
        </w:r>
        <w:r w:rsidR="00F761E2">
          <w:rPr>
            <w:noProof/>
            <w:webHidden/>
          </w:rPr>
        </w:r>
        <w:r w:rsidR="00F761E2">
          <w:rPr>
            <w:noProof/>
            <w:webHidden/>
          </w:rPr>
          <w:fldChar w:fldCharType="separate"/>
        </w:r>
        <w:r w:rsidR="00F761E2">
          <w:rPr>
            <w:noProof/>
            <w:webHidden/>
          </w:rPr>
          <w:t>12</w:t>
        </w:r>
        <w:r w:rsidR="00F761E2">
          <w:rPr>
            <w:noProof/>
            <w:webHidden/>
          </w:rPr>
          <w:fldChar w:fldCharType="end"/>
        </w:r>
      </w:hyperlink>
    </w:p>
    <w:p w14:paraId="7D7FAFC6" w14:textId="2388E19B" w:rsidR="00741703" w:rsidRDefault="003130DD" w:rsidP="00F067DF">
      <w:pPr>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68735B1" w14:textId="15B18852" w:rsidR="00741703"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4386" w:history="1">
        <w:r w:rsidR="00741703" w:rsidRPr="009A7A03">
          <w:rPr>
            <w:rStyle w:val="Hyperlink"/>
            <w:noProof/>
          </w:rPr>
          <w:t>Quellcode 1: Highscore Mapping Code der Adapter Schicht</w:t>
        </w:r>
        <w:r w:rsidR="00741703">
          <w:rPr>
            <w:noProof/>
            <w:webHidden/>
          </w:rPr>
          <w:tab/>
        </w:r>
        <w:r w:rsidR="00741703">
          <w:rPr>
            <w:noProof/>
            <w:webHidden/>
          </w:rPr>
          <w:fldChar w:fldCharType="begin"/>
        </w:r>
        <w:r w:rsidR="00741703">
          <w:rPr>
            <w:noProof/>
            <w:webHidden/>
          </w:rPr>
          <w:instrText xml:space="preserve"> PAGEREF _Toc72684386 \h </w:instrText>
        </w:r>
        <w:r w:rsidR="00741703">
          <w:rPr>
            <w:noProof/>
            <w:webHidden/>
          </w:rPr>
        </w:r>
        <w:r w:rsidR="00741703">
          <w:rPr>
            <w:noProof/>
            <w:webHidden/>
          </w:rPr>
          <w:fldChar w:fldCharType="separate"/>
        </w:r>
        <w:r w:rsidR="00741703">
          <w:rPr>
            <w:noProof/>
            <w:webHidden/>
          </w:rPr>
          <w:t>17</w:t>
        </w:r>
        <w:r w:rsidR="00741703">
          <w:rPr>
            <w:noProof/>
            <w:webHidden/>
          </w:rPr>
          <w:fldChar w:fldCharType="end"/>
        </w:r>
      </w:hyperlink>
    </w:p>
    <w:p w14:paraId="2C239D65" w14:textId="0B516F66" w:rsidR="00741703" w:rsidRDefault="00F25AE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4387" w:history="1">
        <w:r w:rsidR="00741703" w:rsidRPr="009A7A03">
          <w:rPr>
            <w:rStyle w:val="Hyperlink"/>
            <w:noProof/>
          </w:rPr>
          <w:t>Quellcode 2: Adapter-Interface für Client mit TypeScript-Technologie</w:t>
        </w:r>
        <w:r w:rsidR="00741703">
          <w:rPr>
            <w:noProof/>
            <w:webHidden/>
          </w:rPr>
          <w:tab/>
        </w:r>
        <w:r w:rsidR="00741703">
          <w:rPr>
            <w:noProof/>
            <w:webHidden/>
          </w:rPr>
          <w:fldChar w:fldCharType="begin"/>
        </w:r>
        <w:r w:rsidR="00741703">
          <w:rPr>
            <w:noProof/>
            <w:webHidden/>
          </w:rPr>
          <w:instrText xml:space="preserve"> PAGEREF _Toc72684387 \h </w:instrText>
        </w:r>
        <w:r w:rsidR="00741703">
          <w:rPr>
            <w:noProof/>
            <w:webHidden/>
          </w:rPr>
        </w:r>
        <w:r w:rsidR="00741703">
          <w:rPr>
            <w:noProof/>
            <w:webHidden/>
          </w:rPr>
          <w:fldChar w:fldCharType="separate"/>
        </w:r>
        <w:r w:rsidR="00741703">
          <w:rPr>
            <w:noProof/>
            <w:webHidden/>
          </w:rPr>
          <w:t>18</w:t>
        </w:r>
        <w:r w:rsidR="00741703">
          <w:rPr>
            <w:noProof/>
            <w:webHidden/>
          </w:rPr>
          <w:fldChar w:fldCharType="end"/>
        </w:r>
      </w:hyperlink>
    </w:p>
    <w:p w14:paraId="362558EE" w14:textId="74DB82C3" w:rsidR="00F067DF" w:rsidRDefault="00F067DF" w:rsidP="00F067DF">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2913412"/>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proofErr w:type="spellStart"/>
      <w:r w:rsidRPr="00670729">
        <w:rPr>
          <w:i/>
        </w:rPr>
        <w:t>Weeping</w:t>
      </w:r>
      <w:proofErr w:type="spellEnd"/>
      <w:r w:rsidRPr="00670729">
        <w:rPr>
          <w:i/>
        </w:rPr>
        <w:t xml:space="preserve">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2913413"/>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ermöglicht Spielinformationen in einer *.log Datei zu persistieren. Dieses </w:t>
      </w:r>
      <w:proofErr w:type="spellStart"/>
      <w:r w:rsidR="00E3250F">
        <w:t>Logging</w:t>
      </w:r>
      <w:proofErr w:type="spellEnd"/>
      <w:r w:rsidR="00E3250F">
        <w:t xml:space="preserve"> 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mit  </w:t>
      </w:r>
      <w:r w:rsidR="000B19B8">
        <w:t xml:space="preserve">dem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2913414"/>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1E326EA8" w:rsidR="00EF0631" w:rsidRDefault="00C213C8" w:rsidP="00CE04E9">
      <w:pPr>
        <w:pStyle w:val="Beschriftung"/>
      </w:pPr>
      <w:bookmarkStart w:id="10" w:name="_Ref72658592"/>
      <w:bookmarkStart w:id="11" w:name="_Toc72683982"/>
      <w:r>
        <w:t xml:space="preserve">Abbildung </w:t>
      </w:r>
      <w:r w:rsidR="00F25AE6">
        <w:fldChar w:fldCharType="begin"/>
      </w:r>
      <w:r w:rsidR="00F25AE6">
        <w:instrText xml:space="preserve"> SEQ Abbildung \* ARABIC </w:instrText>
      </w:r>
      <w:r w:rsidR="00F25AE6">
        <w:fldChar w:fldCharType="separate"/>
      </w:r>
      <w:r w:rsidR="00FD7710">
        <w:rPr>
          <w:noProof/>
        </w:rPr>
        <w:t>1</w:t>
      </w:r>
      <w:r w:rsidR="00F25AE6">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2913415"/>
      <w:r>
        <w:lastRenderedPageBreak/>
        <w:t>LOC</w:t>
      </w:r>
      <w:bookmarkEnd w:id="12"/>
    </w:p>
    <w:p w14:paraId="26B8F758" w14:textId="7A7B5721"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proofErr w:type="spellStart"/>
            <w:r w:rsidRPr="00FF5FB0">
              <w:rPr>
                <w:sz w:val="20"/>
                <w:szCs w:val="20"/>
              </w:rPr>
              <w:t>WeepingSnake.Game</w:t>
            </w:r>
            <w:proofErr w:type="spellEnd"/>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7AB20F16" w:rsidR="00BF7284" w:rsidRDefault="00AA1A8C" w:rsidP="00AA1A8C">
      <w:pPr>
        <w:pStyle w:val="Beschriftung"/>
      </w:pPr>
      <w:bookmarkStart w:id="13" w:name="_Toc72683985"/>
      <w:r>
        <w:t xml:space="preserve">Tabelle </w:t>
      </w:r>
      <w:r w:rsidR="00F25AE6">
        <w:fldChar w:fldCharType="begin"/>
      </w:r>
      <w:r w:rsidR="00F25AE6">
        <w:instrText xml:space="preserve"> SEQ Tabelle \* ARABIC </w:instrText>
      </w:r>
      <w:r w:rsidR="00F25AE6">
        <w:fldChar w:fldCharType="separate"/>
      </w:r>
      <w:r w:rsidR="006418AD">
        <w:rPr>
          <w:noProof/>
        </w:rPr>
        <w:t>1</w:t>
      </w:r>
      <w:r w:rsidR="00F25AE6">
        <w:rPr>
          <w:noProof/>
        </w:rPr>
        <w:fldChar w:fldCharType="end"/>
      </w:r>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39760F" w:rsidRPr="00B8692A">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2913416"/>
      <w:r>
        <w:lastRenderedPageBreak/>
        <w:t>Kompilieren, testen &amp; ausführen</w:t>
      </w:r>
      <w:bookmarkEnd w:id="14"/>
    </w:p>
    <w:p w14:paraId="2D049798" w14:textId="16762FD5" w:rsidR="006228EF" w:rsidRDefault="003D0455" w:rsidP="00496FAE">
      <w:r>
        <w:t xml:space="preserve">Das Programm kann begrenzt mit Docker ausgeführt werden, zum Erstellen &amp; Testen und Ausführen mit Interkation ist </w:t>
      </w:r>
      <w:proofErr w:type="spellStart"/>
      <w:r>
        <w:t>dotnet</w:t>
      </w:r>
      <w:proofErr w:type="spellEnd"/>
      <w:r>
        <w:t xml:space="preserve"> (Lauffähig unter allen typischen Systemen) nötig.</w:t>
      </w:r>
      <w:r w:rsidR="00496FAE">
        <w:t xml:space="preserve"> </w:t>
      </w:r>
      <w:r>
        <w:t xml:space="preserve">Im Folgenden ist ein Auszug aus der README-Datei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2F619B"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r w:rsidRPr="00B74FA9">
              <w:rPr>
                <w:rFonts w:ascii="Consolas" w:eastAsia="Times New Roman" w:hAnsi="Consolas" w:cs="Courier New"/>
                <w:color w:val="24292E"/>
                <w:sz w:val="20"/>
                <w:szCs w:val="20"/>
                <w:lang w:val="en-GB" w:eastAsia="en-GB"/>
              </w:rPr>
              <w:t>sdk</w:t>
            </w:r>
            <w:proofErr w:type="spellEnd"/>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rsidR="00B45BB1">
              <w:fldChar w:fldCharType="begin"/>
            </w:r>
            <w:r w:rsidR="00B45BB1" w:rsidRPr="00622F1B">
              <w:rPr>
                <w:lang w:val="en-GB"/>
              </w:rPr>
              <w:instrText xml:space="preserve"> HYPERLINK "https://github.com/SilasDerProfi/weeping-snake/blob/main/src/WeepingSnake.Game/Dockerfile" </w:instrText>
            </w:r>
            <w:r w:rsidR="00B45BB1">
              <w:fldChar w:fldCharType="separate"/>
            </w:r>
            <w:r w:rsidRPr="00573D9A">
              <w:rPr>
                <w:rFonts w:eastAsia="Times New Roman" w:cs="Segoe UI"/>
                <w:color w:val="0000FF"/>
                <w:sz w:val="22"/>
                <w:szCs w:val="22"/>
                <w:u w:val="single"/>
                <w:lang w:val="en-GB" w:eastAsia="en-GB"/>
              </w:rPr>
              <w:t>Dockerfile</w:t>
            </w:r>
            <w:proofErr w:type="spellEnd"/>
            <w:r w:rsidR="00B45BB1">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4071B8B1" w:rsidR="00344A97" w:rsidRPr="00344A97" w:rsidRDefault="00FC56B9" w:rsidP="00FC56B9">
      <w:pPr>
        <w:pStyle w:val="Beschriftung"/>
        <w:rPr>
          <w:b w:val="0"/>
          <w:sz w:val="26"/>
          <w:szCs w:val="26"/>
          <w:lang w:val="en-GB"/>
        </w:rPr>
      </w:pPr>
      <w:bookmarkStart w:id="15" w:name="_Toc72683986"/>
      <w:r>
        <w:t xml:space="preserve">Tabelle </w:t>
      </w:r>
      <w:r w:rsidR="00F25AE6">
        <w:fldChar w:fldCharType="begin"/>
      </w:r>
      <w:r w:rsidR="00F25AE6">
        <w:instrText xml:space="preserve"> SEQ Tabelle \* ARABIC </w:instrText>
      </w:r>
      <w:r w:rsidR="00F25AE6">
        <w:fldChar w:fldCharType="separate"/>
      </w:r>
      <w:r w:rsidR="006418AD">
        <w:rPr>
          <w:noProof/>
        </w:rPr>
        <w:t>2</w:t>
      </w:r>
      <w:r w:rsidR="00F25AE6">
        <w:rPr>
          <w:noProof/>
        </w:rPr>
        <w:fldChar w:fldCharType="end"/>
      </w:r>
      <w:r>
        <w:t xml:space="preserve">: </w:t>
      </w:r>
      <w:proofErr w:type="spellStart"/>
      <w:r>
        <w:t>Getting</w:t>
      </w:r>
      <w:proofErr w:type="spellEnd"/>
      <w:r>
        <w:t xml:space="preserve"> </w:t>
      </w:r>
      <w:proofErr w:type="spellStart"/>
      <w:r>
        <w:t>Started</w:t>
      </w:r>
      <w:bookmarkEnd w:id="15"/>
      <w:proofErr w:type="spellEnd"/>
    </w:p>
    <w:p w14:paraId="4349D0B3" w14:textId="376F5433" w:rsidR="00C73FB9" w:rsidRDefault="00C73FB9" w:rsidP="00BF307E">
      <w:pPr>
        <w:pStyle w:val="berschrift1"/>
      </w:pPr>
      <w:bookmarkStart w:id="16" w:name="_Toc72913417"/>
      <w:r>
        <w:lastRenderedPageBreak/>
        <w:t>Domain Driven Design</w:t>
      </w:r>
      <w:bookmarkEnd w:id="16"/>
    </w:p>
    <w:p w14:paraId="44FDF481" w14:textId="0C8E8481" w:rsidR="00757D97" w:rsidRDefault="00757D97" w:rsidP="00757D97">
      <w:pPr>
        <w:pStyle w:val="berschrift2"/>
      </w:pPr>
      <w:bookmarkStart w:id="17" w:name="_Toc72913418"/>
      <w:proofErr w:type="spellStart"/>
      <w:r w:rsidRPr="00757D97">
        <w:t>Ubiquitous</w:t>
      </w:r>
      <w:proofErr w:type="spellEnd"/>
      <w:r w:rsidRPr="00757D97">
        <w:t xml:space="preserve"> Language</w:t>
      </w:r>
      <w:bookmarkEnd w:id="17"/>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390FF9CD" w:rsidR="00505EF2" w:rsidRDefault="00AA1A8C" w:rsidP="00B5423A">
      <w:pPr>
        <w:pStyle w:val="Beschriftung"/>
      </w:pPr>
      <w:bookmarkStart w:id="18" w:name="_Toc72683983"/>
      <w:r>
        <w:t xml:space="preserve">Abbildung </w:t>
      </w:r>
      <w:r w:rsidR="00F25AE6">
        <w:fldChar w:fldCharType="begin"/>
      </w:r>
      <w:r w:rsidR="00F25AE6">
        <w:instrText xml:space="preserve"> SEQ Abbildung \* ARABIC </w:instrText>
      </w:r>
      <w:r w:rsidR="00F25AE6">
        <w:fldChar w:fldCharType="separate"/>
      </w:r>
      <w:r w:rsidR="00FD7710">
        <w:rPr>
          <w:noProof/>
        </w:rPr>
        <w:t>2</w:t>
      </w:r>
      <w:r w:rsidR="00F25AE6">
        <w:rPr>
          <w:noProof/>
        </w:rPr>
        <w:fldChar w:fldCharType="end"/>
      </w:r>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Pr="00C92F80">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18857E34" w:rsidR="00AA18BE" w:rsidRPr="00AA18BE" w:rsidRDefault="00AA18BE" w:rsidP="00977507">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Pr="00AA18BE">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Pr="00C14C74">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345CE832" w:rsidR="00505EF2" w:rsidRDefault="00085B28" w:rsidP="00085B28">
      <w:pPr>
        <w:pStyle w:val="Beschriftung"/>
      </w:pPr>
      <w:bookmarkStart w:id="19" w:name="_Toc72683987"/>
      <w:r>
        <w:t xml:space="preserve">Tabelle </w:t>
      </w:r>
      <w:r w:rsidR="00F25AE6">
        <w:fldChar w:fldCharType="begin"/>
      </w:r>
      <w:r w:rsidR="00F25AE6">
        <w:instrText xml:space="preserve"> SEQ Tabelle \* ARABIC </w:instrText>
      </w:r>
      <w:r w:rsidR="00F25AE6">
        <w:fldChar w:fldCharType="separate"/>
      </w:r>
      <w:r w:rsidR="006418AD">
        <w:rPr>
          <w:noProof/>
        </w:rPr>
        <w:t>3</w:t>
      </w:r>
      <w:r w:rsidR="00F25AE6">
        <w:rPr>
          <w:noProof/>
        </w:rPr>
        <w:fldChar w:fldCharType="end"/>
      </w:r>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6974539E" w:rsidR="00626F07" w:rsidRDefault="00085B28" w:rsidP="00085B28">
      <w:pPr>
        <w:pStyle w:val="Beschriftung"/>
      </w:pPr>
      <w:bookmarkStart w:id="20" w:name="_Toc72683988"/>
      <w:r>
        <w:t xml:space="preserve">Tabelle </w:t>
      </w:r>
      <w:r w:rsidR="00F25AE6">
        <w:fldChar w:fldCharType="begin"/>
      </w:r>
      <w:r w:rsidR="00F25AE6">
        <w:instrText xml:space="preserve"> SEQ Tabelle \* ARABIC </w:instrText>
      </w:r>
      <w:r w:rsidR="00F25AE6">
        <w:fldChar w:fldCharType="separate"/>
      </w:r>
      <w:r w:rsidR="006418AD">
        <w:rPr>
          <w:noProof/>
        </w:rPr>
        <w:t>4</w:t>
      </w:r>
      <w:r w:rsidR="00F25AE6">
        <w:rPr>
          <w:noProof/>
        </w:rPr>
        <w:fldChar w:fldCharType="end"/>
      </w:r>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2913419"/>
      <w:r>
        <w:t>Kontext</w:t>
      </w:r>
      <w:bookmarkEnd w:id="21"/>
    </w:p>
    <w:p w14:paraId="014562A3" w14:textId="4B9F41A3"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7026B905" w:rsidR="00F520DF" w:rsidRDefault="0039495C" w:rsidP="0039495C">
      <w:pPr>
        <w:pStyle w:val="Beschriftung"/>
      </w:pPr>
      <w:bookmarkStart w:id="22" w:name="_Toc72683989"/>
      <w:r>
        <w:t xml:space="preserve">Tabelle </w:t>
      </w:r>
      <w:r w:rsidR="00F25AE6">
        <w:fldChar w:fldCharType="begin"/>
      </w:r>
      <w:r w:rsidR="00F25AE6">
        <w:instrText xml:space="preserve"> SEQ Tabelle \* ARABIC </w:instrText>
      </w:r>
      <w:r w:rsidR="00F25AE6">
        <w:fldChar w:fldCharType="separate"/>
      </w:r>
      <w:r w:rsidR="006418AD">
        <w:rPr>
          <w:noProof/>
        </w:rPr>
        <w:t>5</w:t>
      </w:r>
      <w:r w:rsidR="00F25AE6">
        <w:rPr>
          <w:noProof/>
        </w:rPr>
        <w:fldChar w:fldCharType="end"/>
      </w:r>
      <w:r>
        <w:t>: Beziehungen zwischen Kontexten</w:t>
      </w:r>
      <w:bookmarkEnd w:id="22"/>
    </w:p>
    <w:p w14:paraId="3EDECA75" w14:textId="1D8009C9"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2913420"/>
      <w:r>
        <w:lastRenderedPageBreak/>
        <w:t>Taktisches Domain Driven Design</w:t>
      </w:r>
      <w:bookmarkEnd w:id="23"/>
    </w:p>
    <w:p w14:paraId="5B34F81E" w14:textId="2035CD23" w:rsidR="00263579" w:rsidRDefault="00263579" w:rsidP="00391A68">
      <w:pPr>
        <w:pStyle w:val="berschrift3"/>
      </w:pPr>
      <w:bookmarkStart w:id="24" w:name="_Toc72913421"/>
      <w:proofErr w:type="spellStart"/>
      <w:r>
        <w:t>Entities</w:t>
      </w:r>
      <w:bookmarkEnd w:id="24"/>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8"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herausfinden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 xml:space="preserve">Klassendiagramm ohne Assoziationen. </w:t>
      </w:r>
      <w:r w:rsidR="00B820ED">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0E4E5D89">
            <wp:extent cx="5400040" cy="37045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4590"/>
                    </a:xfrm>
                    <a:prstGeom prst="rect">
                      <a:avLst/>
                    </a:prstGeom>
                  </pic:spPr>
                </pic:pic>
              </a:graphicData>
            </a:graphic>
          </wp:inline>
        </w:drawing>
      </w:r>
    </w:p>
    <w:p w14:paraId="1054ADCF" w14:textId="6C4E999E" w:rsidR="004C6633" w:rsidRDefault="00380915" w:rsidP="00380915">
      <w:pPr>
        <w:pStyle w:val="Beschriftung"/>
      </w:pPr>
      <w:bookmarkStart w:id="25" w:name="_Toc72683984"/>
      <w:r>
        <w:t xml:space="preserve">Abbildung </w:t>
      </w:r>
      <w:r w:rsidR="00F25AE6">
        <w:fldChar w:fldCharType="begin"/>
      </w:r>
      <w:r w:rsidR="00F25AE6">
        <w:instrText xml:space="preserve"> SEQ Abbildung \* ARABIC </w:instrText>
      </w:r>
      <w:r w:rsidR="00F25AE6">
        <w:fldChar w:fldCharType="separate"/>
      </w:r>
      <w:r w:rsidR="00FD7710">
        <w:rPr>
          <w:noProof/>
        </w:rPr>
        <w:t>3</w:t>
      </w:r>
      <w:r w:rsidR="00F25AE6">
        <w:rPr>
          <w:noProof/>
        </w:rPr>
        <w:fldChar w:fldCharType="end"/>
      </w:r>
      <w:r>
        <w:t xml:space="preserve">: UML-Klassendiagramm der </w:t>
      </w:r>
      <w:proofErr w:type="spellStart"/>
      <w:r>
        <w:t>Entities</w:t>
      </w:r>
      <w:bookmarkEnd w:id="25"/>
      <w:proofErr w:type="spellEnd"/>
    </w:p>
    <w:p w14:paraId="071F6A36" w14:textId="4371AB6B" w:rsidR="002C22E4" w:rsidRDefault="005D072D" w:rsidP="00C84E79">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2913422"/>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w:t>
            </w:r>
            <w:proofErr w:type="spellStart"/>
            <w:r w:rsidRPr="007E5699">
              <w:rPr>
                <w:sz w:val="24"/>
                <w:szCs w:val="24"/>
              </w:rPr>
              <w:t>max</w:t>
            </w:r>
            <w:proofErr w:type="spellEnd"/>
            <w:r w:rsidRPr="007E5699">
              <w:rPr>
                <w:sz w:val="24"/>
                <w:szCs w:val="24"/>
              </w:rPr>
              <w:t xml:space="preserve">)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0"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proofErr w:type="spellStart"/>
            <w:r>
              <w:rPr>
                <w:sz w:val="24"/>
                <w:szCs w:val="24"/>
              </w:rPr>
              <w:t>Reichtung</w:t>
            </w:r>
            <w:proofErr w:type="spellEnd"/>
            <w:r>
              <w:rPr>
                <w:sz w:val="24"/>
                <w:szCs w:val="24"/>
              </w:rPr>
              <w:t xml:space="preserve">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62ED3CE6" w:rsidR="007A7038" w:rsidRDefault="007A7038" w:rsidP="007A7038">
      <w:pPr>
        <w:pStyle w:val="Beschriftung"/>
      </w:pPr>
      <w:bookmarkStart w:id="27" w:name="_Toc72683990"/>
      <w:r>
        <w:t xml:space="preserve">Tabelle </w:t>
      </w:r>
      <w:r w:rsidR="00F25AE6">
        <w:fldChar w:fldCharType="begin"/>
      </w:r>
      <w:r w:rsidR="00F25AE6">
        <w:instrText xml:space="preserve"> SEQ Tabelle \* ARABIC </w:instrText>
      </w:r>
      <w:r w:rsidR="00F25AE6">
        <w:fldChar w:fldCharType="separate"/>
      </w:r>
      <w:r w:rsidR="006418AD">
        <w:rPr>
          <w:noProof/>
        </w:rPr>
        <w:t>6</w:t>
      </w:r>
      <w:r w:rsidR="00F25AE6">
        <w:rPr>
          <w:noProof/>
        </w:rPr>
        <w:fldChar w:fldCharType="end"/>
      </w:r>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2913423"/>
      <w:r>
        <w:lastRenderedPageBreak/>
        <w:t>Aggregates</w:t>
      </w:r>
      <w:bookmarkEnd w:id="28"/>
    </w:p>
    <w:p w14:paraId="557970BB" w14:textId="17B668D9" w:rsidR="002C22E4" w:rsidRDefault="002C22E4" w:rsidP="002C22E4">
      <w:r>
        <w:t xml:space="preserve">Die Aggregates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der Aggregates dar. In der folgenden Tabelle sind die Aggregate Root </w:t>
      </w:r>
      <w:proofErr w:type="spellStart"/>
      <w:r>
        <w:t>Entities</w:t>
      </w:r>
      <w:proofErr w:type="spellEnd"/>
      <w:r>
        <w:t xml:space="preserve">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proofErr w:type="spellStart"/>
            <w:r w:rsidRPr="001E45AB">
              <w:rPr>
                <w:sz w:val="28"/>
                <w:szCs w:val="28"/>
              </w:rPr>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proofErr w:type="spellStart"/>
            <w:r w:rsidRPr="001E45AB">
              <w:rPr>
                <w:sz w:val="28"/>
                <w:szCs w:val="28"/>
              </w:rP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proofErr w:type="spellStart"/>
            <w:r w:rsidRPr="001E45AB">
              <w:rPr>
                <w:sz w:val="28"/>
                <w:szCs w:val="28"/>
              </w:rPr>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proofErr w:type="spellStart"/>
            <w:r w:rsidRPr="001E45AB">
              <w:rPr>
                <w:sz w:val="28"/>
                <w:szCs w:val="28"/>
              </w:rPr>
              <w:t>Com</w:t>
            </w:r>
            <w:r w:rsidR="00B0720A">
              <w:rPr>
                <w:sz w:val="28"/>
                <w:szCs w:val="28"/>
              </w:rPr>
              <w:t>p</w:t>
            </w:r>
            <w:r w:rsidRPr="001E45AB">
              <w:rPr>
                <w:sz w:val="28"/>
                <w:szCs w:val="28"/>
              </w:rPr>
              <w:t>uterPlayer</w:t>
            </w:r>
            <w:proofErr w:type="spellEnd"/>
          </w:p>
        </w:tc>
      </w:tr>
    </w:tbl>
    <w:p w14:paraId="4BE0FFC8" w14:textId="73A0CEF0" w:rsidR="002C22E4" w:rsidRDefault="001E45AB" w:rsidP="001E45AB">
      <w:pPr>
        <w:pStyle w:val="Beschriftung"/>
      </w:pPr>
      <w:bookmarkStart w:id="29" w:name="_Toc72683991"/>
      <w:r>
        <w:t xml:space="preserve">Tabelle </w:t>
      </w:r>
      <w:r w:rsidR="00F25AE6">
        <w:fldChar w:fldCharType="begin"/>
      </w:r>
      <w:r w:rsidR="00F25AE6">
        <w:instrText xml:space="preserve"> SEQ Tabelle \* ARABIC </w:instrText>
      </w:r>
      <w:r w:rsidR="00F25AE6">
        <w:fldChar w:fldCharType="separate"/>
      </w:r>
      <w:r w:rsidR="006418AD">
        <w:rPr>
          <w:noProof/>
        </w:rPr>
        <w:t>7</w:t>
      </w:r>
      <w:r w:rsidR="00F25AE6">
        <w:rPr>
          <w:noProof/>
        </w:rPr>
        <w:fldChar w:fldCharType="end"/>
      </w:r>
      <w:r>
        <w:t xml:space="preserve">: Aggregates und Root </w:t>
      </w:r>
      <w:proofErr w:type="spellStart"/>
      <w:r>
        <w:t>Entities</w:t>
      </w:r>
      <w:bookmarkEnd w:id="29"/>
      <w:proofErr w:type="spellEnd"/>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2913424"/>
      <w:proofErr w:type="spellStart"/>
      <w:r>
        <w:t>Repositories</w:t>
      </w:r>
      <w:bookmarkEnd w:id="30"/>
      <w:proofErr w:type="spellEnd"/>
    </w:p>
    <w:p w14:paraId="3F359193" w14:textId="41A4AAEA" w:rsidR="002C22E4" w:rsidRPr="004C02B2" w:rsidRDefault="004C02B2" w:rsidP="004C02B2">
      <w:r>
        <w:t xml:space="preserve">In der Anwendung </w:t>
      </w:r>
      <w:proofErr w:type="spellStart"/>
      <w:r w:rsidRPr="006770C9">
        <w:rPr>
          <w:i/>
        </w:rPr>
        <w:t>WeepingSnake</w:t>
      </w:r>
      <w:proofErr w:type="spellEnd"/>
      <w:r>
        <w:t xml:space="preserve"> werden lediglich </w:t>
      </w:r>
      <w:proofErr w:type="spellStart"/>
      <w:r w:rsidRPr="004C02B2">
        <w:rPr>
          <w:i/>
        </w:rPr>
        <w:t>Person</w:t>
      </w:r>
      <w:r>
        <w:t>s</w:t>
      </w:r>
      <w:proofErr w:type="spellEnd"/>
      <w:r>
        <w:t xml:space="preserve"> </w:t>
      </w:r>
      <w:proofErr w:type="spellStart"/>
      <w:r>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w:t>
      </w:r>
      <w:r w:rsidR="003D6EDF">
        <w:lastRenderedPageBreak/>
        <w:t xml:space="preserve">Aggregate nicht korrekt ist. </w:t>
      </w:r>
      <w:r w:rsidR="00553D6D">
        <w:t xml:space="preserve">In den folgenden Kapiteln wird daher das Accountverwaltung-Aggregate korrigiert, sodass der </w:t>
      </w:r>
      <w:proofErr w:type="spellStart"/>
      <w:r w:rsidR="00553D6D">
        <w:t>zugriff</w:t>
      </w:r>
      <w:proofErr w:type="spellEnd"/>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0216C926" w:rsidR="00991625" w:rsidRDefault="00C73FB9" w:rsidP="00991625">
      <w:pPr>
        <w:pStyle w:val="berschrift1"/>
      </w:pPr>
      <w:bookmarkStart w:id="31" w:name="_Toc72913425"/>
      <w:r>
        <w:lastRenderedPageBreak/>
        <w:t>Programming Principles</w:t>
      </w:r>
      <w:bookmarkEnd w:id="31"/>
    </w:p>
    <w:p w14:paraId="1655BE68" w14:textId="4FFAFE01" w:rsidR="00C73FB9" w:rsidRDefault="00C73FB9" w:rsidP="00C73FB9">
      <w:pPr>
        <w:pStyle w:val="berschrift2"/>
      </w:pPr>
      <w:bookmarkStart w:id="32" w:name="_Toc72913426"/>
      <w:r>
        <w:t>SOLID</w:t>
      </w:r>
      <w:bookmarkEnd w:id="32"/>
    </w:p>
    <w:p w14:paraId="6AEF3B69" w14:textId="662FF636" w:rsidR="00C73FB9" w:rsidRPr="00C73FB9" w:rsidRDefault="00C73FB9" w:rsidP="00C73FB9">
      <w:pPr>
        <w:rPr>
          <w:color w:val="FF0000"/>
        </w:rPr>
      </w:pPr>
      <w:r w:rsidRPr="00C73FB9">
        <w:rPr>
          <w:color w:val="FF0000"/>
        </w:rPr>
        <w:t>Analyse und Begründung</w:t>
      </w:r>
    </w:p>
    <w:p w14:paraId="4AC0BA4C" w14:textId="1BFCF6D1" w:rsidR="00C73FB9" w:rsidRDefault="00C73FB9" w:rsidP="00C73FB9">
      <w:pPr>
        <w:pStyle w:val="berschrift2"/>
      </w:pPr>
      <w:bookmarkStart w:id="33" w:name="_Toc72913427"/>
      <w:r>
        <w:t>GRASP</w:t>
      </w:r>
      <w:bookmarkEnd w:id="33"/>
    </w:p>
    <w:p w14:paraId="52958186" w14:textId="5390931F" w:rsidR="00C73FB9" w:rsidRPr="00C73FB9" w:rsidRDefault="00C73FB9" w:rsidP="00C73FB9">
      <w:pPr>
        <w:rPr>
          <w:color w:val="FF0000"/>
        </w:rPr>
      </w:pPr>
      <w:r w:rsidRPr="00C73FB9">
        <w:rPr>
          <w:color w:val="FF0000"/>
        </w:rPr>
        <w:t>Analyse und Begründung</w:t>
      </w:r>
    </w:p>
    <w:p w14:paraId="02244029" w14:textId="0ACF38BF" w:rsidR="00C73FB9" w:rsidRPr="00C73FB9" w:rsidRDefault="00C73FB9" w:rsidP="00C73FB9">
      <w:pPr>
        <w:rPr>
          <w:color w:val="FF0000"/>
        </w:rPr>
      </w:pPr>
      <w:r w:rsidRPr="00C73FB9">
        <w:rPr>
          <w:color w:val="FF0000"/>
        </w:rPr>
        <w:t>(insbes. Kopplung und Kohäsion)</w:t>
      </w:r>
    </w:p>
    <w:p w14:paraId="2EF59ECA" w14:textId="677696E9" w:rsidR="00C73FB9" w:rsidRDefault="00C73FB9" w:rsidP="00C73FB9">
      <w:pPr>
        <w:pStyle w:val="berschrift2"/>
      </w:pPr>
      <w:bookmarkStart w:id="34" w:name="_Toc72913428"/>
      <w:r>
        <w:t>DRY</w:t>
      </w:r>
      <w:bookmarkEnd w:id="34"/>
    </w:p>
    <w:p w14:paraId="4B885FDB" w14:textId="27A5CFE7" w:rsidR="00CA5628" w:rsidRDefault="00C73FB9" w:rsidP="00C73FB9">
      <w:pPr>
        <w:rPr>
          <w:color w:val="FF0000"/>
        </w:rPr>
      </w:pPr>
      <w:r w:rsidRPr="00C73FB9">
        <w:rPr>
          <w:color w:val="FF0000"/>
        </w:rPr>
        <w:t>Analyse und Begründung</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35" w:name="_Toc72913429"/>
      <w:r>
        <w:lastRenderedPageBreak/>
        <w:t>Entwurfsmuster</w:t>
      </w:r>
      <w:bookmarkEnd w:id="35"/>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3A0C28FA" w:rsidR="0038114F" w:rsidRDefault="0038114F" w:rsidP="0038114F">
      <w:pPr>
        <w:pStyle w:val="Beschriftung"/>
      </w:pPr>
      <w:r>
        <w:t xml:space="preserve">Abbildung </w:t>
      </w:r>
      <w:r w:rsidR="00F25AE6">
        <w:fldChar w:fldCharType="begin"/>
      </w:r>
      <w:r w:rsidR="00F25AE6">
        <w:instrText xml:space="preserve"> SEQ Abbildung \* ARABIC </w:instrText>
      </w:r>
      <w:r w:rsidR="00F25AE6">
        <w:fldChar w:fldCharType="separate"/>
      </w:r>
      <w:r w:rsidR="00FD7710">
        <w:rPr>
          <w:noProof/>
        </w:rPr>
        <w:t>4</w:t>
      </w:r>
      <w:r w:rsidR="00F25AE6">
        <w:rPr>
          <w:noProof/>
        </w:rPr>
        <w:fldChar w:fldCharType="end"/>
      </w:r>
      <w:r>
        <w:t xml:space="preserve">: Ablauf Computerspieler </w:t>
      </w:r>
      <w:r w:rsidR="00D90C52">
        <w:t xml:space="preserve">Initialisierung </w:t>
      </w:r>
      <w:r>
        <w:t xml:space="preserve">ohne </w:t>
      </w:r>
      <w:r w:rsidR="00A333D6">
        <w:t>Erbauer</w:t>
      </w:r>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68E52F02" w:rsidR="003F3389" w:rsidRDefault="00BE7A92" w:rsidP="00BE7A92">
      <w:pPr>
        <w:pStyle w:val="Beschriftung"/>
      </w:pPr>
      <w:r>
        <w:t xml:space="preserve">Abbildung </w:t>
      </w:r>
      <w:r w:rsidR="00F25AE6">
        <w:fldChar w:fldCharType="begin"/>
      </w:r>
      <w:r w:rsidR="00F25AE6">
        <w:instrText xml:space="preserve"> SEQ Abbildung \* ARABIC </w:instrText>
      </w:r>
      <w:r w:rsidR="00F25AE6">
        <w:fldChar w:fldCharType="separate"/>
      </w:r>
      <w:r w:rsidR="00FD7710">
        <w:rPr>
          <w:noProof/>
        </w:rPr>
        <w:t>5</w:t>
      </w:r>
      <w:r w:rsidR="00F25AE6">
        <w:rPr>
          <w:noProof/>
        </w:rPr>
        <w:fldChar w:fldCharType="end"/>
      </w:r>
      <w:r>
        <w:t>: UML-Klassendiagramm Computerspielererzeugung ohne Erbauer</w:t>
      </w:r>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13FCC3F4" w:rsidR="00A5249F" w:rsidRDefault="00F3747F" w:rsidP="00F3747F">
      <w:pPr>
        <w:pStyle w:val="Beschriftung"/>
      </w:pPr>
      <w:r>
        <w:t xml:space="preserve">Abbildung </w:t>
      </w:r>
      <w:r w:rsidR="00F25AE6">
        <w:fldChar w:fldCharType="begin"/>
      </w:r>
      <w:r w:rsidR="00F25AE6">
        <w:instrText xml:space="preserve"> SEQ Abbildung \* ARABIC </w:instrText>
      </w:r>
      <w:r w:rsidR="00F25AE6">
        <w:fldChar w:fldCharType="separate"/>
      </w:r>
      <w:r w:rsidR="00FD7710">
        <w:rPr>
          <w:noProof/>
        </w:rPr>
        <w:t>6</w:t>
      </w:r>
      <w:r w:rsidR="00F25AE6">
        <w:rPr>
          <w:noProof/>
        </w:rPr>
        <w:fldChar w:fldCharType="end"/>
      </w:r>
      <w:r>
        <w:t xml:space="preserve">: </w:t>
      </w:r>
      <w:r w:rsidRPr="001457BA">
        <w:t xml:space="preserve">UML-Klassendiagramm Computerspielererzeugung </w:t>
      </w:r>
      <w:r>
        <w:t xml:space="preserve">mit </w:t>
      </w:r>
      <w:r w:rsidRPr="001457BA">
        <w:t>Erbauer</w:t>
      </w:r>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4" w:history="1">
        <w:r w:rsidRPr="00002D22">
          <w:rPr>
            <w:rStyle w:val="Hyperlink"/>
            <w:sz w:val="20"/>
            <w:szCs w:val="20"/>
          </w:rPr>
          <w:t>06c8851d</w:t>
        </w:r>
      </w:hyperlink>
      <w:r w:rsidRPr="00002D22">
        <w:rPr>
          <w:sz w:val="20"/>
          <w:szCs w:val="20"/>
        </w:rPr>
        <w:t xml:space="preserve"> &amp; </w:t>
      </w:r>
      <w:hyperlink r:id="rId35" w:history="1">
        <w:r w:rsidRPr="00002D22">
          <w:rPr>
            <w:rStyle w:val="Hyperlink"/>
            <w:sz w:val="20"/>
            <w:szCs w:val="20"/>
          </w:rPr>
          <w:t>73a3bb46</w:t>
        </w:r>
      </w:hyperlink>
      <w:r w:rsidRPr="00002D22">
        <w:rPr>
          <w:sz w:val="20"/>
          <w:szCs w:val="20"/>
        </w:rPr>
        <w:t xml:space="preserve"> &amp; </w:t>
      </w:r>
      <w:hyperlink r:id="rId36" w:history="1">
        <w:r w:rsidRPr="00002D22">
          <w:rPr>
            <w:rStyle w:val="Hyperlink"/>
            <w:sz w:val="20"/>
            <w:szCs w:val="20"/>
          </w:rPr>
          <w:t>809b2ef</w:t>
        </w:r>
      </w:hyperlink>
      <w:r w:rsidRPr="00002D22">
        <w:rPr>
          <w:sz w:val="20"/>
          <w:szCs w:val="20"/>
        </w:rPr>
        <w:t xml:space="preserve"> &amp; </w:t>
      </w:r>
      <w:hyperlink r:id="rId37" w:history="1">
        <w:r w:rsidRPr="00002D22">
          <w:rPr>
            <w:rStyle w:val="Hyperlink"/>
            <w:sz w:val="20"/>
            <w:szCs w:val="20"/>
          </w:rPr>
          <w:t>f3748cf</w:t>
        </w:r>
      </w:hyperlink>
      <w:r w:rsidRPr="00002D22">
        <w:rPr>
          <w:sz w:val="20"/>
          <w:szCs w:val="20"/>
        </w:rPr>
        <w:t xml:space="preserve"> &amp; </w:t>
      </w:r>
      <w:hyperlink r:id="rId38"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625B2CB2" w:rsidR="00AC3E07" w:rsidRPr="00002D22" w:rsidRDefault="00002D22" w:rsidP="00002D22">
      <w:pPr>
        <w:pStyle w:val="Beschriftung"/>
        <w:rPr>
          <w:rFonts w:cs="Segoe UI"/>
          <w:color w:val="FF0000"/>
          <w:sz w:val="22"/>
          <w:szCs w:val="22"/>
        </w:rPr>
      </w:pPr>
      <w:r>
        <w:t xml:space="preserve">Abbildung </w:t>
      </w:r>
      <w:r w:rsidR="00F25AE6">
        <w:fldChar w:fldCharType="begin"/>
      </w:r>
      <w:r w:rsidR="00F25AE6">
        <w:instrText xml:space="preserve"> SEQ Abbildung \* ARABIC </w:instrText>
      </w:r>
      <w:r w:rsidR="00F25AE6">
        <w:fldChar w:fldCharType="separate"/>
      </w:r>
      <w:r w:rsidR="00FD7710">
        <w:rPr>
          <w:noProof/>
        </w:rPr>
        <w:t>7</w:t>
      </w:r>
      <w:r w:rsidR="00F25AE6">
        <w:rPr>
          <w:noProof/>
        </w:rPr>
        <w:fldChar w:fldCharType="end"/>
      </w:r>
      <w:r>
        <w:t xml:space="preserve">: </w:t>
      </w:r>
      <w:r w:rsidRPr="004C1F03">
        <w:t xml:space="preserve">Ablauf Computerspieler Initialisierung </w:t>
      </w:r>
      <w:r>
        <w:t xml:space="preserve">mit </w:t>
      </w:r>
      <w:r w:rsidRPr="004C1F03">
        <w:t>Erbauer</w:t>
      </w:r>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proofErr w:type="spellStart"/>
      <w:r w:rsidR="00722B7C" w:rsidRPr="00343BA6">
        <w:rPr>
          <w:i/>
        </w:rPr>
        <w:t>Application</w:t>
      </w:r>
      <w:proofErr w:type="spellEnd"/>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36" w:name="_Ref72666670"/>
      <w:bookmarkStart w:id="37" w:name="_Toc72913430"/>
      <w:r>
        <w:lastRenderedPageBreak/>
        <w:t>Clean Architecture</w:t>
      </w:r>
      <w:bookmarkEnd w:id="36"/>
      <w:bookmarkEnd w:id="37"/>
    </w:p>
    <w:p w14:paraId="748B5831" w14:textId="2A7A2995" w:rsidR="00326A55"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0" w:history="1">
        <w:r w:rsidRPr="00887BF0">
          <w:rPr>
            <w:rStyle w:val="Hyperlink"/>
            <w:sz w:val="20"/>
            <w:szCs w:val="20"/>
          </w:rPr>
          <w:t>37f57e9</w:t>
        </w:r>
      </w:hyperlink>
      <w:r w:rsidRPr="00887BF0">
        <w:rPr>
          <w:sz w:val="20"/>
          <w:szCs w:val="20"/>
        </w:rPr>
        <w:t xml:space="preserve"> und </w:t>
      </w:r>
      <w:hyperlink r:id="rId41"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2"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r w:rsidRPr="003C6ADD">
        <w:rPr>
          <w:rStyle w:val="codeZchn"/>
        </w:rPr>
        <w:t>String</w:t>
      </w:r>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38" w:name="_Toc72684386"/>
      <w:r>
        <w:t>Quellcode</w:t>
      </w:r>
      <w:r w:rsidR="00B602C7">
        <w:t xml:space="preserve"> </w:t>
      </w:r>
      <w:r w:rsidR="00F25AE6">
        <w:fldChar w:fldCharType="begin"/>
      </w:r>
      <w:r w:rsidR="00F25AE6">
        <w:instrText xml:space="preserve"> SEQ Quell</w:instrText>
      </w:r>
      <w:r w:rsidR="00F25AE6">
        <w:instrText xml:space="preserve">code \* ARABIC </w:instrText>
      </w:r>
      <w:r w:rsidR="00F25AE6">
        <w:fldChar w:fldCharType="separate"/>
      </w:r>
      <w:r w:rsidR="0061582B">
        <w:rPr>
          <w:noProof/>
        </w:rPr>
        <w:t>1</w:t>
      </w:r>
      <w:r w:rsidR="00F25AE6">
        <w:rPr>
          <w:noProof/>
        </w:rPr>
        <w:fldChar w:fldCharType="end"/>
      </w:r>
      <w:r>
        <w:t xml:space="preserve">: </w:t>
      </w:r>
      <w:r w:rsidR="00E54F5D">
        <w:t xml:space="preserve">Highscore </w:t>
      </w:r>
      <w:r w:rsidRPr="008F793C">
        <w:t>Mapping Code der Adapter Schicht</w:t>
      </w:r>
      <w:bookmarkEnd w:id="38"/>
    </w:p>
    <w:p w14:paraId="7BEE340A" w14:textId="77777777" w:rsidR="00E54F5D" w:rsidRPr="00E54F5D" w:rsidRDefault="00E54F5D" w:rsidP="00E54F5D"/>
    <w:p w14:paraId="5F0FE842" w14:textId="77777777" w:rsidR="00544641" w:rsidRPr="00544641" w:rsidRDefault="00544641" w:rsidP="00544641"/>
    <w:p w14:paraId="10775A8F" w14:textId="7B93DF6B" w:rsidR="00FF7401"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4F77401A" w14:textId="77777777" w:rsidR="007A7DCA" w:rsidRDefault="007A7DCA" w:rsidP="002C76A1"/>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39" w:name="_Toc72684387"/>
      <w:r>
        <w:t xml:space="preserve">Quellcode </w:t>
      </w:r>
      <w:r w:rsidR="00F25AE6">
        <w:fldChar w:fldCharType="begin"/>
      </w:r>
      <w:r w:rsidR="00F25AE6">
        <w:instrText xml:space="preserve"> SEQ Quellcode \* ARABIC </w:instrText>
      </w:r>
      <w:r w:rsidR="00F25AE6">
        <w:fldChar w:fldCharType="separate"/>
      </w:r>
      <w:r>
        <w:rPr>
          <w:noProof/>
        </w:rPr>
        <w:t>2</w:t>
      </w:r>
      <w:r w:rsidR="00F25AE6">
        <w:rPr>
          <w:noProof/>
        </w:rPr>
        <w:fldChar w:fldCharType="end"/>
      </w:r>
      <w:r>
        <w:t xml:space="preserve">: Adapter-Interface für Client mit </w:t>
      </w:r>
      <w:proofErr w:type="spellStart"/>
      <w:r>
        <w:t>Type</w:t>
      </w:r>
      <w:r w:rsidR="002907C9">
        <w:t>S</w:t>
      </w:r>
      <w:r>
        <w:t>cript</w:t>
      </w:r>
      <w:proofErr w:type="spellEnd"/>
      <w:r>
        <w:t>-Technologie</w:t>
      </w:r>
      <w:bookmarkEnd w:id="39"/>
    </w:p>
    <w:p w14:paraId="22F35ACF" w14:textId="6EEABD2C" w:rsidR="00991625" w:rsidRPr="003C6ADD" w:rsidRDefault="008B2F27" w:rsidP="0054662B">
      <w:r>
        <w:rPr>
          <w:noProof/>
        </w:rPr>
        <w:drawing>
          <wp:inline distT="0" distB="0" distL="0" distR="0" wp14:anchorId="692ACD8A" wp14:editId="125F591F">
            <wp:extent cx="5401310" cy="391287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310" cy="3912870"/>
                    </a:xfrm>
                    <a:prstGeom prst="rect">
                      <a:avLst/>
                    </a:prstGeom>
                    <a:noFill/>
                    <a:ln>
                      <a:noFill/>
                    </a:ln>
                  </pic:spPr>
                </pic:pic>
              </a:graphicData>
            </a:graphic>
          </wp:inline>
        </w:drawing>
      </w:r>
      <w:r w:rsidR="00CA5628">
        <w:br w:type="page"/>
      </w:r>
    </w:p>
    <w:p w14:paraId="65A96D56" w14:textId="38FB7469" w:rsidR="00991625" w:rsidRDefault="00C73FB9" w:rsidP="00991625">
      <w:pPr>
        <w:pStyle w:val="berschrift1"/>
      </w:pPr>
      <w:bookmarkStart w:id="40" w:name="_Toc72913431"/>
      <w:r>
        <w:lastRenderedPageBreak/>
        <w:t>Legacy Code</w:t>
      </w:r>
      <w:bookmarkEnd w:id="40"/>
    </w:p>
    <w:p w14:paraId="2C8F6A27" w14:textId="77777777" w:rsidR="00C73FB9" w:rsidRPr="00AD6801" w:rsidRDefault="00C73FB9" w:rsidP="00977507">
      <w:pPr>
        <w:pStyle w:val="Listenabsatz"/>
        <w:numPr>
          <w:ilvl w:val="0"/>
          <w:numId w:val="16"/>
        </w:numPr>
        <w:rPr>
          <w:color w:val="FF0000"/>
        </w:rPr>
      </w:pPr>
      <w:r w:rsidRPr="00AD6801">
        <w:rPr>
          <w:color w:val="FF0000"/>
        </w:rPr>
        <w:t>&gt;= 2 Abhängigkeiten mit Techniken aus der Vorlesung brechen</w:t>
      </w:r>
    </w:p>
    <w:p w14:paraId="7BB2146A" w14:textId="77777777" w:rsidR="00DC516B" w:rsidRDefault="00C73FB9" w:rsidP="00DC516B">
      <w:pPr>
        <w:pStyle w:val="Listenabsatz"/>
        <w:numPr>
          <w:ilvl w:val="0"/>
          <w:numId w:val="16"/>
        </w:numPr>
        <w:rPr>
          <w:color w:val="FF0000"/>
        </w:rPr>
      </w:pPr>
      <w:r w:rsidRPr="00AD6801">
        <w:rPr>
          <w:color w:val="FF0000"/>
        </w:rPr>
        <w:t>ausgewählte Stellen und Techniken begründe</w:t>
      </w:r>
    </w:p>
    <w:p w14:paraId="29431903" w14:textId="77777777" w:rsidR="00DC516B" w:rsidRDefault="00DC516B" w:rsidP="00DC516B">
      <w:pPr>
        <w:pStyle w:val="Listenabsatz"/>
        <w:numPr>
          <w:ilvl w:val="0"/>
          <w:numId w:val="16"/>
        </w:numPr>
        <w:rPr>
          <w:color w:val="FF0000"/>
        </w:rPr>
      </w:pPr>
    </w:p>
    <w:p w14:paraId="40B0729D" w14:textId="77777777" w:rsidR="00DC516B" w:rsidRDefault="00DC516B" w:rsidP="00DC516B">
      <w:pPr>
        <w:pStyle w:val="Listenabsatz"/>
        <w:numPr>
          <w:ilvl w:val="0"/>
          <w:numId w:val="16"/>
        </w:numPr>
        <w:rPr>
          <w:color w:val="FF0000"/>
        </w:rPr>
      </w:pPr>
    </w:p>
    <w:p w14:paraId="6BE01914" w14:textId="6B19326D" w:rsidR="00DC516B" w:rsidRPr="00DC516B" w:rsidRDefault="00DC516B" w:rsidP="00DC516B">
      <w:pPr>
        <w:pStyle w:val="Listenabsatz"/>
        <w:ind w:left="360"/>
        <w:rPr>
          <w:color w:val="FF0000"/>
        </w:rPr>
      </w:pPr>
      <w:r w:rsidRPr="00DC516B">
        <w:rPr>
          <w:color w:val="FF0000"/>
        </w:rPr>
        <w:t xml:space="preserve">Person &amp; Highscore </w:t>
      </w:r>
      <w:proofErr w:type="spellStart"/>
      <w:r w:rsidRPr="00DC516B">
        <w:rPr>
          <w:color w:val="FF0000"/>
        </w:rPr>
        <w:t>entry</w:t>
      </w:r>
      <w:proofErr w:type="spellEnd"/>
      <w:r w:rsidRPr="00DC516B">
        <w:rPr>
          <w:color w:val="FF0000"/>
        </w:rPr>
        <w:t xml:space="preserve"> (interface?)</w:t>
      </w:r>
    </w:p>
    <w:p w14:paraId="6CF02148" w14:textId="77777777" w:rsidR="00DC516B" w:rsidRPr="00DC516B" w:rsidRDefault="00DC516B" w:rsidP="00DC516B">
      <w:pPr>
        <w:rPr>
          <w:color w:val="FF0000"/>
        </w:rPr>
      </w:pPr>
    </w:p>
    <w:p w14:paraId="0A492A54" w14:textId="77777777" w:rsidR="00CA5628" w:rsidRDefault="00CA5628">
      <w:pPr>
        <w:spacing w:line="240" w:lineRule="auto"/>
        <w:jc w:val="left"/>
        <w:rPr>
          <w:color w:val="FF0000"/>
        </w:rPr>
      </w:pPr>
      <w:r>
        <w:rPr>
          <w:color w:val="FF0000"/>
        </w:rPr>
        <w:br w:type="page"/>
      </w:r>
    </w:p>
    <w:p w14:paraId="27699A8D" w14:textId="655522ED" w:rsidR="00C73FB9" w:rsidRDefault="00C73FB9" w:rsidP="00C73FB9">
      <w:pPr>
        <w:pStyle w:val="berschrift1"/>
      </w:pPr>
      <w:bookmarkStart w:id="41" w:name="_Toc72913432"/>
      <w:r>
        <w:lastRenderedPageBreak/>
        <w:t>Refactoring</w:t>
      </w:r>
      <w:bookmarkEnd w:id="41"/>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 xml:space="preserve">Folgenden werden die Code </w:t>
      </w:r>
      <w:proofErr w:type="spellStart"/>
      <w:r w:rsidR="002E4FF8" w:rsidRPr="00CD697F">
        <w:rPr>
          <w:color w:val="FF0000"/>
        </w:rPr>
        <w:t>Smells</w:t>
      </w:r>
      <w:proofErr w:type="spellEnd"/>
      <w:r w:rsidR="002E4FF8" w:rsidRPr="00CD697F">
        <w:rPr>
          <w:color w:val="FF0000"/>
        </w:rPr>
        <w:t xml:space="preserve"> in dem Quellcode betrachtet und durch geeignete Refactorings gelöst.</w:t>
      </w:r>
    </w:p>
    <w:p w14:paraId="1EE34224" w14:textId="782E381D" w:rsidR="002E4FF8" w:rsidRDefault="002E4FF8" w:rsidP="002E4FF8">
      <w:pPr>
        <w:pStyle w:val="berschrift2"/>
      </w:pPr>
      <w:r>
        <w:t>Long Method</w:t>
      </w:r>
    </w:p>
    <w:p w14:paraId="0BAFE019" w14:textId="2A13D60A" w:rsidR="003B02E4" w:rsidRDefault="003B02E4" w:rsidP="003B02E4">
      <w:r>
        <w:t xml:space="preserve">Im Folgenden wird der Code </w:t>
      </w:r>
      <w:proofErr w:type="spellStart"/>
      <w:r>
        <w:t>Smell</w:t>
      </w:r>
      <w:proofErr w:type="spellEnd"/>
      <w:r>
        <w:t xml:space="preserve"> </w:t>
      </w:r>
      <w:r>
        <w:t>Long Method</w:t>
      </w:r>
      <w:r>
        <w:t xml:space="preserve">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65890B53" w:rsidR="00D267D6" w:rsidRDefault="007E422A" w:rsidP="007E422A">
      <w:pPr>
        <w:pStyle w:val="Beschriftung"/>
      </w:pPr>
      <w:r>
        <w:t xml:space="preserve">Abbildung </w:t>
      </w:r>
      <w:r>
        <w:fldChar w:fldCharType="begin"/>
      </w:r>
      <w:r>
        <w:instrText xml:space="preserve"> SEQ Abbildung \* ARABIC </w:instrText>
      </w:r>
      <w:r>
        <w:fldChar w:fldCharType="separate"/>
      </w:r>
      <w:r w:rsidR="00FD7710">
        <w:rPr>
          <w:noProof/>
        </w:rPr>
        <w:t>8</w:t>
      </w:r>
      <w:r>
        <w:fldChar w:fldCharType="end"/>
      </w:r>
      <w:r>
        <w:t>: UML-Klassendiagramm RandomNotKillingItselfPlayer</w:t>
      </w:r>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proofErr w:type="spellStart"/>
      <w:r w:rsidRPr="00430B7C">
        <w:rPr>
          <w:rStyle w:val="codeZchn"/>
        </w:rPr>
        <w:t>AssignedGame_OnLoopTick</w:t>
      </w:r>
      <w:proofErr w:type="spellEnd"/>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0"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A2sY4tLQIAAFc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r>
        <w:t xml:space="preserve">Quellcode </w:t>
      </w:r>
      <w:r>
        <w:fldChar w:fldCharType="begin"/>
      </w:r>
      <w:r>
        <w:instrText xml:space="preserve"> SEQ Quellcode \* ARABIC </w:instrText>
      </w:r>
      <w:r>
        <w:fldChar w:fldCharType="separate"/>
      </w:r>
      <w:r w:rsidR="001136A4">
        <w:rPr>
          <w:noProof/>
        </w:rPr>
        <w:t>3</w:t>
      </w:r>
      <w:r>
        <w:rPr>
          <w:noProof/>
        </w:rPr>
        <w:fldChar w:fldCharType="end"/>
      </w:r>
      <w:r>
        <w:t>:</w:t>
      </w:r>
      <w:r>
        <w:t xml:space="preserve"> </w:t>
      </w:r>
      <w:r w:rsidR="00FD7710">
        <w:t xml:space="preserve">Aktionsfindung des </w:t>
      </w:r>
      <w:proofErr w:type="spellStart"/>
      <w:r w:rsidR="00FD7710">
        <w:t>RandomNotK</w:t>
      </w:r>
      <w:r w:rsidR="00957955">
        <w:t>i</w:t>
      </w:r>
      <w:r w:rsidR="00FD7710">
        <w:t>llingItSelfPlayers</w:t>
      </w:r>
      <w:proofErr w:type="spellEnd"/>
    </w:p>
    <w:p w14:paraId="680BEA44" w14:textId="2E0B5E11" w:rsidR="00FD7710" w:rsidRPr="0067543D"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w:t>
      </w:r>
      <w:proofErr w:type="spellStart"/>
      <w:r w:rsidR="00FD7710">
        <w:t>for</w:t>
      </w:r>
      <w:proofErr w:type="spellEnd"/>
      <w:r w:rsidR="00FD7710">
        <w:t xml:space="preserve">-Schleife, welche bis zu 100 mal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 xml:space="preserve">Trial and </w:t>
      </w:r>
      <w:proofErr w:type="spellStart"/>
      <w:r w:rsidR="000E6A50" w:rsidRPr="000E6A50">
        <w:t>error</w:t>
      </w:r>
      <w:proofErr w:type="spellEnd"/>
      <w:r w:rsidR="000E6A50">
        <w:t xml:space="preserve">“-Verfahren um eine Aktion zu finden ist sehr </w:t>
      </w:r>
      <w:r w:rsidR="000E6A50">
        <w:lastRenderedPageBreak/>
        <w:t xml:space="preserve">ineffizient, sodass dieses ebenfalls angepasst wird. Bei Refactorings  muss das Gesamtverhalten gleich bleiben,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proofErr w:type="spellStart"/>
      <w:r w:rsidR="00060FF1" w:rsidRPr="00060FF1">
        <w:rPr>
          <w:rStyle w:val="codeZchn"/>
        </w:rPr>
        <w:t>GetActionsInRandomOrder</w:t>
      </w:r>
      <w:proofErr w:type="spellEnd"/>
      <w:r w:rsidR="00060FF1">
        <w:t xml:space="preserve"> und </w:t>
      </w:r>
      <w:proofErr w:type="spellStart"/>
      <w:r w:rsidR="00060FF1" w:rsidRPr="00060FF1">
        <w:rPr>
          <w:rStyle w:val="codeZchn"/>
        </w:rPr>
        <w:t>IsActionValidForBoardDimensions</w:t>
      </w:r>
      <w:proofErr w:type="spellEnd"/>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7DA575E5" w14:textId="77777777" w:rsidR="00B9200A" w:rsidRPr="00004F60" w:rsidRDefault="00B9200A" w:rsidP="007E422A">
      <w:pPr>
        <w:rPr>
          <w:sz w:val="16"/>
          <w:szCs w:val="16"/>
        </w:rPr>
      </w:pP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Default="00A71343" w:rsidP="00A71343">
                            <w:pPr>
                              <w:autoSpaceDE w:val="0"/>
                              <w:autoSpaceDN w:val="0"/>
                              <w:adjustRightInd w:val="0"/>
                              <w:spacing w:line="240" w:lineRule="auto"/>
                              <w:jc w:val="left"/>
                              <w:rPr>
                                <w:rFonts w:ascii="Consolas" w:hAnsi="Consolas" w:cs="Consolas"/>
                                <w:color w:val="000000"/>
                                <w:sz w:val="19"/>
                                <w:szCs w:val="19"/>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Default="00A71343" w:rsidP="00A71343">
                            <w:pPr>
                              <w:autoSpaceDE w:val="0"/>
                              <w:autoSpaceDN w:val="0"/>
                              <w:adjustRightInd w:val="0"/>
                              <w:spacing w:line="240" w:lineRule="auto"/>
                              <w:jc w:val="left"/>
                              <w:rPr>
                                <w:rFonts w:ascii="Consolas" w:hAnsi="Consolas" w:cs="Consolas"/>
                                <w:color w:val="000000"/>
                                <w:sz w:val="19"/>
                                <w:szCs w:val="19"/>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board.Height</w:t>
                            </w:r>
                            <w:proofErr w:type="spellEnd"/>
                            <w:r w:rsidRPr="00A71343">
                              <w:rPr>
                                <w:rFonts w:ascii="Consolas" w:hAnsi="Consolas" w:cs="Consolas"/>
                                <w:color w:val="000000"/>
                                <w:sz w:val="19"/>
                                <w:szCs w:val="19"/>
                                <w:lang w:val="en-GB"/>
                              </w:rPr>
                              <w: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1"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KmBdiItAgAAWA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Default="00A71343" w:rsidP="00A71343">
                      <w:pPr>
                        <w:autoSpaceDE w:val="0"/>
                        <w:autoSpaceDN w:val="0"/>
                        <w:adjustRightInd w:val="0"/>
                        <w:spacing w:line="240" w:lineRule="auto"/>
                        <w:jc w:val="left"/>
                        <w:rPr>
                          <w:rFonts w:ascii="Consolas" w:hAnsi="Consolas" w:cs="Consolas"/>
                          <w:color w:val="000000"/>
                          <w:sz w:val="19"/>
                          <w:szCs w:val="19"/>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Default="00A71343" w:rsidP="00A71343">
                      <w:pPr>
                        <w:autoSpaceDE w:val="0"/>
                        <w:autoSpaceDN w:val="0"/>
                        <w:adjustRightInd w:val="0"/>
                        <w:spacing w:line="240" w:lineRule="auto"/>
                        <w:jc w:val="left"/>
                        <w:rPr>
                          <w:rFonts w:ascii="Consolas" w:hAnsi="Consolas" w:cs="Consolas"/>
                          <w:color w:val="000000"/>
                          <w:sz w:val="19"/>
                          <w:szCs w:val="19"/>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board.Height</w:t>
                      </w:r>
                      <w:proofErr w:type="spellEnd"/>
                      <w:r w:rsidRPr="00A71343">
                        <w:rPr>
                          <w:rFonts w:ascii="Consolas" w:hAnsi="Consolas" w:cs="Consolas"/>
                          <w:color w:val="000000"/>
                          <w:sz w:val="19"/>
                          <w:szCs w:val="19"/>
                          <w:lang w:val="en-GB"/>
                        </w:rPr>
                        <w: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595ACDDF" w:rsidR="00957955" w:rsidRDefault="00957955" w:rsidP="00957955">
      <w:pPr>
        <w:pStyle w:val="Beschriftung"/>
      </w:pPr>
      <w:r>
        <w:t xml:space="preserve">Quellcode </w:t>
      </w:r>
      <w:r>
        <w:fldChar w:fldCharType="begin"/>
      </w:r>
      <w:r>
        <w:instrText xml:space="preserve"> SEQ Quellcode \* ARABIC </w:instrText>
      </w:r>
      <w:r>
        <w:fldChar w:fldCharType="separate"/>
      </w:r>
      <w:r>
        <w:rPr>
          <w:noProof/>
        </w:rPr>
        <w:t>3</w:t>
      </w:r>
      <w:r>
        <w:rPr>
          <w:noProof/>
        </w:rPr>
        <w:fldChar w:fldCharType="end"/>
      </w:r>
      <w:r>
        <w:t xml:space="preserve">: Aktionsfindung des </w:t>
      </w:r>
      <w:proofErr w:type="spellStart"/>
      <w:r>
        <w:t>RandomNotK</w:t>
      </w:r>
      <w:r>
        <w:t>i</w:t>
      </w:r>
      <w:r>
        <w:t>llingItSelfPlayers</w:t>
      </w:r>
      <w:proofErr w:type="spellEnd"/>
      <w:r>
        <w:t xml:space="preserve"> (</w:t>
      </w:r>
      <w:proofErr w:type="spellStart"/>
      <w:r>
        <w:t>Refactored</w:t>
      </w:r>
      <w:proofErr w:type="spellEnd"/>
      <w:r>
        <w:t>)</w:t>
      </w:r>
    </w:p>
    <w:p w14:paraId="7D05354A" w14:textId="31794067" w:rsidR="00016581" w:rsidRDefault="00016581" w:rsidP="007E422A"/>
    <w:p w14:paraId="13A889A2" w14:textId="77777777" w:rsidR="00016581" w:rsidRPr="007E422A"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 xml:space="preserve">Code </w:t>
      </w:r>
      <w:proofErr w:type="spellStart"/>
      <w:r w:rsidRPr="000E6E76">
        <w:rPr>
          <w:color w:val="FF0000"/>
        </w:rPr>
        <w:t>Smells</w:t>
      </w:r>
      <w:proofErr w:type="spellEnd"/>
      <w:r w:rsidRPr="000E6E76">
        <w:rPr>
          <w:color w:val="FF0000"/>
        </w:rPr>
        <w:t xml:space="preserve"> identifizieren</w:t>
      </w:r>
    </w:p>
    <w:p w14:paraId="52AE3A24" w14:textId="2D5CE96B" w:rsidR="001334F6" w:rsidRDefault="001334F6" w:rsidP="001334F6">
      <w:pPr>
        <w:pStyle w:val="Listenabsatz"/>
        <w:numPr>
          <w:ilvl w:val="1"/>
          <w:numId w:val="15"/>
        </w:numPr>
        <w:rPr>
          <w:color w:val="FF0000"/>
        </w:rPr>
      </w:pPr>
      <w:r>
        <w:rPr>
          <w:color w:val="FF0000"/>
        </w:rPr>
        <w:t xml:space="preserve">Game </w:t>
      </w:r>
      <w:proofErr w:type="spellStart"/>
      <w:r>
        <w:rPr>
          <w:color w:val="FF0000"/>
        </w:rPr>
        <w:t>Configuration</w:t>
      </w:r>
      <w:proofErr w:type="spellEnd"/>
      <w:r>
        <w:rPr>
          <w:color w:val="FF0000"/>
        </w:rPr>
        <w:t xml:space="preserve"> </w:t>
      </w:r>
      <w:proofErr w:type="spellStart"/>
      <w:r>
        <w:rPr>
          <w:color w:val="FF0000"/>
        </w:rPr>
        <w:t>constructor</w:t>
      </w:r>
      <w:proofErr w:type="spellEnd"/>
    </w:p>
    <w:p w14:paraId="75603A57" w14:textId="2D476401" w:rsidR="0084686D" w:rsidRDefault="0084686D" w:rsidP="001334F6">
      <w:pPr>
        <w:pStyle w:val="Listenabsatz"/>
        <w:numPr>
          <w:ilvl w:val="1"/>
          <w:numId w:val="15"/>
        </w:numPr>
        <w:rPr>
          <w:color w:val="FF0000"/>
          <w:lang w:val="en-GB"/>
        </w:rPr>
      </w:pPr>
      <w:r>
        <w:rPr>
          <w:color w:val="FF0000"/>
          <w:lang w:val="en-GB"/>
        </w:rPr>
        <w:t xml:space="preserve">Create </w:t>
      </w:r>
      <w:proofErr w:type="spellStart"/>
      <w:r>
        <w:rPr>
          <w:color w:val="FF0000"/>
          <w:lang w:val="en-GB"/>
        </w:rPr>
        <w:t>com</w:t>
      </w:r>
      <w:r w:rsidR="00EE73C8">
        <w:rPr>
          <w:color w:val="FF0000"/>
          <w:lang w:val="en-GB"/>
        </w:rPr>
        <w:t>p</w:t>
      </w:r>
      <w:r>
        <w:rPr>
          <w:color w:val="FF0000"/>
          <w:lang w:val="en-GB"/>
        </w:rPr>
        <w:t>uterplayer</w:t>
      </w:r>
      <w:proofErr w:type="spellEnd"/>
    </w:p>
    <w:p w14:paraId="32CA952B" w14:textId="0B6D92A1" w:rsidR="006D411D" w:rsidRDefault="006D411D" w:rsidP="001334F6">
      <w:pPr>
        <w:pStyle w:val="Listenabsatz"/>
        <w:numPr>
          <w:ilvl w:val="1"/>
          <w:numId w:val="15"/>
        </w:numPr>
        <w:rPr>
          <w:color w:val="FF0000"/>
          <w:lang w:val="en-GB"/>
        </w:rPr>
      </w:pPr>
      <w:proofErr w:type="spellStart"/>
      <w:r>
        <w:rPr>
          <w:color w:val="FF0000"/>
          <w:lang w:val="en-GB"/>
        </w:rPr>
        <w:t>GameDistance</w:t>
      </w:r>
      <w:proofErr w:type="spellEnd"/>
      <w:r>
        <w:rPr>
          <w:color w:val="FF0000"/>
          <w:lang w:val="en-GB"/>
        </w:rPr>
        <w:t xml:space="preserve"> </w:t>
      </w:r>
      <w:proofErr w:type="spellStart"/>
      <w:r>
        <w:rPr>
          <w:color w:val="FF0000"/>
          <w:lang w:val="en-GB"/>
        </w:rPr>
        <w:t>Konstruktor</w:t>
      </w:r>
      <w:proofErr w:type="spellEnd"/>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2F225176" w14:textId="576164A8" w:rsidR="006D411D" w:rsidRDefault="006D411D" w:rsidP="001334F6">
      <w:pPr>
        <w:pStyle w:val="Listenabsatz"/>
        <w:numPr>
          <w:ilvl w:val="1"/>
          <w:numId w:val="15"/>
        </w:numPr>
        <w:rPr>
          <w:color w:val="FF0000"/>
          <w:lang w:val="en-GB"/>
        </w:rPr>
      </w:pPr>
      <w:r>
        <w:rPr>
          <w:color w:val="FF0000"/>
          <w:lang w:val="en-GB"/>
        </w:rPr>
        <w:t>Game Leave</w:t>
      </w:r>
    </w:p>
    <w:p w14:paraId="4E5F528D" w14:textId="22EB71FC" w:rsidR="006D411D" w:rsidRDefault="006D411D" w:rsidP="001334F6">
      <w:pPr>
        <w:pStyle w:val="Listenabsatz"/>
        <w:numPr>
          <w:ilvl w:val="1"/>
          <w:numId w:val="15"/>
        </w:numPr>
        <w:rPr>
          <w:color w:val="FF0000"/>
          <w:lang w:val="en-GB"/>
        </w:rPr>
      </w:pPr>
      <w:r>
        <w:rPr>
          <w:color w:val="FF0000"/>
          <w:lang w:val="en-GB"/>
        </w:rPr>
        <w:t>Game Apply action per player</w:t>
      </w:r>
    </w:p>
    <w:p w14:paraId="3D809BED" w14:textId="00F3E189" w:rsidR="006D411D" w:rsidRDefault="006D411D" w:rsidP="001334F6">
      <w:pPr>
        <w:pStyle w:val="Listenabsatz"/>
        <w:numPr>
          <w:ilvl w:val="1"/>
          <w:numId w:val="15"/>
        </w:numPr>
        <w:rPr>
          <w:color w:val="FF0000"/>
          <w:lang w:val="en-GB"/>
        </w:rPr>
      </w:pPr>
      <w:r>
        <w:rPr>
          <w:color w:val="FF0000"/>
          <w:lang w:val="en-GB"/>
        </w:rPr>
        <w:t>Game board apply action</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 xml:space="preserve">Game board </w:t>
      </w:r>
      <w:proofErr w:type="spellStart"/>
      <w:r>
        <w:rPr>
          <w:color w:val="FF0000"/>
          <w:lang w:val="en-GB"/>
        </w:rPr>
        <w:t>randomstart</w:t>
      </w:r>
      <w:proofErr w:type="spellEnd"/>
      <w:r>
        <w:rPr>
          <w:color w:val="FF0000"/>
          <w:lang w:val="en-GB"/>
        </w:rPr>
        <w:t xml:space="preserve"> coordinate</w:t>
      </w:r>
      <w:r w:rsidR="00EB3B81">
        <w:br w:type="page"/>
      </w:r>
    </w:p>
    <w:p w14:paraId="76D31B65" w14:textId="318CD095" w:rsidR="002E4FF8" w:rsidRDefault="002E4FF8" w:rsidP="002E4FF8">
      <w:pPr>
        <w:pStyle w:val="berschrift2"/>
      </w:pPr>
      <w:proofErr w:type="spellStart"/>
      <w:r>
        <w:lastRenderedPageBreak/>
        <w:t>Duplicated</w:t>
      </w:r>
      <w:proofErr w:type="spellEnd"/>
      <w:r>
        <w:t xml:space="preserve"> Code</w:t>
      </w:r>
    </w:p>
    <w:p w14:paraId="022AA938" w14:textId="21569A53" w:rsidR="00EB3B81" w:rsidRDefault="00EB3B81" w:rsidP="00EB3B81">
      <w:r>
        <w:t xml:space="preserve">Im Folgenden wird der Code </w:t>
      </w:r>
      <w:proofErr w:type="spellStart"/>
      <w:r>
        <w:t>Smell</w:t>
      </w:r>
      <w:proofErr w:type="spellEnd"/>
      <w:r>
        <w:t xml:space="preserve"> </w:t>
      </w:r>
      <w:proofErr w:type="spellStart"/>
      <w:r>
        <w:t>Duplicated</w:t>
      </w:r>
      <w:proofErr w:type="spellEnd"/>
      <w:r>
        <w:t xml:space="preserve">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2F46F3A4" w:rsidR="004E51B1" w:rsidRDefault="008B2F27" w:rsidP="008B2F27">
      <w:pPr>
        <w:pStyle w:val="Beschriftung"/>
      </w:pPr>
      <w:r>
        <w:t xml:space="preserve">Abbildung </w:t>
      </w:r>
      <w:r>
        <w:fldChar w:fldCharType="begin"/>
      </w:r>
      <w:r>
        <w:instrText xml:space="preserve"> SEQ Abbildung \* ARABIC </w:instrText>
      </w:r>
      <w:r>
        <w:fldChar w:fldCharType="separate"/>
      </w:r>
      <w:r w:rsidR="00FD7710">
        <w:rPr>
          <w:noProof/>
        </w:rPr>
        <w:t>10</w:t>
      </w:r>
      <w:r>
        <w:fldChar w:fldCharType="end"/>
      </w:r>
      <w:r>
        <w:t>: Codestruktur UI-Code</w:t>
      </w:r>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w:t>
      </w:r>
      <w:proofErr w:type="spellStart"/>
      <w:r>
        <w:t>IUserInterface</w:t>
      </w:r>
      <w:proofErr w:type="spellEnd"/>
      <w:r>
        <w:t xml:space="preserv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r w:rsidRPr="00FF5B6B">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7F24033" id="Textfeld 33" o:spid="_x0000_s1042"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qlO6F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r w:rsidRPr="00FF5B6B">
                        <w:rPr>
                          <w:rFonts w:ascii="Consolas" w:hAnsi="Consolas" w:cs="Consolas"/>
                          <w:color w:val="000000"/>
                          <w:sz w:val="19"/>
                          <w:szCs w:val="19"/>
                          <w:lang w:val="en-GB"/>
                        </w:rPr>
                        <w:t>);</w:t>
                      </w:r>
                    </w:p>
                  </w:txbxContent>
                </v:textbox>
                <w10:anchorlock/>
              </v:shape>
            </w:pict>
          </mc:Fallback>
        </mc:AlternateContent>
      </w:r>
    </w:p>
    <w:p w14:paraId="70BE5D73" w14:textId="3E1CC0B7" w:rsidR="00FF5B6B" w:rsidRDefault="00FF5B6B" w:rsidP="00FF5B6B">
      <w:pPr>
        <w:pStyle w:val="Beschriftung"/>
      </w:pPr>
      <w:r>
        <w:t xml:space="preserve">Quellcode </w:t>
      </w:r>
      <w:r>
        <w:fldChar w:fldCharType="begin"/>
      </w:r>
      <w:r>
        <w:instrText xml:space="preserve"> SEQ Quellcode \* ARABIC </w:instrText>
      </w:r>
      <w:r>
        <w:fldChar w:fldCharType="separate"/>
      </w:r>
      <w:r>
        <w:rPr>
          <w:noProof/>
        </w:rPr>
        <w:t>3</w:t>
      </w:r>
      <w:r>
        <w:rPr>
          <w:noProof/>
        </w:rPr>
        <w:fldChar w:fldCharType="end"/>
      </w:r>
      <w:r>
        <w:t xml:space="preserve">: </w:t>
      </w:r>
      <w:r>
        <w:t xml:space="preserve">UI-Code für die Behandlung von </w:t>
      </w:r>
      <w:r w:rsidR="006D79C3">
        <w:t>falschen Eingaben</w:t>
      </w:r>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w:t>
      </w:r>
      <w:proofErr w:type="spellStart"/>
      <w:r w:rsidR="00924658">
        <w:t>Rename</w:t>
      </w:r>
      <w:proofErr w:type="spellEnd"/>
      <w:r w:rsidR="00924658">
        <w:t xml:space="preserv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46">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2C090896" w:rsidR="00C43194" w:rsidRDefault="00C43194" w:rsidP="006961E1">
      <w:pPr>
        <w:pStyle w:val="Beschriftung"/>
        <w:spacing w:after="0"/>
      </w:pPr>
      <w:r>
        <w:t xml:space="preserve">Abbildung </w:t>
      </w:r>
      <w:r>
        <w:fldChar w:fldCharType="begin"/>
      </w:r>
      <w:r>
        <w:instrText xml:space="preserve"> SEQ Abbildung \* ARABIC </w:instrText>
      </w:r>
      <w:r>
        <w:fldChar w:fldCharType="separate"/>
      </w:r>
      <w:r w:rsidR="00FD7710">
        <w:rPr>
          <w:noProof/>
        </w:rPr>
        <w:t>11</w:t>
      </w:r>
      <w:r>
        <w:fldChar w:fldCharType="end"/>
      </w:r>
      <w:r>
        <w:t>: Codestruktur UI-Code</w:t>
      </w:r>
      <w:r>
        <w:t xml:space="preserve"> nach Refactorings</w:t>
      </w:r>
    </w:p>
    <w:p w14:paraId="0C2994D2" w14:textId="136C4240" w:rsidR="00FC3201" w:rsidRDefault="0082694E" w:rsidP="004E51B1">
      <w:r>
        <w:t xml:space="preserve">Hierbei ist zu sehen, dass die Privaten Eigenschaften durch das Feld Data in der abstrakten Klasse </w:t>
      </w:r>
      <w:proofErr w:type="spellStart"/>
      <w:r>
        <w:t>UserInterface</w:t>
      </w:r>
      <w:proofErr w:type="spellEnd"/>
      <w:r>
        <w:t xml:space="preserve"> abgelöst wurden</w:t>
      </w:r>
      <w:r w:rsidR="008A7BF8">
        <w:t xml:space="preserve"> (Hierauf wird innerhalb der Kind-Klassen über Getter zugegriffen)</w:t>
      </w:r>
      <w:r>
        <w:t xml:space="preserve">. Diese Abstrakte Klasse enthält neben dem Konstruktor die zwei abstrakten Methoden </w:t>
      </w:r>
      <w:proofErr w:type="spellStart"/>
      <w:r w:rsidRPr="0082694E">
        <w:rPr>
          <w:rStyle w:val="codeZchn"/>
        </w:rPr>
        <w:t>OpenAndPrintPage</w:t>
      </w:r>
      <w:proofErr w:type="spellEnd"/>
      <w:r>
        <w:t xml:space="preserve"> sowie </w:t>
      </w:r>
      <w:proofErr w:type="spellStart"/>
      <w:r w:rsidRPr="0082694E">
        <w:rPr>
          <w:rStyle w:val="codeZchn"/>
        </w:rPr>
        <w:t>ProcessInput</w:t>
      </w:r>
      <w:proofErr w:type="spellEnd"/>
      <w:r>
        <w:t>, welche für die Darstellung und Navigation verantwortlich sind</w:t>
      </w:r>
      <w:r w:rsidR="00342DAA">
        <w:t xml:space="preserve">. </w:t>
      </w:r>
      <w:proofErr w:type="spellStart"/>
      <w:r w:rsidR="00342DAA" w:rsidRPr="0082694E">
        <w:rPr>
          <w:rStyle w:val="codeZchn"/>
        </w:rPr>
        <w:t>OpenAndPrintPage</w:t>
      </w:r>
      <w:proofErr w:type="spellEnd"/>
      <w:r w:rsidR="00342DAA" w:rsidRPr="00342DAA">
        <w:t xml:space="preserve"> </w:t>
      </w:r>
      <w:r w:rsidR="00342DAA">
        <w:t xml:space="preserve"> ist dabei </w:t>
      </w:r>
      <w:r w:rsidR="00342DAA" w:rsidRPr="00342DAA">
        <w:t xml:space="preserve">das Ergebnis eines </w:t>
      </w:r>
      <w:proofErr w:type="spellStart"/>
      <w:r w:rsidR="00342DAA" w:rsidRPr="00342DAA">
        <w:t>Rename</w:t>
      </w:r>
      <w:proofErr w:type="spellEnd"/>
      <w:r w:rsidR="00342DAA" w:rsidRPr="00342DAA">
        <w:t xml:space="preserve"> Method-Refactorings, </w:t>
      </w:r>
      <w:r w:rsidR="00342DAA">
        <w:t xml:space="preserve">da die Methode </w:t>
      </w:r>
      <w:r w:rsidR="00342DAA" w:rsidRPr="00342DAA">
        <w:rPr>
          <w:rStyle w:val="PseudocodeBlockZchn"/>
        </w:rPr>
        <w:t>Open</w:t>
      </w:r>
      <w:r w:rsidR="00342DAA">
        <w:t xml:space="preserve"> durch den Konstruktor der Oberklasse obsolet ist und </w:t>
      </w:r>
      <w:proofErr w:type="spellStart"/>
      <w:r w:rsidR="00342DAA" w:rsidRPr="00342DAA">
        <w:rPr>
          <w:rStyle w:val="codeZchn"/>
        </w:rPr>
        <w:t>PrintPage</w:t>
      </w:r>
      <w:proofErr w:type="spellEnd"/>
      <w:r w:rsidR="00342DAA">
        <w:t xml:space="preserve"> somit auch die Aufgabe Open übernimmt .</w:t>
      </w:r>
      <w:r>
        <w:t xml:space="preserve"> Über </w:t>
      </w:r>
      <w:proofErr w:type="spellStart"/>
      <w:r w:rsidRPr="0082694E">
        <w:rPr>
          <w:rStyle w:val="codeZchn"/>
        </w:rPr>
        <w:t>PrintErrorAndNavigateTo</w:t>
      </w:r>
      <w:proofErr w:type="spellEnd"/>
      <w:r>
        <w:t xml:space="preserve"> können die geerbten Klassen den Fehlerfall über die Oberklasse abbilden.</w:t>
      </w:r>
      <w:r w:rsidR="008A7BF8">
        <w:t xml:space="preserve"> Zusätzlich wird in </w:t>
      </w:r>
      <w:proofErr w:type="spellStart"/>
      <w:r w:rsidR="008A7BF8">
        <w:t>UserPage</w:t>
      </w:r>
      <w:proofErr w:type="spellEnd"/>
      <w:r w:rsidR="008A7BF8">
        <w:t xml:space="preserve"> die Methode </w:t>
      </w:r>
      <w:proofErr w:type="spellStart"/>
      <w:r w:rsidR="008A7BF8" w:rsidRPr="008A7BF8">
        <w:rPr>
          <w:rStyle w:val="codeZchn"/>
        </w:rPr>
        <w:t>PrintChangeSuccessfulAndNavigateBack</w:t>
      </w:r>
      <w:proofErr w:type="spellEnd"/>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w:t>
      </w:r>
      <w:r>
        <w:rPr>
          <w:sz w:val="20"/>
          <w:szCs w:val="20"/>
        </w:rPr>
        <w:t>m</w:t>
      </w:r>
      <w:r w:rsidRPr="00887BF0">
        <w:rPr>
          <w:sz w:val="20"/>
          <w:szCs w:val="20"/>
        </w:rPr>
        <w:t xml:space="preserve"> Commit </w:t>
      </w:r>
      <w:hyperlink r:id="rId47" w:history="1">
        <w:r>
          <w:rPr>
            <w:rStyle w:val="Hyperlink"/>
            <w:rFonts w:cs="Segoe UI"/>
            <w:sz w:val="20"/>
            <w:szCs w:val="20"/>
          </w:rPr>
          <w:t>19</w:t>
        </w:r>
        <w:r>
          <w:rPr>
            <w:rStyle w:val="Hyperlink"/>
            <w:rFonts w:cs="Segoe UI"/>
            <w:sz w:val="20"/>
            <w:szCs w:val="20"/>
          </w:rPr>
          <w:t>8</w:t>
        </w:r>
        <w:r>
          <w:rPr>
            <w:rStyle w:val="Hyperlink"/>
            <w:rFonts w:cs="Segoe UI"/>
            <w:sz w:val="20"/>
            <w:szCs w:val="20"/>
          </w:rPr>
          <w:t>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t>
      </w:r>
      <w:proofErr w:type="spellStart"/>
      <w:r>
        <w:t>WeepingSnake</w:t>
      </w:r>
      <w:proofErr w:type="spellEnd"/>
      <w:r>
        <w:t xml:space="preserve"> benötigt werden.</w:t>
      </w:r>
    </w:p>
    <w:p w14:paraId="77988BB5" w14:textId="3CD1B2E4" w:rsidR="00847331" w:rsidRDefault="00BB59CD" w:rsidP="004A37CC">
      <w:r>
        <w:t xml:space="preserve">Bereitgestellt werden unter anderem die Methoden </w:t>
      </w:r>
      <w:proofErr w:type="spellStart"/>
      <w:r w:rsidRPr="00BB59CD">
        <w:rPr>
          <w:rStyle w:val="codeZchn"/>
        </w:rPr>
        <w:t>Decrease</w:t>
      </w:r>
      <w:proofErr w:type="spellEnd"/>
      <w:r>
        <w:t xml:space="preserve"> und </w:t>
      </w:r>
      <w:proofErr w:type="spellStart"/>
      <w:r w:rsidRPr="00BB59CD">
        <w:rPr>
          <w:rStyle w:val="codeZchn"/>
        </w:rPr>
        <w:t>Increase</w:t>
      </w:r>
      <w:proofErr w:type="spellEnd"/>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w:t>
      </w:r>
      <w:proofErr w:type="spellStart"/>
      <w:r w:rsidR="00B2693B">
        <w:rPr>
          <w:rStyle w:val="codeZchn"/>
        </w:rPr>
        <w:t>vector</w:t>
      </w:r>
      <w:proofErr w:type="spellEnd"/>
      <w:r w:rsidR="00B2693B">
        <w:rPr>
          <w:rStyle w:val="codeZchn"/>
        </w:rPr>
        <w:t xml:space="preserve">, </w:t>
      </w:r>
      <w:proofErr w:type="spellStart"/>
      <w:r w:rsidRPr="00B2693B">
        <w:rPr>
          <w:rStyle w:val="codeZchn"/>
        </w:rPr>
        <w:t>int</w:t>
      </w:r>
      <w:proofErr w:type="spellEnd"/>
      <w:r w:rsidRPr="00B2693B">
        <w:rPr>
          <w:rStyle w:val="codeZchn"/>
        </w:rPr>
        <w:t xml:space="preserve"> </w:t>
      </w:r>
      <w:proofErr w:type="spellStart"/>
      <w:r w:rsidRPr="00B2693B">
        <w:rPr>
          <w:rStyle w:val="codeZchn"/>
        </w:rPr>
        <w:t>lengthSummand</w:t>
      </w:r>
      <w:proofErr w:type="spellEnd"/>
      <w:r w:rsidRPr="00B2693B">
        <w:rPr>
          <w:rStyle w:val="codeZchn"/>
        </w:rPr>
        <w:t>)</w:t>
      </w:r>
      <w:r>
        <w:t xml:space="preserve">  extrahiert.</w:t>
      </w:r>
      <w:r w:rsidR="008D1AF8">
        <w:t xml:space="preserve"> Somit kann diese </w:t>
      </w:r>
      <w:r w:rsidR="00861D24">
        <w:t>M</w:t>
      </w:r>
      <w:r w:rsidR="008D1AF8">
        <w:t xml:space="preserve">ethode von </w:t>
      </w:r>
      <w:proofErr w:type="spellStart"/>
      <w:r w:rsidR="008D1AF8" w:rsidRPr="00861D24">
        <w:rPr>
          <w:rStyle w:val="codeZchn"/>
        </w:rPr>
        <w:t>Increase</w:t>
      </w:r>
      <w:proofErr w:type="spellEnd"/>
      <w:r w:rsidR="008D1AF8">
        <w:t xml:space="preserve"> mit einem positiven Wert oder </w:t>
      </w:r>
      <w:proofErr w:type="spellStart"/>
      <w:r w:rsidR="008D1AF8" w:rsidRPr="00861D24">
        <w:rPr>
          <w:rStyle w:val="codeZchn"/>
        </w:rPr>
        <w:t>Decrease</w:t>
      </w:r>
      <w:proofErr w:type="spellEnd"/>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proofErr w:type="spellStart"/>
      <w:r w:rsidR="00686A93" w:rsidRPr="00686A93">
        <w:rPr>
          <w:rStyle w:val="codeZchn"/>
        </w:rPr>
        <w:t>UnitVector</w:t>
      </w:r>
      <w:proofErr w:type="spellEnd"/>
      <w:r w:rsidR="00686A93">
        <w:t xml:space="preserve">, </w:t>
      </w:r>
      <w:proofErr w:type="spellStart"/>
      <w:r w:rsidR="00686A93" w:rsidRPr="00686A93">
        <w:rPr>
          <w:rStyle w:val="codeZchn"/>
        </w:rPr>
        <w:t>DefaultDistanceVector</w:t>
      </w:r>
      <w:proofErr w:type="spellEnd"/>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proofErr w:type="spellStart"/>
      <w:r w:rsidR="00686A93" w:rsidRPr="00686A93">
        <w:rPr>
          <w:rStyle w:val="codeZchn"/>
        </w:rPr>
        <w:t>ChangeLengthTo</w:t>
      </w:r>
      <w:proofErr w:type="spellEnd"/>
      <w:r w:rsidR="00686A93" w:rsidRPr="00686A93">
        <w:rPr>
          <w:rStyle w:val="codeZchn"/>
        </w:rPr>
        <w:t>(</w:t>
      </w:r>
      <w:proofErr w:type="spellStart"/>
      <w:r w:rsidR="00C214C8">
        <w:rPr>
          <w:rStyle w:val="codeZchn"/>
        </w:rPr>
        <w:t>float</w:t>
      </w:r>
      <w:proofErr w:type="spellEnd"/>
      <w:r w:rsidR="00686A93" w:rsidRPr="00686A93">
        <w:rPr>
          <w:rStyle w:val="codeZchn"/>
        </w:rPr>
        <w:t xml:space="preserve"> </w:t>
      </w:r>
      <w:proofErr w:type="spellStart"/>
      <w:r w:rsidR="00686A93" w:rsidRPr="00686A93">
        <w:rPr>
          <w:rStyle w:val="codeZchn"/>
        </w:rPr>
        <w:t>length</w:t>
      </w:r>
      <w:proofErr w:type="spellEnd"/>
      <w:r w:rsidR="00686A93" w:rsidRPr="00686A93">
        <w:rPr>
          <w:rStyle w:val="codeZchn"/>
        </w:rPr>
        <w:t>)</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44748DAF" w:rsidR="00601171" w:rsidRDefault="00095A6C" w:rsidP="00095A6C">
      <w:pPr>
        <w:pStyle w:val="Beschriftung"/>
      </w:pPr>
      <w:r>
        <w:t xml:space="preserve">Abbildung </w:t>
      </w:r>
      <w:r>
        <w:fldChar w:fldCharType="begin"/>
      </w:r>
      <w:r>
        <w:instrText xml:space="preserve"> SEQ Abbildung \* ARABIC </w:instrText>
      </w:r>
      <w:r>
        <w:fldChar w:fldCharType="separate"/>
      </w:r>
      <w:r w:rsidR="00FD7710">
        <w:rPr>
          <w:noProof/>
        </w:rPr>
        <w:t>12</w:t>
      </w:r>
      <w:r>
        <w:fldChar w:fldCharType="end"/>
      </w:r>
      <w:r>
        <w:t>: Ergebnis von Extract Method für Klasse Vector2Extensions</w:t>
      </w:r>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49" w:history="1">
        <w:r w:rsidR="0068111F">
          <w:rPr>
            <w:rStyle w:val="Hyperlink"/>
            <w:rFonts w:cs="Segoe UI"/>
            <w:sz w:val="20"/>
            <w:szCs w:val="20"/>
          </w:rPr>
          <w:t>72962</w:t>
        </w:r>
        <w:r w:rsidR="0068111F">
          <w:rPr>
            <w:rStyle w:val="Hyperlink"/>
            <w:rFonts w:cs="Segoe UI"/>
            <w:sz w:val="20"/>
            <w:szCs w:val="20"/>
          </w:rPr>
          <w:t>a</w:t>
        </w:r>
        <w:r w:rsidR="0068111F">
          <w:rPr>
            <w:rStyle w:val="Hyperlink"/>
            <w:rFonts w:cs="Segoe UI"/>
            <w:sz w:val="20"/>
            <w:szCs w:val="20"/>
          </w:rPr>
          <w:t>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r>
        <w:t xml:space="preserve">Weitere Code </w:t>
      </w:r>
      <w:proofErr w:type="spellStart"/>
      <w:r>
        <w:t>Smells</w:t>
      </w:r>
      <w:proofErr w:type="spellEnd"/>
    </w:p>
    <w:p w14:paraId="5EF515C9" w14:textId="77777777" w:rsidR="000E6E76" w:rsidRPr="00C73FB9" w:rsidRDefault="000E6E76" w:rsidP="000E6E76">
      <w:pPr>
        <w:pStyle w:val="Listenabsatz"/>
        <w:numPr>
          <w:ilvl w:val="0"/>
          <w:numId w:val="15"/>
        </w:numPr>
        <w:rPr>
          <w:color w:val="FF0000"/>
        </w:rPr>
      </w:pPr>
      <w:r w:rsidRPr="00C73FB9">
        <w:rPr>
          <w:color w:val="FF0000"/>
        </w:rPr>
        <w:t xml:space="preserve">Code </w:t>
      </w:r>
      <w:proofErr w:type="spellStart"/>
      <w:r w:rsidRPr="00C73FB9">
        <w:rPr>
          <w:color w:val="FF0000"/>
        </w:rPr>
        <w:t>Smells</w:t>
      </w:r>
      <w:proofErr w:type="spellEnd"/>
      <w:r w:rsidRPr="00C73FB9">
        <w:rPr>
          <w:color w:val="FF0000"/>
        </w:rPr>
        <w:t xml:space="preserve">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proofErr w:type="spellStart"/>
      <w:r>
        <w:rPr>
          <w:color w:val="FF0000"/>
        </w:rPr>
        <w:t>Evtl</w:t>
      </w:r>
      <w:proofErr w:type="spellEnd"/>
      <w:r>
        <w:rPr>
          <w:color w:val="FF0000"/>
        </w:rPr>
        <w:t xml:space="preserve"> ist klasse game zu groß (</w:t>
      </w:r>
      <w:proofErr w:type="spellStart"/>
      <w:r>
        <w:rPr>
          <w:color w:val="FF0000"/>
        </w:rPr>
        <w:t>player</w:t>
      </w:r>
      <w:proofErr w:type="spellEnd"/>
      <w:r>
        <w:rPr>
          <w:color w:val="FF0000"/>
        </w:rPr>
        <w:t xml:space="preserve"> , </w:t>
      </w:r>
      <w:proofErr w:type="spellStart"/>
      <w:r>
        <w:rPr>
          <w:color w:val="FF0000"/>
        </w:rPr>
        <w:t>logging</w:t>
      </w:r>
      <w:proofErr w:type="spellEnd"/>
      <w:r>
        <w:rPr>
          <w:color w:val="FF0000"/>
        </w:rPr>
        <w:t xml:space="preserve">, </w:t>
      </w:r>
      <w:proofErr w:type="spellStart"/>
      <w:r>
        <w:rPr>
          <w:color w:val="FF0000"/>
        </w:rPr>
        <w:t>controller</w:t>
      </w:r>
      <w:proofErr w:type="spellEnd"/>
      <w:r>
        <w:rPr>
          <w:color w:val="FF0000"/>
        </w:rPr>
        <w:t xml:space="preserve"> </w:t>
      </w:r>
      <w:proofErr w:type="spellStart"/>
      <w:r>
        <w:rPr>
          <w:color w:val="FF0000"/>
        </w:rPr>
        <w:t>evtl</w:t>
      </w:r>
      <w:proofErr w:type="spellEnd"/>
      <w:r>
        <w:rPr>
          <w:color w:val="FF0000"/>
        </w:rPr>
        <w:t xml:space="preserve">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42" w:name="_Toc72913433"/>
      <w:r>
        <w:lastRenderedPageBreak/>
        <w:t>Unit Tests</w:t>
      </w:r>
      <w:bookmarkEnd w:id="42"/>
    </w:p>
    <w:p w14:paraId="43D12FCB" w14:textId="7739C4C9" w:rsidR="00E771BC" w:rsidRDefault="008B12D4" w:rsidP="00E771BC">
      <w:pPr>
        <w:pStyle w:val="berschrift2"/>
      </w:pPr>
      <w:bookmarkStart w:id="43" w:name="_Toc72913434"/>
      <w:r>
        <w:t xml:space="preserve">Initiale </w:t>
      </w:r>
      <w:r w:rsidR="00E771BC">
        <w:t>Code Coverage</w:t>
      </w:r>
      <w:bookmarkEnd w:id="43"/>
    </w:p>
    <w:p w14:paraId="41596AAD" w14:textId="61FCC20A" w:rsidR="000E7536" w:rsidRDefault="000E7536" w:rsidP="000E7536">
      <w:r>
        <w:t>Im Folgenden wird die Code Coverage von dem Game-Backend (</w:t>
      </w:r>
      <w:proofErr w:type="spellStart"/>
      <w:r w:rsidRPr="000E7536">
        <w:rPr>
          <w:rStyle w:val="codeZchn"/>
        </w:rPr>
        <w:t>WeepingSnake.Game</w:t>
      </w:r>
      <w:proofErr w:type="spellEnd"/>
      <w:r>
        <w:t>) und dem Offline-Client (</w:t>
      </w:r>
      <w:proofErr w:type="spellStart"/>
      <w:r w:rsidRPr="000E7536">
        <w:rPr>
          <w:rStyle w:val="codeZchn"/>
        </w:rPr>
        <w:t>WeepingSnake.ConsoleClient</w:t>
      </w:r>
      <w:proofErr w:type="spellEnd"/>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3D91D427" w:rsidR="00A24817" w:rsidRDefault="00A24817">
      <w:pPr>
        <w:pStyle w:val="Beschriftung"/>
      </w:pPr>
      <w:r>
        <w:t xml:space="preserve">Tabelle </w:t>
      </w:r>
      <w:r w:rsidR="00F25AE6">
        <w:fldChar w:fldCharType="begin"/>
      </w:r>
      <w:r w:rsidR="00F25AE6">
        <w:instrText xml:space="preserve"> SEQ Tabelle \* ARABIC </w:instrText>
      </w:r>
      <w:r w:rsidR="00F25AE6">
        <w:fldChar w:fldCharType="separate"/>
      </w:r>
      <w:r w:rsidR="006418AD">
        <w:rPr>
          <w:noProof/>
        </w:rPr>
        <w:t>8</w:t>
      </w:r>
      <w:r w:rsidR="00F25AE6">
        <w:rPr>
          <w:noProof/>
        </w:rPr>
        <w:fldChar w:fldCharType="end"/>
      </w:r>
      <w:r>
        <w:t xml:space="preserve">: </w:t>
      </w:r>
      <w:r w:rsidRPr="00B650A3">
        <w:t>Code Coverage (initial)</w:t>
      </w:r>
    </w:p>
    <w:p w14:paraId="34A8859E" w14:textId="5DEE49AD" w:rsidR="007D10A4" w:rsidRDefault="00073167" w:rsidP="00073167">
      <w:r>
        <w:t xml:space="preserve">Diese Code Coverage ergibt sich aus 17 verschiedenen Unit-Tests, welche primär die </w:t>
      </w:r>
      <w:proofErr w:type="spellStart"/>
      <w:r w:rsidRPr="00A1219E">
        <w:rPr>
          <w:rStyle w:val="codeZchn"/>
        </w:rPr>
        <w:t>Utility.Extensions</w:t>
      </w:r>
      <w:proofErr w:type="spellEnd"/>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44" w:name="_Toc72913435"/>
      <w:r>
        <w:lastRenderedPageBreak/>
        <w:t>Konzept</w:t>
      </w:r>
      <w:bookmarkEnd w:id="44"/>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50"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51"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52"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53"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54"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55"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56"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57"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58"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59"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60"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61"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62"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63"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64"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65"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66"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67"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2E2DB48E" w:rsidR="006418AD" w:rsidRDefault="006418AD" w:rsidP="006418AD">
      <w:pPr>
        <w:pStyle w:val="Beschriftung"/>
      </w:pPr>
      <w:r>
        <w:t xml:space="preserve">Tabelle </w:t>
      </w:r>
      <w:r w:rsidR="00F25AE6">
        <w:fldChar w:fldCharType="begin"/>
      </w:r>
      <w:r w:rsidR="00F25AE6">
        <w:instrText xml:space="preserve"> SEQ Tabelle \* ARABIC </w:instrText>
      </w:r>
      <w:r w:rsidR="00F25AE6">
        <w:fldChar w:fldCharType="separate"/>
      </w:r>
      <w:r>
        <w:rPr>
          <w:noProof/>
        </w:rPr>
        <w:t>9</w:t>
      </w:r>
      <w:r w:rsidR="00F25AE6">
        <w:rPr>
          <w:noProof/>
        </w:rPr>
        <w:fldChar w:fldCharType="end"/>
      </w:r>
      <w:r>
        <w:t>: Code Coverage (mit Testkonzept)</w:t>
      </w:r>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r w:rsidR="00AC7DA6">
        <w:t>Backend</w:t>
      </w:r>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in einer Produktivumgebung ebenfalls nur für die Fehlersuche verwendet werden. Des Weiteren handelt es sich hierbei lediglich um das schreiben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45" w:name="_Toc72913436"/>
      <w:r>
        <w:lastRenderedPageBreak/>
        <w:t>Mock-Objekte</w:t>
      </w:r>
      <w:bookmarkEnd w:id="45"/>
    </w:p>
    <w:p w14:paraId="77F98ADF" w14:textId="77777777" w:rsidR="00361823" w:rsidRDefault="00361823" w:rsidP="00361823">
      <w:r>
        <w:t xml:space="preserve">Bei der Implementierung der Unittests musste mit Mock-Objekten gearbeitet werden. Hierfür wurden Mock-Klassen für </w:t>
      </w:r>
      <w:proofErr w:type="spellStart"/>
      <w:r w:rsidRPr="000550F1">
        <w:rPr>
          <w:rStyle w:val="codeZchn"/>
        </w:rPr>
        <w:t>CoordinateSystem</w:t>
      </w:r>
      <w:proofErr w:type="spellEnd"/>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46" w:name="_Toc72913437"/>
      <w:proofErr w:type="spellStart"/>
      <w:r>
        <w:t>MockCoordianteSystem</w:t>
      </w:r>
      <w:bookmarkEnd w:id="46"/>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3886" cy="4529298"/>
                    </a:xfrm>
                    <a:prstGeom prst="rect">
                      <a:avLst/>
                    </a:prstGeom>
                    <a:ln>
                      <a:solidFill>
                        <a:schemeClr val="accent1"/>
                      </a:solidFill>
                    </a:ln>
                  </pic:spPr>
                </pic:pic>
              </a:graphicData>
            </a:graphic>
          </wp:inline>
        </w:drawing>
      </w:r>
    </w:p>
    <w:p w14:paraId="46B784C2" w14:textId="13429EB9" w:rsidR="006C5652" w:rsidRDefault="0075262B" w:rsidP="0075262B">
      <w:pPr>
        <w:pStyle w:val="Beschriftung"/>
      </w:pPr>
      <w:r>
        <w:t xml:space="preserve">Abbildung </w:t>
      </w:r>
      <w:r w:rsidR="00F25AE6">
        <w:fldChar w:fldCharType="begin"/>
      </w:r>
      <w:r w:rsidR="00F25AE6">
        <w:instrText xml:space="preserve"> SEQ Abbildung \* ARABIC </w:instrText>
      </w:r>
      <w:r w:rsidR="00F25AE6">
        <w:fldChar w:fldCharType="separate"/>
      </w:r>
      <w:r w:rsidR="00FD7710">
        <w:rPr>
          <w:noProof/>
        </w:rPr>
        <w:t>13</w:t>
      </w:r>
      <w:r w:rsidR="00F25AE6">
        <w:rPr>
          <w:noProof/>
        </w:rPr>
        <w:fldChar w:fldCharType="end"/>
      </w:r>
      <w:r>
        <w:t>: UML-Klas</w:t>
      </w:r>
      <w:r w:rsidR="00D4356D">
        <w:t>s</w:t>
      </w:r>
      <w:r>
        <w:t xml:space="preserve">endiagramm </w:t>
      </w:r>
      <w:proofErr w:type="spellStart"/>
      <w:r>
        <w:t>CoordinateSystem</w:t>
      </w:r>
      <w:proofErr w:type="spellEnd"/>
    </w:p>
    <w:p w14:paraId="28A2BEB2" w14:textId="2F6F1996" w:rsidR="00F30D39" w:rsidRDefault="007C118F" w:rsidP="00CD5FB5">
      <w:r>
        <w:lastRenderedPageBreak/>
        <w:t xml:space="preserve">Das </w:t>
      </w:r>
      <w:proofErr w:type="spellStart"/>
      <w:r w:rsidR="006C5652" w:rsidRPr="008F236F">
        <w:rPr>
          <w:rStyle w:val="codeZchn"/>
        </w:rPr>
        <w:t>MockCoordianteSystem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69" w:history="1">
        <w:proofErr w:type="spellStart"/>
        <w:r w:rsidR="00D83A72" w:rsidRPr="00D83A72">
          <w:rPr>
            <w:rStyle w:val="Hyperlink"/>
          </w:rPr>
          <w:t>GameDistanceTests</w:t>
        </w:r>
        <w:proofErr w:type="spellEnd"/>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bookmarkStart w:id="47" w:name="_Toc72913438"/>
      <w:proofErr w:type="spellStart"/>
      <w:r>
        <w:t>MockPlayer</w:t>
      </w:r>
      <w:bookmarkEnd w:id="47"/>
      <w:proofErr w:type="spellEnd"/>
    </w:p>
    <w:p w14:paraId="3CF30695" w14:textId="5EA1D695"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proofErr w:type="spellStart"/>
      <w:r w:rsidR="00FE044D">
        <w:t>u</w:t>
      </w:r>
      <w:r w:rsidR="00D25F96">
        <w:t>nit</w:t>
      </w:r>
      <w:proofErr w:type="spellEnd"/>
      <w:r w:rsidR="00FE044D">
        <w:t xml:space="preserve"> </w:t>
      </w:r>
      <w:proofErr w:type="spellStart"/>
      <w:r w:rsidR="00D25F96">
        <w:t>test</w:t>
      </w:r>
      <w:proofErr w:type="spellEnd"/>
      <w:r w:rsidR="00D25F96">
        <w:t>)</w:t>
      </w:r>
      <w:r w:rsidR="00D25F96" w:rsidRPr="00D25F96">
        <w:t xml:space="preserve">. Diese ermöglichen es, das Verhalten des Mock-Objekts von außen zu steuern, indem vorgegeben wird, wie auf bestimmte </w:t>
      </w:r>
      <w:r w:rsidR="009E00F6">
        <w:lastRenderedPageBreak/>
        <w:t>Methodenaufrufe</w:t>
      </w:r>
      <w:r w:rsidR="00D25F96" w:rsidRPr="00D25F96">
        <w:t xml:space="preserve"> reagiert werden soll</w:t>
      </w:r>
      <w:r w:rsidR="00624581">
        <w:t xml:space="preserve"> (z. B. bei</w:t>
      </w:r>
      <w:r w:rsidR="00A56751">
        <w:t xml:space="preserve"> </w:t>
      </w:r>
      <w:hyperlink r:id="rId70"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3"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lBKw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tnwZPeDYgnFNnDYdbxbeKmA/+Nkh7nvKbh&#10;6455SYl+Z7FRi/EsaRmzMZu/nKDhLz3NpYdZjlA1jZQctuuYH1OWwN1iQzcqC3xmcuSM85t1P761&#10;9EAu7Rx1/iOsvgM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NJbqUErAgAAWQ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r>
        <w:t xml:space="preserve">Quellcode </w:t>
      </w:r>
      <w:r w:rsidR="00F25AE6">
        <w:fldChar w:fldCharType="begin"/>
      </w:r>
      <w:r w:rsidR="00F25AE6">
        <w:instrText xml:space="preserve"> SEQ Quellcode \* ARABIC </w:instrText>
      </w:r>
      <w:r w:rsidR="00F25AE6">
        <w:fldChar w:fldCharType="separate"/>
      </w:r>
      <w:r w:rsidR="00FF5B6B">
        <w:rPr>
          <w:noProof/>
        </w:rPr>
        <w:t>4</w:t>
      </w:r>
      <w:r w:rsidR="00F25AE6">
        <w:rPr>
          <w:noProof/>
        </w:rPr>
        <w:fldChar w:fldCharType="end"/>
      </w:r>
      <w:r>
        <w:t xml:space="preserve">: </w:t>
      </w:r>
      <w:r w:rsidR="007304B2">
        <w:t>Beispiel</w:t>
      </w:r>
      <w:r w:rsidR="006014E3">
        <w:t>: K</w:t>
      </w:r>
      <w:r w:rsidR="007304B2">
        <w:t>o</w:t>
      </w:r>
      <w:r w:rsidR="006014E3">
        <w:t>n</w:t>
      </w:r>
      <w:r w:rsidR="007304B2">
        <w:t>trollierbare Methode eines Mock-Objekts</w:t>
      </w:r>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Die Bezeichnung „Action“ oder „</w:t>
      </w:r>
      <w:proofErr w:type="spellStart"/>
      <w:r w:rsidR="007F38FD">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71">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6618AE40" w:rsidR="00E33D0A" w:rsidRDefault="00635E9D" w:rsidP="00635E9D">
      <w:pPr>
        <w:pStyle w:val="Beschriftung"/>
        <w:rPr>
          <w:color w:val="FF0000"/>
        </w:rPr>
      </w:pPr>
      <w:r>
        <w:t xml:space="preserve">Abbildung </w:t>
      </w:r>
      <w:r w:rsidR="00F25AE6">
        <w:fldChar w:fldCharType="begin"/>
      </w:r>
      <w:r w:rsidR="00F25AE6">
        <w:instrText xml:space="preserve"> SEQ Abbildung \* ARABIC </w:instrText>
      </w:r>
      <w:r w:rsidR="00F25AE6">
        <w:fldChar w:fldCharType="separate"/>
      </w:r>
      <w:r w:rsidR="00FD7710">
        <w:rPr>
          <w:noProof/>
        </w:rPr>
        <w:t>14</w:t>
      </w:r>
      <w:r w:rsidR="00F25AE6">
        <w:rPr>
          <w:noProof/>
        </w:rPr>
        <w:fldChar w:fldCharType="end"/>
      </w:r>
      <w:r>
        <w:t xml:space="preserve">: UML-Klassendiagramm für </w:t>
      </w:r>
      <w:proofErr w:type="spellStart"/>
      <w:r>
        <w:t>MockPlayer</w:t>
      </w:r>
      <w:proofErr w:type="spellEnd"/>
    </w:p>
    <w:p w14:paraId="780C253D" w14:textId="4235DA4C" w:rsidR="00361823" w:rsidRDefault="00361823" w:rsidP="00361823">
      <w:pPr>
        <w:pStyle w:val="berschrift3"/>
      </w:pPr>
      <w:bookmarkStart w:id="48" w:name="_Toc72913439"/>
      <w:proofErr w:type="spellStart"/>
      <w:r>
        <w:lastRenderedPageBreak/>
        <w:t>MockGame</w:t>
      </w:r>
      <w:bookmarkEnd w:id="48"/>
      <w:proofErr w:type="spellEnd"/>
    </w:p>
    <w:p w14:paraId="3EB47C19" w14:textId="67E41DA4"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w:t>
      </w:r>
      <w:proofErr w:type="spellStart"/>
      <w:r w:rsidR="00B04CB6">
        <w:t>MockPlayer</w:t>
      </w:r>
      <w:proofErr w:type="spellEnd"/>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72">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38FE758A" w:rsidR="00123382" w:rsidRPr="00635E9D" w:rsidRDefault="00635E9D" w:rsidP="00635E9D">
      <w:pPr>
        <w:pStyle w:val="Beschriftung"/>
      </w:pPr>
      <w:r>
        <w:t xml:space="preserve">Abbildung </w:t>
      </w:r>
      <w:r w:rsidR="00F25AE6">
        <w:fldChar w:fldCharType="begin"/>
      </w:r>
      <w:r w:rsidR="00F25AE6">
        <w:instrText xml:space="preserve"> SEQ Abbildung \* ARABIC </w:instrText>
      </w:r>
      <w:r w:rsidR="00F25AE6">
        <w:fldChar w:fldCharType="separate"/>
      </w:r>
      <w:r w:rsidR="00FD7710">
        <w:rPr>
          <w:noProof/>
        </w:rPr>
        <w:t>15</w:t>
      </w:r>
      <w:r w:rsidR="00F25AE6">
        <w:rPr>
          <w:noProof/>
        </w:rPr>
        <w:fldChar w:fldCharType="end"/>
      </w:r>
      <w:r>
        <w:t xml:space="preserve">: UML Klassendiagramm für </w:t>
      </w:r>
      <w:proofErr w:type="spellStart"/>
      <w:r>
        <w:t>MockGame</w:t>
      </w:r>
      <w:proofErr w:type="spellEnd"/>
    </w:p>
    <w:p w14:paraId="00324C37" w14:textId="4602F28D" w:rsidR="008B12D4" w:rsidRDefault="008B12D4" w:rsidP="008B12D4">
      <w:pPr>
        <w:pStyle w:val="berschrift2"/>
      </w:pPr>
      <w:bookmarkStart w:id="49" w:name="_Toc72913440"/>
      <w:r>
        <w:lastRenderedPageBreak/>
        <w:t>ATRIP-Regeln</w:t>
      </w:r>
      <w:bookmarkEnd w:id="49"/>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73"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Tests um </w:t>
            </w:r>
            <w:r w:rsidR="001142A5" w:rsidRPr="005C0C3C">
              <w:rPr>
                <w:sz w:val="24"/>
                <w:szCs w:val="24"/>
              </w:rPr>
              <w:t xml:space="preserve">die Test </w:t>
            </w:r>
            <w:r w:rsidRPr="005C0C3C">
              <w:rPr>
                <w:sz w:val="24"/>
                <w:szCs w:val="24"/>
              </w:rPr>
              <w:t>Coverage künstlich nach oben zu drücken</w:t>
            </w:r>
          </w:p>
        </w:tc>
      </w:tr>
    </w:tbl>
    <w:p w14:paraId="2F07D8CB" w14:textId="71F2A67B" w:rsidR="00CA5628" w:rsidRDefault="00123382" w:rsidP="00A24817">
      <w:pPr>
        <w:pStyle w:val="Beschriftung"/>
      </w:pPr>
      <w:r>
        <w:t xml:space="preserve">Tabelle </w:t>
      </w:r>
      <w:r w:rsidR="00F25AE6">
        <w:fldChar w:fldCharType="begin"/>
      </w:r>
      <w:r w:rsidR="00F25AE6">
        <w:instrText xml:space="preserve"> SEQ Tabelle \* ARABIC </w:instrText>
      </w:r>
      <w:r w:rsidR="00F25AE6">
        <w:fldChar w:fldCharType="separate"/>
      </w:r>
      <w:r w:rsidR="006418AD">
        <w:rPr>
          <w:noProof/>
        </w:rPr>
        <w:t>10</w:t>
      </w:r>
      <w:r w:rsidR="00F25AE6">
        <w:rPr>
          <w:noProof/>
        </w:rPr>
        <w:fldChar w:fldCharType="end"/>
      </w:r>
      <w:r>
        <w:t>: Betrachtung ATRIP-Regeln</w:t>
      </w:r>
      <w:r w:rsidR="00CA5628">
        <w:br w:type="page"/>
      </w:r>
    </w:p>
    <w:p w14:paraId="64461C03" w14:textId="69E5464A" w:rsidR="008E42ED" w:rsidRDefault="00991625" w:rsidP="008E42ED">
      <w:pPr>
        <w:pStyle w:val="berschrift1"/>
      </w:pPr>
      <w:bookmarkStart w:id="50" w:name="_Toc72913441"/>
      <w:r>
        <w:lastRenderedPageBreak/>
        <w:t xml:space="preserve">Zusatz: </w:t>
      </w:r>
      <w:r w:rsidR="00C73FB9">
        <w:t>API-Design</w:t>
      </w:r>
      <w:bookmarkEnd w:id="50"/>
    </w:p>
    <w:p w14:paraId="1BC670A2" w14:textId="76F505FE" w:rsidR="008E42ED" w:rsidRDefault="004E6487" w:rsidP="004E6487">
      <w:r>
        <w:t xml:space="preserve">Im Folgenden wird die Web-Schnittstelle betrachtet. Diese besteht aus 11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77777777" w:rsidR="00B36D05" w:rsidRDefault="008E42ED" w:rsidP="00B36D05">
      <w:pPr>
        <w:pStyle w:val="berschrift2"/>
      </w:pPr>
      <w:bookmarkStart w:id="51" w:name="_Toc72913442"/>
      <w:r>
        <w:t>API</w:t>
      </w:r>
      <w:bookmarkEnd w:id="51"/>
    </w:p>
    <w:p w14:paraId="4F2F1737" w14:textId="7A71AE30" w:rsidR="00C73FB9" w:rsidRPr="00B36D05" w:rsidRDefault="00B36D05" w:rsidP="00B36D05">
      <w:pPr>
        <w:rPr>
          <w:color w:val="FF0000"/>
        </w:rPr>
      </w:pPr>
      <w:r w:rsidRPr="00B36D05">
        <w:rPr>
          <w:color w:val="FF0000"/>
        </w:rPr>
        <w:t>S</w:t>
      </w:r>
      <w:r w:rsidR="00C73FB9" w:rsidRPr="00B36D05">
        <w:rPr>
          <w:color w:val="FF0000"/>
        </w:rPr>
        <w:t>innvollen API</w:t>
      </w:r>
    </w:p>
    <w:p w14:paraId="32056684" w14:textId="209FE885" w:rsidR="00C73FB9" w:rsidRPr="00C73FB9" w:rsidRDefault="00C73FB9" w:rsidP="00977507">
      <w:pPr>
        <w:pStyle w:val="Listenabsatz"/>
        <w:numPr>
          <w:ilvl w:val="1"/>
          <w:numId w:val="17"/>
        </w:numPr>
        <w:rPr>
          <w:color w:val="FF0000"/>
        </w:rPr>
      </w:pPr>
      <w:r w:rsidRPr="00C73FB9">
        <w:rPr>
          <w:color w:val="FF0000"/>
        </w:rPr>
        <w:t>http</w:t>
      </w:r>
      <w:r w:rsidR="008F3FAF">
        <w:rPr>
          <w:color w:val="FF0000"/>
        </w:rPr>
        <w:t xml:space="preserve"> (Highscores noch anpassen)</w:t>
      </w:r>
    </w:p>
    <w:p w14:paraId="510A1334" w14:textId="5D578A94" w:rsidR="00C73FB9" w:rsidRDefault="00B36D05" w:rsidP="00977507">
      <w:pPr>
        <w:pStyle w:val="Listenabsatz"/>
        <w:numPr>
          <w:ilvl w:val="1"/>
          <w:numId w:val="17"/>
        </w:numPr>
        <w:rPr>
          <w:color w:val="FF0000"/>
        </w:rPr>
      </w:pPr>
      <w:r>
        <w:rPr>
          <w:color w:val="FF0000"/>
        </w:rPr>
        <w:t>11</w:t>
      </w:r>
      <w:r w:rsidR="00C73FB9" w:rsidRPr="00C73FB9">
        <w:rPr>
          <w:color w:val="FF0000"/>
        </w:rPr>
        <w:t xml:space="preserve"> Methoden / HTTP</w:t>
      </w:r>
      <w:r w:rsidR="00AD6801">
        <w:rPr>
          <w:color w:val="FF0000"/>
        </w:rPr>
        <w:t xml:space="preserve"> </w:t>
      </w:r>
      <w:r w:rsidR="00C73FB9" w:rsidRPr="00C73FB9">
        <w:rPr>
          <w:color w:val="FF0000"/>
        </w:rPr>
        <w:t>Endpunkte</w:t>
      </w:r>
    </w:p>
    <w:p w14:paraId="3DEF4238" w14:textId="7A88A4E3" w:rsidR="004E6487" w:rsidRDefault="004E6487" w:rsidP="00977507">
      <w:pPr>
        <w:pStyle w:val="Listenabsatz"/>
        <w:numPr>
          <w:ilvl w:val="1"/>
          <w:numId w:val="17"/>
        </w:numPr>
        <w:rPr>
          <w:color w:val="FF0000"/>
        </w:rPr>
      </w:pPr>
      <w:r>
        <w:rPr>
          <w:color w:val="FF0000"/>
        </w:rPr>
        <w:t>Responsecodes korrekt verwenden</w:t>
      </w:r>
    </w:p>
    <w:p w14:paraId="6631E032" w14:textId="6CA36DF2" w:rsidR="008E42ED" w:rsidRPr="008E42ED" w:rsidRDefault="008E42ED" w:rsidP="008E42ED">
      <w:pPr>
        <w:pStyle w:val="berschrift2"/>
      </w:pPr>
      <w:bookmarkStart w:id="52" w:name="_Toc72913443"/>
      <w:r>
        <w:t>Analyse</w:t>
      </w:r>
      <w:bookmarkEnd w:id="52"/>
    </w:p>
    <w:p w14:paraId="611CE5C3" w14:textId="470C1CF9" w:rsidR="00CD28D8" w:rsidRPr="00770FCB" w:rsidRDefault="00C73FB9" w:rsidP="00977507">
      <w:pPr>
        <w:pStyle w:val="Listenabsatz"/>
        <w:numPr>
          <w:ilvl w:val="0"/>
          <w:numId w:val="17"/>
        </w:numPr>
      </w:pPr>
      <w:r w:rsidRPr="00313588">
        <w:rPr>
          <w:color w:val="FF0000"/>
        </w:rPr>
        <w:t>Analyse der API anhand der Qualitätsmerkmale und Begründung für das Des</w:t>
      </w:r>
      <w:r w:rsidR="00573F4B">
        <w:rPr>
          <w:color w:val="FF0000"/>
        </w:rPr>
        <w:t>ign</w:t>
      </w:r>
    </w:p>
    <w:sectPr w:rsidR="00CD28D8" w:rsidRPr="00770FCB" w:rsidSect="00313588">
      <w:headerReference w:type="default" r:id="rId74"/>
      <w:footerReference w:type="default" r:id="rId75"/>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BC294" w14:textId="77777777" w:rsidR="00F25AE6" w:rsidRDefault="00F25AE6" w:rsidP="00DC3D67">
      <w:r>
        <w:separator/>
      </w:r>
    </w:p>
  </w:endnote>
  <w:endnote w:type="continuationSeparator" w:id="0">
    <w:p w14:paraId="662D4000" w14:textId="77777777" w:rsidR="00F25AE6" w:rsidRDefault="00F25AE6"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F25AE6"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25AC69F6" w:rsidR="00313588" w:rsidRDefault="00F25AE6"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fldSimple w:instr="SECTIONPAGES   \* MERGEFORMAT">
              <w:r w:rsidR="00004F60">
                <w:rPr>
                  <w:noProof/>
                </w:rPr>
                <w:t>41</w:t>
              </w:r>
            </w:fldSimple>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37815" w14:textId="77777777" w:rsidR="00F25AE6" w:rsidRDefault="00F25AE6" w:rsidP="004D5E17">
      <w:pPr>
        <w:spacing w:line="240" w:lineRule="auto"/>
      </w:pPr>
      <w:r>
        <w:separator/>
      </w:r>
    </w:p>
  </w:footnote>
  <w:footnote w:type="continuationSeparator" w:id="0">
    <w:p w14:paraId="305D0EFE" w14:textId="77777777" w:rsidR="00F25AE6" w:rsidRDefault="00F25AE6"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6"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8"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502"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7"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67015DAF"/>
    <w:multiLevelType w:val="multilevel"/>
    <w:tmpl w:val="82D6C004"/>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0"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2"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6"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3"/>
  </w:num>
  <w:num w:numId="13">
    <w:abstractNumId w:val="24"/>
  </w:num>
  <w:num w:numId="14">
    <w:abstractNumId w:val="29"/>
  </w:num>
  <w:num w:numId="15">
    <w:abstractNumId w:val="20"/>
  </w:num>
  <w:num w:numId="16">
    <w:abstractNumId w:val="34"/>
  </w:num>
  <w:num w:numId="17">
    <w:abstractNumId w:val="18"/>
  </w:num>
  <w:num w:numId="18">
    <w:abstractNumId w:val="36"/>
  </w:num>
  <w:num w:numId="19">
    <w:abstractNumId w:val="16"/>
  </w:num>
  <w:num w:numId="20">
    <w:abstractNumId w:val="32"/>
  </w:num>
  <w:num w:numId="21">
    <w:abstractNumId w:val="31"/>
  </w:num>
  <w:num w:numId="22">
    <w:abstractNumId w:val="17"/>
  </w:num>
  <w:num w:numId="23">
    <w:abstractNumId w:val="26"/>
  </w:num>
  <w:num w:numId="24">
    <w:abstractNumId w:val="13"/>
  </w:num>
  <w:num w:numId="25">
    <w:abstractNumId w:val="22"/>
  </w:num>
  <w:num w:numId="26">
    <w:abstractNumId w:val="14"/>
  </w:num>
  <w:num w:numId="27">
    <w:abstractNumId w:val="27"/>
  </w:num>
  <w:num w:numId="28">
    <w:abstractNumId w:val="35"/>
  </w:num>
  <w:num w:numId="29">
    <w:abstractNumId w:val="15"/>
  </w:num>
  <w:num w:numId="30">
    <w:abstractNumId w:val="21"/>
  </w:num>
  <w:num w:numId="31">
    <w:abstractNumId w:val="11"/>
  </w:num>
  <w:num w:numId="32">
    <w:abstractNumId w:val="10"/>
  </w:num>
  <w:num w:numId="33">
    <w:abstractNumId w:val="19"/>
  </w:num>
  <w:num w:numId="34">
    <w:abstractNumId w:val="30"/>
  </w:num>
  <w:num w:numId="35">
    <w:abstractNumId w:val="25"/>
  </w:num>
  <w:num w:numId="36">
    <w:abstractNumId w:val="28"/>
  </w:num>
  <w:num w:numId="37">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1AE"/>
    <w:rsid w:val="000036F2"/>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581"/>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304C5"/>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451A"/>
    <w:rsid w:val="00044FE8"/>
    <w:rsid w:val="000450AD"/>
    <w:rsid w:val="00045164"/>
    <w:rsid w:val="000457A6"/>
    <w:rsid w:val="00045AA0"/>
    <w:rsid w:val="00046155"/>
    <w:rsid w:val="000468D0"/>
    <w:rsid w:val="000506E7"/>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21F6"/>
    <w:rsid w:val="0008248F"/>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6693"/>
    <w:rsid w:val="000C6CEF"/>
    <w:rsid w:val="000C6DC6"/>
    <w:rsid w:val="000C7188"/>
    <w:rsid w:val="000D0D87"/>
    <w:rsid w:val="000D1399"/>
    <w:rsid w:val="000D144C"/>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36B8"/>
    <w:rsid w:val="000F3C64"/>
    <w:rsid w:val="000F4282"/>
    <w:rsid w:val="000F43E7"/>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5BF3"/>
    <w:rsid w:val="00106678"/>
    <w:rsid w:val="00107431"/>
    <w:rsid w:val="0010789F"/>
    <w:rsid w:val="00110218"/>
    <w:rsid w:val="0011063E"/>
    <w:rsid w:val="0011096C"/>
    <w:rsid w:val="00110E29"/>
    <w:rsid w:val="001113E9"/>
    <w:rsid w:val="0011173A"/>
    <w:rsid w:val="001136A4"/>
    <w:rsid w:val="001142A5"/>
    <w:rsid w:val="00114728"/>
    <w:rsid w:val="00114D3C"/>
    <w:rsid w:val="00114DE6"/>
    <w:rsid w:val="00115B78"/>
    <w:rsid w:val="00116940"/>
    <w:rsid w:val="0011777A"/>
    <w:rsid w:val="00117CA2"/>
    <w:rsid w:val="00117F8B"/>
    <w:rsid w:val="00120229"/>
    <w:rsid w:val="00121388"/>
    <w:rsid w:val="001231F7"/>
    <w:rsid w:val="00123382"/>
    <w:rsid w:val="001234D6"/>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59E"/>
    <w:rsid w:val="00152C1C"/>
    <w:rsid w:val="00152E37"/>
    <w:rsid w:val="00152E51"/>
    <w:rsid w:val="0015321C"/>
    <w:rsid w:val="001535AD"/>
    <w:rsid w:val="001546CC"/>
    <w:rsid w:val="00154745"/>
    <w:rsid w:val="00155500"/>
    <w:rsid w:val="001565E7"/>
    <w:rsid w:val="0015665B"/>
    <w:rsid w:val="00156BFE"/>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E6F"/>
    <w:rsid w:val="0018519D"/>
    <w:rsid w:val="00186A72"/>
    <w:rsid w:val="00186AB5"/>
    <w:rsid w:val="00187148"/>
    <w:rsid w:val="00187513"/>
    <w:rsid w:val="00190069"/>
    <w:rsid w:val="00190F65"/>
    <w:rsid w:val="001923AF"/>
    <w:rsid w:val="00192CD4"/>
    <w:rsid w:val="00193067"/>
    <w:rsid w:val="00193247"/>
    <w:rsid w:val="00195215"/>
    <w:rsid w:val="001965E6"/>
    <w:rsid w:val="001971A8"/>
    <w:rsid w:val="00197519"/>
    <w:rsid w:val="001A137F"/>
    <w:rsid w:val="001A15E5"/>
    <w:rsid w:val="001A1FAC"/>
    <w:rsid w:val="001A2AB8"/>
    <w:rsid w:val="001A36B2"/>
    <w:rsid w:val="001A40C5"/>
    <w:rsid w:val="001A4BEE"/>
    <w:rsid w:val="001A4FBA"/>
    <w:rsid w:val="001A51FB"/>
    <w:rsid w:val="001A5420"/>
    <w:rsid w:val="001A7A10"/>
    <w:rsid w:val="001B1A26"/>
    <w:rsid w:val="001B2822"/>
    <w:rsid w:val="001B47E3"/>
    <w:rsid w:val="001B5E26"/>
    <w:rsid w:val="001B6711"/>
    <w:rsid w:val="001B6BC9"/>
    <w:rsid w:val="001B7362"/>
    <w:rsid w:val="001C124D"/>
    <w:rsid w:val="001C1A04"/>
    <w:rsid w:val="001C22F5"/>
    <w:rsid w:val="001C2355"/>
    <w:rsid w:val="001C3391"/>
    <w:rsid w:val="001C45A3"/>
    <w:rsid w:val="001C4A5A"/>
    <w:rsid w:val="001C6263"/>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4F5"/>
    <w:rsid w:val="001E36F8"/>
    <w:rsid w:val="001E3A24"/>
    <w:rsid w:val="001E3B17"/>
    <w:rsid w:val="001E45AB"/>
    <w:rsid w:val="001E4C58"/>
    <w:rsid w:val="001E603D"/>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56C8"/>
    <w:rsid w:val="001F574E"/>
    <w:rsid w:val="001F67B3"/>
    <w:rsid w:val="001F6E1A"/>
    <w:rsid w:val="001F72EB"/>
    <w:rsid w:val="001F7AAD"/>
    <w:rsid w:val="001F7C44"/>
    <w:rsid w:val="0020109C"/>
    <w:rsid w:val="00201120"/>
    <w:rsid w:val="0020190B"/>
    <w:rsid w:val="00202F27"/>
    <w:rsid w:val="00203D11"/>
    <w:rsid w:val="00203EED"/>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5A97"/>
    <w:rsid w:val="00225B84"/>
    <w:rsid w:val="00225D6F"/>
    <w:rsid w:val="00226E06"/>
    <w:rsid w:val="00227D20"/>
    <w:rsid w:val="00231142"/>
    <w:rsid w:val="0023139F"/>
    <w:rsid w:val="00232376"/>
    <w:rsid w:val="00232E75"/>
    <w:rsid w:val="00233168"/>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955"/>
    <w:rsid w:val="00266D6E"/>
    <w:rsid w:val="00266FA5"/>
    <w:rsid w:val="00270F15"/>
    <w:rsid w:val="00272197"/>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3D09"/>
    <w:rsid w:val="002D4498"/>
    <w:rsid w:val="002D5288"/>
    <w:rsid w:val="002D671A"/>
    <w:rsid w:val="002D6977"/>
    <w:rsid w:val="002D6BB3"/>
    <w:rsid w:val="002D7859"/>
    <w:rsid w:val="002E0718"/>
    <w:rsid w:val="002E0ACF"/>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7CB"/>
    <w:rsid w:val="00301D3D"/>
    <w:rsid w:val="0030326F"/>
    <w:rsid w:val="003033CE"/>
    <w:rsid w:val="00303B91"/>
    <w:rsid w:val="00303C12"/>
    <w:rsid w:val="00303FC0"/>
    <w:rsid w:val="0030518A"/>
    <w:rsid w:val="003052C3"/>
    <w:rsid w:val="00305C9E"/>
    <w:rsid w:val="00306906"/>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434C"/>
    <w:rsid w:val="0032463B"/>
    <w:rsid w:val="00325F24"/>
    <w:rsid w:val="00326A55"/>
    <w:rsid w:val="00326BB6"/>
    <w:rsid w:val="00326D6B"/>
    <w:rsid w:val="00327995"/>
    <w:rsid w:val="003314D2"/>
    <w:rsid w:val="00331C30"/>
    <w:rsid w:val="00331CD4"/>
    <w:rsid w:val="0033271B"/>
    <w:rsid w:val="00334C41"/>
    <w:rsid w:val="00335116"/>
    <w:rsid w:val="00335867"/>
    <w:rsid w:val="00335C07"/>
    <w:rsid w:val="0033635D"/>
    <w:rsid w:val="00336362"/>
    <w:rsid w:val="003400F1"/>
    <w:rsid w:val="003406E0"/>
    <w:rsid w:val="00340CA4"/>
    <w:rsid w:val="0034111A"/>
    <w:rsid w:val="00341282"/>
    <w:rsid w:val="00342970"/>
    <w:rsid w:val="00342DAA"/>
    <w:rsid w:val="00342E41"/>
    <w:rsid w:val="00342EDD"/>
    <w:rsid w:val="00343BA6"/>
    <w:rsid w:val="00343D1C"/>
    <w:rsid w:val="00343FAA"/>
    <w:rsid w:val="003442D6"/>
    <w:rsid w:val="00344A97"/>
    <w:rsid w:val="00345F77"/>
    <w:rsid w:val="00346A95"/>
    <w:rsid w:val="00347042"/>
    <w:rsid w:val="003471D9"/>
    <w:rsid w:val="003517F4"/>
    <w:rsid w:val="0035286C"/>
    <w:rsid w:val="00354D6D"/>
    <w:rsid w:val="0035686E"/>
    <w:rsid w:val="00356EF9"/>
    <w:rsid w:val="00357317"/>
    <w:rsid w:val="00357476"/>
    <w:rsid w:val="00357CBC"/>
    <w:rsid w:val="00357F13"/>
    <w:rsid w:val="00360A22"/>
    <w:rsid w:val="00361039"/>
    <w:rsid w:val="00361823"/>
    <w:rsid w:val="00364845"/>
    <w:rsid w:val="00364A22"/>
    <w:rsid w:val="00365096"/>
    <w:rsid w:val="00366087"/>
    <w:rsid w:val="00366883"/>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114F"/>
    <w:rsid w:val="00381209"/>
    <w:rsid w:val="003812D7"/>
    <w:rsid w:val="00383B11"/>
    <w:rsid w:val="0038494A"/>
    <w:rsid w:val="00384B3E"/>
    <w:rsid w:val="00384F5F"/>
    <w:rsid w:val="00385759"/>
    <w:rsid w:val="00385E6E"/>
    <w:rsid w:val="00386442"/>
    <w:rsid w:val="003869B5"/>
    <w:rsid w:val="003869E2"/>
    <w:rsid w:val="0038736B"/>
    <w:rsid w:val="00387690"/>
    <w:rsid w:val="003879F7"/>
    <w:rsid w:val="0039004F"/>
    <w:rsid w:val="0039110D"/>
    <w:rsid w:val="003913F5"/>
    <w:rsid w:val="0039195B"/>
    <w:rsid w:val="00391A68"/>
    <w:rsid w:val="00391F2B"/>
    <w:rsid w:val="00392750"/>
    <w:rsid w:val="00392F4E"/>
    <w:rsid w:val="0039345F"/>
    <w:rsid w:val="003936D3"/>
    <w:rsid w:val="003947DE"/>
    <w:rsid w:val="0039495C"/>
    <w:rsid w:val="00394A91"/>
    <w:rsid w:val="00395C6C"/>
    <w:rsid w:val="0039603A"/>
    <w:rsid w:val="0039760F"/>
    <w:rsid w:val="00397804"/>
    <w:rsid w:val="003A0D84"/>
    <w:rsid w:val="003A0EF2"/>
    <w:rsid w:val="003A1ED7"/>
    <w:rsid w:val="003A2175"/>
    <w:rsid w:val="003A252B"/>
    <w:rsid w:val="003A269E"/>
    <w:rsid w:val="003A2D92"/>
    <w:rsid w:val="003A37C9"/>
    <w:rsid w:val="003A4926"/>
    <w:rsid w:val="003A4A42"/>
    <w:rsid w:val="003A612F"/>
    <w:rsid w:val="003A61E1"/>
    <w:rsid w:val="003A66C0"/>
    <w:rsid w:val="003A7063"/>
    <w:rsid w:val="003A7AA7"/>
    <w:rsid w:val="003B02E4"/>
    <w:rsid w:val="003B1E22"/>
    <w:rsid w:val="003B2397"/>
    <w:rsid w:val="003B30C4"/>
    <w:rsid w:val="003B3471"/>
    <w:rsid w:val="003B3751"/>
    <w:rsid w:val="003B3973"/>
    <w:rsid w:val="003B44CB"/>
    <w:rsid w:val="003B47DA"/>
    <w:rsid w:val="003B4CD8"/>
    <w:rsid w:val="003B50D0"/>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5C9"/>
    <w:rsid w:val="003E4B8C"/>
    <w:rsid w:val="003E4F1A"/>
    <w:rsid w:val="003E540B"/>
    <w:rsid w:val="003E5EA5"/>
    <w:rsid w:val="003E71BE"/>
    <w:rsid w:val="003E7A13"/>
    <w:rsid w:val="003F049F"/>
    <w:rsid w:val="003F0ACF"/>
    <w:rsid w:val="003F127E"/>
    <w:rsid w:val="003F12E0"/>
    <w:rsid w:val="003F173B"/>
    <w:rsid w:val="003F1878"/>
    <w:rsid w:val="003F1A27"/>
    <w:rsid w:val="003F23FC"/>
    <w:rsid w:val="003F3389"/>
    <w:rsid w:val="003F34BC"/>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ECD"/>
    <w:rsid w:val="00403645"/>
    <w:rsid w:val="00403898"/>
    <w:rsid w:val="00404447"/>
    <w:rsid w:val="00404701"/>
    <w:rsid w:val="00404B53"/>
    <w:rsid w:val="00404F95"/>
    <w:rsid w:val="00405AB6"/>
    <w:rsid w:val="004061B2"/>
    <w:rsid w:val="00406288"/>
    <w:rsid w:val="00406EFA"/>
    <w:rsid w:val="004107C8"/>
    <w:rsid w:val="0041098E"/>
    <w:rsid w:val="00410C86"/>
    <w:rsid w:val="00411015"/>
    <w:rsid w:val="00411DC8"/>
    <w:rsid w:val="00412440"/>
    <w:rsid w:val="00412CC2"/>
    <w:rsid w:val="004147F2"/>
    <w:rsid w:val="004159CF"/>
    <w:rsid w:val="00417CA1"/>
    <w:rsid w:val="00420B93"/>
    <w:rsid w:val="004210E3"/>
    <w:rsid w:val="00421523"/>
    <w:rsid w:val="004215A1"/>
    <w:rsid w:val="00423654"/>
    <w:rsid w:val="00423748"/>
    <w:rsid w:val="00423FFB"/>
    <w:rsid w:val="00424C44"/>
    <w:rsid w:val="00424D86"/>
    <w:rsid w:val="004258C8"/>
    <w:rsid w:val="00425D5D"/>
    <w:rsid w:val="00427231"/>
    <w:rsid w:val="004302EB"/>
    <w:rsid w:val="00430716"/>
    <w:rsid w:val="00430B7C"/>
    <w:rsid w:val="0043127D"/>
    <w:rsid w:val="0043244E"/>
    <w:rsid w:val="00432888"/>
    <w:rsid w:val="00432BB7"/>
    <w:rsid w:val="004331A3"/>
    <w:rsid w:val="00433B43"/>
    <w:rsid w:val="00435172"/>
    <w:rsid w:val="00435176"/>
    <w:rsid w:val="00436480"/>
    <w:rsid w:val="00436816"/>
    <w:rsid w:val="0043739F"/>
    <w:rsid w:val="00437989"/>
    <w:rsid w:val="00437BEE"/>
    <w:rsid w:val="0044065A"/>
    <w:rsid w:val="00441DB9"/>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8F1"/>
    <w:rsid w:val="00454844"/>
    <w:rsid w:val="00454DC2"/>
    <w:rsid w:val="004550D7"/>
    <w:rsid w:val="004557C7"/>
    <w:rsid w:val="00455926"/>
    <w:rsid w:val="004573C9"/>
    <w:rsid w:val="0046032D"/>
    <w:rsid w:val="0046036C"/>
    <w:rsid w:val="004608EE"/>
    <w:rsid w:val="004608F0"/>
    <w:rsid w:val="004619BC"/>
    <w:rsid w:val="00461B69"/>
    <w:rsid w:val="00461CB7"/>
    <w:rsid w:val="00462E85"/>
    <w:rsid w:val="00462EC0"/>
    <w:rsid w:val="00463540"/>
    <w:rsid w:val="0046408D"/>
    <w:rsid w:val="004644F4"/>
    <w:rsid w:val="004646DB"/>
    <w:rsid w:val="00465375"/>
    <w:rsid w:val="00465B7E"/>
    <w:rsid w:val="00466419"/>
    <w:rsid w:val="004664C9"/>
    <w:rsid w:val="00467E04"/>
    <w:rsid w:val="004712EE"/>
    <w:rsid w:val="00471FFE"/>
    <w:rsid w:val="004737AA"/>
    <w:rsid w:val="00474406"/>
    <w:rsid w:val="00474425"/>
    <w:rsid w:val="0047442C"/>
    <w:rsid w:val="00474E33"/>
    <w:rsid w:val="0047608F"/>
    <w:rsid w:val="004770D7"/>
    <w:rsid w:val="0047760C"/>
    <w:rsid w:val="0047767B"/>
    <w:rsid w:val="004815A0"/>
    <w:rsid w:val="004819C0"/>
    <w:rsid w:val="00482524"/>
    <w:rsid w:val="00483317"/>
    <w:rsid w:val="00483395"/>
    <w:rsid w:val="0048373A"/>
    <w:rsid w:val="00483C85"/>
    <w:rsid w:val="00483FCE"/>
    <w:rsid w:val="0048485A"/>
    <w:rsid w:val="00484B49"/>
    <w:rsid w:val="00485376"/>
    <w:rsid w:val="00486289"/>
    <w:rsid w:val="004913C3"/>
    <w:rsid w:val="004920E7"/>
    <w:rsid w:val="00493093"/>
    <w:rsid w:val="00493B57"/>
    <w:rsid w:val="00495E86"/>
    <w:rsid w:val="00496941"/>
    <w:rsid w:val="00496FAE"/>
    <w:rsid w:val="00497094"/>
    <w:rsid w:val="004975BB"/>
    <w:rsid w:val="004976C9"/>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355C"/>
    <w:rsid w:val="004D3646"/>
    <w:rsid w:val="004D4E83"/>
    <w:rsid w:val="004D4FBA"/>
    <w:rsid w:val="004D5E17"/>
    <w:rsid w:val="004D6C69"/>
    <w:rsid w:val="004D72C7"/>
    <w:rsid w:val="004D7CE9"/>
    <w:rsid w:val="004E02D1"/>
    <w:rsid w:val="004E0452"/>
    <w:rsid w:val="004E108E"/>
    <w:rsid w:val="004E1AA6"/>
    <w:rsid w:val="004E2ADC"/>
    <w:rsid w:val="004E2F48"/>
    <w:rsid w:val="004E3B2C"/>
    <w:rsid w:val="004E3B8E"/>
    <w:rsid w:val="004E4166"/>
    <w:rsid w:val="004E428C"/>
    <w:rsid w:val="004E4797"/>
    <w:rsid w:val="004E47EE"/>
    <w:rsid w:val="004E4BB8"/>
    <w:rsid w:val="004E51B1"/>
    <w:rsid w:val="004E598A"/>
    <w:rsid w:val="004E5EED"/>
    <w:rsid w:val="004E6487"/>
    <w:rsid w:val="004F038F"/>
    <w:rsid w:val="004F14B3"/>
    <w:rsid w:val="004F265C"/>
    <w:rsid w:val="004F3399"/>
    <w:rsid w:val="004F3A4D"/>
    <w:rsid w:val="004F3EE0"/>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E4F"/>
    <w:rsid w:val="00512FB8"/>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287"/>
    <w:rsid w:val="00566D27"/>
    <w:rsid w:val="005675E8"/>
    <w:rsid w:val="0056762E"/>
    <w:rsid w:val="00570077"/>
    <w:rsid w:val="00570373"/>
    <w:rsid w:val="00571BFB"/>
    <w:rsid w:val="00571C76"/>
    <w:rsid w:val="00572235"/>
    <w:rsid w:val="0057243C"/>
    <w:rsid w:val="00572D3F"/>
    <w:rsid w:val="00572D5F"/>
    <w:rsid w:val="00572DF5"/>
    <w:rsid w:val="0057312B"/>
    <w:rsid w:val="00573D6F"/>
    <w:rsid w:val="00573F4B"/>
    <w:rsid w:val="0057467A"/>
    <w:rsid w:val="0057471E"/>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3EFE"/>
    <w:rsid w:val="005A5684"/>
    <w:rsid w:val="005A5AAF"/>
    <w:rsid w:val="005A5DCA"/>
    <w:rsid w:val="005A6400"/>
    <w:rsid w:val="005A6590"/>
    <w:rsid w:val="005A68BD"/>
    <w:rsid w:val="005A6F7F"/>
    <w:rsid w:val="005A7363"/>
    <w:rsid w:val="005B05BD"/>
    <w:rsid w:val="005B09EC"/>
    <w:rsid w:val="005B0B17"/>
    <w:rsid w:val="005B16CA"/>
    <w:rsid w:val="005B1E98"/>
    <w:rsid w:val="005B22B3"/>
    <w:rsid w:val="005B2BAF"/>
    <w:rsid w:val="005B2CC8"/>
    <w:rsid w:val="005B2E39"/>
    <w:rsid w:val="005B45D6"/>
    <w:rsid w:val="005B48C4"/>
    <w:rsid w:val="005B4C18"/>
    <w:rsid w:val="005B53FD"/>
    <w:rsid w:val="005B7790"/>
    <w:rsid w:val="005C0C3C"/>
    <w:rsid w:val="005C0CEF"/>
    <w:rsid w:val="005C162E"/>
    <w:rsid w:val="005C16CE"/>
    <w:rsid w:val="005C299D"/>
    <w:rsid w:val="005C31C3"/>
    <w:rsid w:val="005C31E5"/>
    <w:rsid w:val="005C3948"/>
    <w:rsid w:val="005C3FC0"/>
    <w:rsid w:val="005C4560"/>
    <w:rsid w:val="005C4860"/>
    <w:rsid w:val="005C53AA"/>
    <w:rsid w:val="005C576A"/>
    <w:rsid w:val="005C5806"/>
    <w:rsid w:val="005C5F8D"/>
    <w:rsid w:val="005C61AC"/>
    <w:rsid w:val="005D072D"/>
    <w:rsid w:val="005D17E8"/>
    <w:rsid w:val="005D18E1"/>
    <w:rsid w:val="005D209F"/>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7D4E"/>
    <w:rsid w:val="005E7FD1"/>
    <w:rsid w:val="005F01BD"/>
    <w:rsid w:val="005F0205"/>
    <w:rsid w:val="005F0296"/>
    <w:rsid w:val="005F062D"/>
    <w:rsid w:val="005F0B92"/>
    <w:rsid w:val="005F1164"/>
    <w:rsid w:val="005F4B69"/>
    <w:rsid w:val="005F4E55"/>
    <w:rsid w:val="005F58FA"/>
    <w:rsid w:val="005F65FE"/>
    <w:rsid w:val="005F6762"/>
    <w:rsid w:val="005F7B6F"/>
    <w:rsid w:val="005F7CC8"/>
    <w:rsid w:val="006001E6"/>
    <w:rsid w:val="00600A44"/>
    <w:rsid w:val="0060113F"/>
    <w:rsid w:val="00601171"/>
    <w:rsid w:val="006014E3"/>
    <w:rsid w:val="00601EA0"/>
    <w:rsid w:val="00602048"/>
    <w:rsid w:val="00602418"/>
    <w:rsid w:val="0060287A"/>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768F"/>
    <w:rsid w:val="00650429"/>
    <w:rsid w:val="00650DF0"/>
    <w:rsid w:val="00650E1B"/>
    <w:rsid w:val="006511D0"/>
    <w:rsid w:val="006520DF"/>
    <w:rsid w:val="006528BD"/>
    <w:rsid w:val="00653080"/>
    <w:rsid w:val="00654163"/>
    <w:rsid w:val="006544B8"/>
    <w:rsid w:val="00654899"/>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3089"/>
    <w:rsid w:val="006B34E7"/>
    <w:rsid w:val="006B4692"/>
    <w:rsid w:val="006B4AE0"/>
    <w:rsid w:val="006B5BCA"/>
    <w:rsid w:val="006B5D12"/>
    <w:rsid w:val="006B7A34"/>
    <w:rsid w:val="006B7DFB"/>
    <w:rsid w:val="006C23BE"/>
    <w:rsid w:val="006C24B4"/>
    <w:rsid w:val="006C322F"/>
    <w:rsid w:val="006C3632"/>
    <w:rsid w:val="006C3796"/>
    <w:rsid w:val="006C5633"/>
    <w:rsid w:val="006C5652"/>
    <w:rsid w:val="006C5AE8"/>
    <w:rsid w:val="006C6157"/>
    <w:rsid w:val="006C7095"/>
    <w:rsid w:val="006C7E78"/>
    <w:rsid w:val="006D077E"/>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F5C"/>
    <w:rsid w:val="0070137A"/>
    <w:rsid w:val="00702115"/>
    <w:rsid w:val="00702623"/>
    <w:rsid w:val="0070283C"/>
    <w:rsid w:val="00702DAD"/>
    <w:rsid w:val="00703517"/>
    <w:rsid w:val="007038B1"/>
    <w:rsid w:val="00710B68"/>
    <w:rsid w:val="00710E87"/>
    <w:rsid w:val="00710FDE"/>
    <w:rsid w:val="007117CD"/>
    <w:rsid w:val="0071188B"/>
    <w:rsid w:val="00712ADA"/>
    <w:rsid w:val="00712E15"/>
    <w:rsid w:val="00713240"/>
    <w:rsid w:val="00713B18"/>
    <w:rsid w:val="00714477"/>
    <w:rsid w:val="00715115"/>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5CDB"/>
    <w:rsid w:val="0076630F"/>
    <w:rsid w:val="00767500"/>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161B"/>
    <w:rsid w:val="007825A7"/>
    <w:rsid w:val="00782B17"/>
    <w:rsid w:val="00783E1E"/>
    <w:rsid w:val="0078421D"/>
    <w:rsid w:val="007848C0"/>
    <w:rsid w:val="00787478"/>
    <w:rsid w:val="0078779D"/>
    <w:rsid w:val="007908BE"/>
    <w:rsid w:val="0079094E"/>
    <w:rsid w:val="0079140D"/>
    <w:rsid w:val="00791C67"/>
    <w:rsid w:val="0079304F"/>
    <w:rsid w:val="00793A64"/>
    <w:rsid w:val="007946C9"/>
    <w:rsid w:val="00795093"/>
    <w:rsid w:val="00795368"/>
    <w:rsid w:val="0079577A"/>
    <w:rsid w:val="007967E7"/>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DCA"/>
    <w:rsid w:val="007A7E80"/>
    <w:rsid w:val="007A7FF3"/>
    <w:rsid w:val="007B00B3"/>
    <w:rsid w:val="007B05E1"/>
    <w:rsid w:val="007B0957"/>
    <w:rsid w:val="007B0D88"/>
    <w:rsid w:val="007B1A1E"/>
    <w:rsid w:val="007B1A3E"/>
    <w:rsid w:val="007B1C71"/>
    <w:rsid w:val="007B26BF"/>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ABD"/>
    <w:rsid w:val="007E7E29"/>
    <w:rsid w:val="007E7F27"/>
    <w:rsid w:val="007F0A21"/>
    <w:rsid w:val="007F1266"/>
    <w:rsid w:val="007F15E2"/>
    <w:rsid w:val="007F17B1"/>
    <w:rsid w:val="007F38FD"/>
    <w:rsid w:val="007F3AB4"/>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85"/>
    <w:rsid w:val="00826160"/>
    <w:rsid w:val="0082694E"/>
    <w:rsid w:val="00826F0F"/>
    <w:rsid w:val="00827000"/>
    <w:rsid w:val="008302C1"/>
    <w:rsid w:val="00831C3B"/>
    <w:rsid w:val="00831D1D"/>
    <w:rsid w:val="008334AF"/>
    <w:rsid w:val="00833A29"/>
    <w:rsid w:val="00833AC1"/>
    <w:rsid w:val="00835145"/>
    <w:rsid w:val="00835534"/>
    <w:rsid w:val="00835613"/>
    <w:rsid w:val="0083569A"/>
    <w:rsid w:val="00836680"/>
    <w:rsid w:val="00836976"/>
    <w:rsid w:val="00837E4E"/>
    <w:rsid w:val="00837E77"/>
    <w:rsid w:val="00840379"/>
    <w:rsid w:val="00841F43"/>
    <w:rsid w:val="00843451"/>
    <w:rsid w:val="00843D15"/>
    <w:rsid w:val="00844CF8"/>
    <w:rsid w:val="008459DA"/>
    <w:rsid w:val="00846128"/>
    <w:rsid w:val="0084686D"/>
    <w:rsid w:val="008468DA"/>
    <w:rsid w:val="008471E9"/>
    <w:rsid w:val="00847331"/>
    <w:rsid w:val="008476A1"/>
    <w:rsid w:val="00847CA6"/>
    <w:rsid w:val="00850AFC"/>
    <w:rsid w:val="00852236"/>
    <w:rsid w:val="008523D2"/>
    <w:rsid w:val="008525B9"/>
    <w:rsid w:val="0085344E"/>
    <w:rsid w:val="00853B92"/>
    <w:rsid w:val="00853FA4"/>
    <w:rsid w:val="0085448E"/>
    <w:rsid w:val="00854907"/>
    <w:rsid w:val="0085526D"/>
    <w:rsid w:val="0085594F"/>
    <w:rsid w:val="0086023B"/>
    <w:rsid w:val="00861D24"/>
    <w:rsid w:val="008625DC"/>
    <w:rsid w:val="0086279C"/>
    <w:rsid w:val="008630CC"/>
    <w:rsid w:val="00863384"/>
    <w:rsid w:val="00863A5D"/>
    <w:rsid w:val="00863D19"/>
    <w:rsid w:val="00863D59"/>
    <w:rsid w:val="00864075"/>
    <w:rsid w:val="008641BB"/>
    <w:rsid w:val="00864F82"/>
    <w:rsid w:val="008663EB"/>
    <w:rsid w:val="00866D01"/>
    <w:rsid w:val="008672CA"/>
    <w:rsid w:val="00867AF1"/>
    <w:rsid w:val="00867F04"/>
    <w:rsid w:val="008700E4"/>
    <w:rsid w:val="008710D6"/>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DC"/>
    <w:rsid w:val="008975CD"/>
    <w:rsid w:val="00897904"/>
    <w:rsid w:val="008A00BA"/>
    <w:rsid w:val="008A0407"/>
    <w:rsid w:val="008A0514"/>
    <w:rsid w:val="008A0E69"/>
    <w:rsid w:val="008A0FB1"/>
    <w:rsid w:val="008A1404"/>
    <w:rsid w:val="008A277F"/>
    <w:rsid w:val="008A2D32"/>
    <w:rsid w:val="008A310C"/>
    <w:rsid w:val="008A60AB"/>
    <w:rsid w:val="008A66D2"/>
    <w:rsid w:val="008A6960"/>
    <w:rsid w:val="008A7607"/>
    <w:rsid w:val="008A7997"/>
    <w:rsid w:val="008A7BF8"/>
    <w:rsid w:val="008B10E0"/>
    <w:rsid w:val="008B1219"/>
    <w:rsid w:val="008B12D4"/>
    <w:rsid w:val="008B20F5"/>
    <w:rsid w:val="008B2A0E"/>
    <w:rsid w:val="008B2F27"/>
    <w:rsid w:val="008B37E3"/>
    <w:rsid w:val="008B3EDB"/>
    <w:rsid w:val="008B50BA"/>
    <w:rsid w:val="008B51C0"/>
    <w:rsid w:val="008B5359"/>
    <w:rsid w:val="008B5428"/>
    <w:rsid w:val="008B55CF"/>
    <w:rsid w:val="008B57A9"/>
    <w:rsid w:val="008B5902"/>
    <w:rsid w:val="008B64ED"/>
    <w:rsid w:val="008B68DB"/>
    <w:rsid w:val="008B73E2"/>
    <w:rsid w:val="008B7FD8"/>
    <w:rsid w:val="008C0C01"/>
    <w:rsid w:val="008C18A7"/>
    <w:rsid w:val="008C2384"/>
    <w:rsid w:val="008C241C"/>
    <w:rsid w:val="008C2613"/>
    <w:rsid w:val="008C2B2E"/>
    <w:rsid w:val="008C423E"/>
    <w:rsid w:val="008C45B8"/>
    <w:rsid w:val="008C4B67"/>
    <w:rsid w:val="008C4DCE"/>
    <w:rsid w:val="008C55FE"/>
    <w:rsid w:val="008C5752"/>
    <w:rsid w:val="008C5892"/>
    <w:rsid w:val="008C7FEB"/>
    <w:rsid w:val="008D0F5E"/>
    <w:rsid w:val="008D1150"/>
    <w:rsid w:val="008D18E3"/>
    <w:rsid w:val="008D1AB7"/>
    <w:rsid w:val="008D1AF8"/>
    <w:rsid w:val="008D1F23"/>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E97"/>
    <w:rsid w:val="00934AA2"/>
    <w:rsid w:val="00934E35"/>
    <w:rsid w:val="00935445"/>
    <w:rsid w:val="00935EF3"/>
    <w:rsid w:val="00937733"/>
    <w:rsid w:val="00940BA7"/>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831"/>
    <w:rsid w:val="00965F95"/>
    <w:rsid w:val="00966D34"/>
    <w:rsid w:val="0096743B"/>
    <w:rsid w:val="009676A0"/>
    <w:rsid w:val="00967CA2"/>
    <w:rsid w:val="00970692"/>
    <w:rsid w:val="009709E2"/>
    <w:rsid w:val="00970E1B"/>
    <w:rsid w:val="00973BE2"/>
    <w:rsid w:val="00973E07"/>
    <w:rsid w:val="009741DA"/>
    <w:rsid w:val="009753B1"/>
    <w:rsid w:val="009761CC"/>
    <w:rsid w:val="00976616"/>
    <w:rsid w:val="00976776"/>
    <w:rsid w:val="00977507"/>
    <w:rsid w:val="00977FFD"/>
    <w:rsid w:val="00980026"/>
    <w:rsid w:val="009806F7"/>
    <w:rsid w:val="009807F1"/>
    <w:rsid w:val="0098163D"/>
    <w:rsid w:val="00983105"/>
    <w:rsid w:val="00983545"/>
    <w:rsid w:val="00983ACC"/>
    <w:rsid w:val="00984BB8"/>
    <w:rsid w:val="00984EDC"/>
    <w:rsid w:val="00985189"/>
    <w:rsid w:val="009862AD"/>
    <w:rsid w:val="009904B6"/>
    <w:rsid w:val="0099065D"/>
    <w:rsid w:val="00990667"/>
    <w:rsid w:val="00990AE3"/>
    <w:rsid w:val="00991625"/>
    <w:rsid w:val="00994091"/>
    <w:rsid w:val="00994368"/>
    <w:rsid w:val="009943F3"/>
    <w:rsid w:val="00994E06"/>
    <w:rsid w:val="0099605C"/>
    <w:rsid w:val="0099767B"/>
    <w:rsid w:val="00997B90"/>
    <w:rsid w:val="009A003D"/>
    <w:rsid w:val="009A01B7"/>
    <w:rsid w:val="009A12D0"/>
    <w:rsid w:val="009A1BEE"/>
    <w:rsid w:val="009A2120"/>
    <w:rsid w:val="009A238A"/>
    <w:rsid w:val="009A277B"/>
    <w:rsid w:val="009A4709"/>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5168"/>
    <w:rsid w:val="009F5A22"/>
    <w:rsid w:val="009F5D3A"/>
    <w:rsid w:val="009F7CEA"/>
    <w:rsid w:val="009F7E01"/>
    <w:rsid w:val="00A0035F"/>
    <w:rsid w:val="00A004B6"/>
    <w:rsid w:val="00A01BFB"/>
    <w:rsid w:val="00A01CA1"/>
    <w:rsid w:val="00A02FAD"/>
    <w:rsid w:val="00A03452"/>
    <w:rsid w:val="00A047B2"/>
    <w:rsid w:val="00A05113"/>
    <w:rsid w:val="00A061EA"/>
    <w:rsid w:val="00A06F8C"/>
    <w:rsid w:val="00A07097"/>
    <w:rsid w:val="00A071DF"/>
    <w:rsid w:val="00A07E00"/>
    <w:rsid w:val="00A10A9F"/>
    <w:rsid w:val="00A113D2"/>
    <w:rsid w:val="00A11676"/>
    <w:rsid w:val="00A11B28"/>
    <w:rsid w:val="00A1219E"/>
    <w:rsid w:val="00A12A69"/>
    <w:rsid w:val="00A13922"/>
    <w:rsid w:val="00A150DF"/>
    <w:rsid w:val="00A15757"/>
    <w:rsid w:val="00A15A2E"/>
    <w:rsid w:val="00A15BBA"/>
    <w:rsid w:val="00A16105"/>
    <w:rsid w:val="00A217F2"/>
    <w:rsid w:val="00A2238D"/>
    <w:rsid w:val="00A2244C"/>
    <w:rsid w:val="00A227A8"/>
    <w:rsid w:val="00A23350"/>
    <w:rsid w:val="00A24817"/>
    <w:rsid w:val="00A24A4F"/>
    <w:rsid w:val="00A24B01"/>
    <w:rsid w:val="00A2634B"/>
    <w:rsid w:val="00A27D3D"/>
    <w:rsid w:val="00A3067E"/>
    <w:rsid w:val="00A3160E"/>
    <w:rsid w:val="00A32010"/>
    <w:rsid w:val="00A324E2"/>
    <w:rsid w:val="00A3263C"/>
    <w:rsid w:val="00A32952"/>
    <w:rsid w:val="00A332C6"/>
    <w:rsid w:val="00A333D6"/>
    <w:rsid w:val="00A3382A"/>
    <w:rsid w:val="00A33C7E"/>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88D"/>
    <w:rsid w:val="00A64247"/>
    <w:rsid w:val="00A6503C"/>
    <w:rsid w:val="00A65F13"/>
    <w:rsid w:val="00A65F58"/>
    <w:rsid w:val="00A6659F"/>
    <w:rsid w:val="00A6787C"/>
    <w:rsid w:val="00A7021B"/>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66FF"/>
    <w:rsid w:val="00A87145"/>
    <w:rsid w:val="00A87621"/>
    <w:rsid w:val="00A87711"/>
    <w:rsid w:val="00A877C4"/>
    <w:rsid w:val="00A9000F"/>
    <w:rsid w:val="00A90926"/>
    <w:rsid w:val="00A9149D"/>
    <w:rsid w:val="00A91F16"/>
    <w:rsid w:val="00A9204E"/>
    <w:rsid w:val="00A930F6"/>
    <w:rsid w:val="00A93D5B"/>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E31"/>
    <w:rsid w:val="00AC6DAB"/>
    <w:rsid w:val="00AC70B7"/>
    <w:rsid w:val="00AC714C"/>
    <w:rsid w:val="00AC7C78"/>
    <w:rsid w:val="00AC7DA6"/>
    <w:rsid w:val="00AD0198"/>
    <w:rsid w:val="00AD2260"/>
    <w:rsid w:val="00AD2873"/>
    <w:rsid w:val="00AD2B79"/>
    <w:rsid w:val="00AD2F4A"/>
    <w:rsid w:val="00AD31DF"/>
    <w:rsid w:val="00AD3209"/>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6B14"/>
    <w:rsid w:val="00AF6D9B"/>
    <w:rsid w:val="00AF755A"/>
    <w:rsid w:val="00AF7926"/>
    <w:rsid w:val="00AF7976"/>
    <w:rsid w:val="00AF7B2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6A1"/>
    <w:rsid w:val="00B23F97"/>
    <w:rsid w:val="00B242BE"/>
    <w:rsid w:val="00B25011"/>
    <w:rsid w:val="00B2557B"/>
    <w:rsid w:val="00B263E2"/>
    <w:rsid w:val="00B2693B"/>
    <w:rsid w:val="00B26A53"/>
    <w:rsid w:val="00B2730A"/>
    <w:rsid w:val="00B27D38"/>
    <w:rsid w:val="00B30CC0"/>
    <w:rsid w:val="00B3155E"/>
    <w:rsid w:val="00B316E0"/>
    <w:rsid w:val="00B328B9"/>
    <w:rsid w:val="00B32915"/>
    <w:rsid w:val="00B33BAB"/>
    <w:rsid w:val="00B355EA"/>
    <w:rsid w:val="00B36A63"/>
    <w:rsid w:val="00B36A96"/>
    <w:rsid w:val="00B36D05"/>
    <w:rsid w:val="00B36E89"/>
    <w:rsid w:val="00B37598"/>
    <w:rsid w:val="00B4040F"/>
    <w:rsid w:val="00B41DDF"/>
    <w:rsid w:val="00B425A5"/>
    <w:rsid w:val="00B43285"/>
    <w:rsid w:val="00B43775"/>
    <w:rsid w:val="00B43F71"/>
    <w:rsid w:val="00B44027"/>
    <w:rsid w:val="00B446E5"/>
    <w:rsid w:val="00B44ED7"/>
    <w:rsid w:val="00B44F82"/>
    <w:rsid w:val="00B450FC"/>
    <w:rsid w:val="00B45AF8"/>
    <w:rsid w:val="00B45BB1"/>
    <w:rsid w:val="00B46681"/>
    <w:rsid w:val="00B47C4B"/>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424F"/>
    <w:rsid w:val="00B64814"/>
    <w:rsid w:val="00B64F81"/>
    <w:rsid w:val="00B6579F"/>
    <w:rsid w:val="00B669C0"/>
    <w:rsid w:val="00B66B58"/>
    <w:rsid w:val="00B67C1B"/>
    <w:rsid w:val="00B70911"/>
    <w:rsid w:val="00B71327"/>
    <w:rsid w:val="00B714F7"/>
    <w:rsid w:val="00B74FA9"/>
    <w:rsid w:val="00B760A0"/>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763B"/>
    <w:rsid w:val="00B97B11"/>
    <w:rsid w:val="00BA1C56"/>
    <w:rsid w:val="00BA2AFF"/>
    <w:rsid w:val="00BA2E1B"/>
    <w:rsid w:val="00BA2E30"/>
    <w:rsid w:val="00BA2EEF"/>
    <w:rsid w:val="00BA2F0F"/>
    <w:rsid w:val="00BA36FF"/>
    <w:rsid w:val="00BA3BE9"/>
    <w:rsid w:val="00BA3E24"/>
    <w:rsid w:val="00BA3F9D"/>
    <w:rsid w:val="00BA50D4"/>
    <w:rsid w:val="00BA5500"/>
    <w:rsid w:val="00BA6BC7"/>
    <w:rsid w:val="00BA6DB2"/>
    <w:rsid w:val="00BA7541"/>
    <w:rsid w:val="00BB1577"/>
    <w:rsid w:val="00BB1A68"/>
    <w:rsid w:val="00BB1E1D"/>
    <w:rsid w:val="00BB1F7C"/>
    <w:rsid w:val="00BB2807"/>
    <w:rsid w:val="00BB2A3C"/>
    <w:rsid w:val="00BB3F1F"/>
    <w:rsid w:val="00BB426E"/>
    <w:rsid w:val="00BB48B4"/>
    <w:rsid w:val="00BB494C"/>
    <w:rsid w:val="00BB4CE2"/>
    <w:rsid w:val="00BB501F"/>
    <w:rsid w:val="00BB54EF"/>
    <w:rsid w:val="00BB5644"/>
    <w:rsid w:val="00BB59CD"/>
    <w:rsid w:val="00BB5B3B"/>
    <w:rsid w:val="00BB5EB0"/>
    <w:rsid w:val="00BB6A0E"/>
    <w:rsid w:val="00BB7447"/>
    <w:rsid w:val="00BB74C7"/>
    <w:rsid w:val="00BB764B"/>
    <w:rsid w:val="00BB7897"/>
    <w:rsid w:val="00BC05F5"/>
    <w:rsid w:val="00BC07A7"/>
    <w:rsid w:val="00BC0E4C"/>
    <w:rsid w:val="00BC11F8"/>
    <w:rsid w:val="00BC1774"/>
    <w:rsid w:val="00BC2149"/>
    <w:rsid w:val="00BC270F"/>
    <w:rsid w:val="00BC2D5B"/>
    <w:rsid w:val="00BC3893"/>
    <w:rsid w:val="00BC3964"/>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844"/>
    <w:rsid w:val="00BD7F67"/>
    <w:rsid w:val="00BE2A87"/>
    <w:rsid w:val="00BE3DEE"/>
    <w:rsid w:val="00BE4264"/>
    <w:rsid w:val="00BE5E84"/>
    <w:rsid w:val="00BE7A92"/>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F89"/>
    <w:rsid w:val="00BF6B4B"/>
    <w:rsid w:val="00BF7284"/>
    <w:rsid w:val="00BF7554"/>
    <w:rsid w:val="00C000E8"/>
    <w:rsid w:val="00C001B4"/>
    <w:rsid w:val="00C00999"/>
    <w:rsid w:val="00C0136D"/>
    <w:rsid w:val="00C0426B"/>
    <w:rsid w:val="00C046AC"/>
    <w:rsid w:val="00C054FB"/>
    <w:rsid w:val="00C062BD"/>
    <w:rsid w:val="00C10E9F"/>
    <w:rsid w:val="00C111C6"/>
    <w:rsid w:val="00C120E5"/>
    <w:rsid w:val="00C1289B"/>
    <w:rsid w:val="00C144F1"/>
    <w:rsid w:val="00C14C74"/>
    <w:rsid w:val="00C16655"/>
    <w:rsid w:val="00C16690"/>
    <w:rsid w:val="00C167DF"/>
    <w:rsid w:val="00C167ED"/>
    <w:rsid w:val="00C16CEB"/>
    <w:rsid w:val="00C16D2C"/>
    <w:rsid w:val="00C16FA6"/>
    <w:rsid w:val="00C17299"/>
    <w:rsid w:val="00C1785D"/>
    <w:rsid w:val="00C20019"/>
    <w:rsid w:val="00C20446"/>
    <w:rsid w:val="00C20A53"/>
    <w:rsid w:val="00C21327"/>
    <w:rsid w:val="00C21378"/>
    <w:rsid w:val="00C213C8"/>
    <w:rsid w:val="00C214C8"/>
    <w:rsid w:val="00C2268F"/>
    <w:rsid w:val="00C22D3D"/>
    <w:rsid w:val="00C22E73"/>
    <w:rsid w:val="00C232D9"/>
    <w:rsid w:val="00C2368A"/>
    <w:rsid w:val="00C23F86"/>
    <w:rsid w:val="00C252F2"/>
    <w:rsid w:val="00C25A70"/>
    <w:rsid w:val="00C2742F"/>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6E1"/>
    <w:rsid w:val="00C50A16"/>
    <w:rsid w:val="00C51039"/>
    <w:rsid w:val="00C51618"/>
    <w:rsid w:val="00C522BB"/>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FA3"/>
    <w:rsid w:val="00C618B4"/>
    <w:rsid w:val="00C620B9"/>
    <w:rsid w:val="00C62288"/>
    <w:rsid w:val="00C623AD"/>
    <w:rsid w:val="00C62C62"/>
    <w:rsid w:val="00C638E8"/>
    <w:rsid w:val="00C63DAE"/>
    <w:rsid w:val="00C64D9E"/>
    <w:rsid w:val="00C65A03"/>
    <w:rsid w:val="00C662DF"/>
    <w:rsid w:val="00C67D19"/>
    <w:rsid w:val="00C70567"/>
    <w:rsid w:val="00C71B00"/>
    <w:rsid w:val="00C73160"/>
    <w:rsid w:val="00C73FB9"/>
    <w:rsid w:val="00C7413C"/>
    <w:rsid w:val="00C745E1"/>
    <w:rsid w:val="00C7531D"/>
    <w:rsid w:val="00C756F4"/>
    <w:rsid w:val="00C7616C"/>
    <w:rsid w:val="00C775D3"/>
    <w:rsid w:val="00C77DB0"/>
    <w:rsid w:val="00C80901"/>
    <w:rsid w:val="00C80F6A"/>
    <w:rsid w:val="00C812D6"/>
    <w:rsid w:val="00C81F7D"/>
    <w:rsid w:val="00C83A9B"/>
    <w:rsid w:val="00C84E79"/>
    <w:rsid w:val="00C85CD9"/>
    <w:rsid w:val="00C85D66"/>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9EA"/>
    <w:rsid w:val="00C96CEA"/>
    <w:rsid w:val="00C96F7F"/>
    <w:rsid w:val="00C97127"/>
    <w:rsid w:val="00C97D55"/>
    <w:rsid w:val="00C97F42"/>
    <w:rsid w:val="00CA12F8"/>
    <w:rsid w:val="00CA1663"/>
    <w:rsid w:val="00CA1A36"/>
    <w:rsid w:val="00CA1AF5"/>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CCA"/>
    <w:rsid w:val="00CB2B1B"/>
    <w:rsid w:val="00CB2DA9"/>
    <w:rsid w:val="00CB48CE"/>
    <w:rsid w:val="00CB4E6E"/>
    <w:rsid w:val="00CB59B6"/>
    <w:rsid w:val="00CB636A"/>
    <w:rsid w:val="00CB6B2E"/>
    <w:rsid w:val="00CB7495"/>
    <w:rsid w:val="00CB79F8"/>
    <w:rsid w:val="00CB7A95"/>
    <w:rsid w:val="00CC0603"/>
    <w:rsid w:val="00CC068C"/>
    <w:rsid w:val="00CC06BD"/>
    <w:rsid w:val="00CC1B0D"/>
    <w:rsid w:val="00CC22A3"/>
    <w:rsid w:val="00CC3479"/>
    <w:rsid w:val="00CC39CF"/>
    <w:rsid w:val="00CC3FF7"/>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47C3"/>
    <w:rsid w:val="00CE491F"/>
    <w:rsid w:val="00CE4E92"/>
    <w:rsid w:val="00CE5053"/>
    <w:rsid w:val="00CE544C"/>
    <w:rsid w:val="00CE5AF2"/>
    <w:rsid w:val="00CE7575"/>
    <w:rsid w:val="00CE775E"/>
    <w:rsid w:val="00CF22B9"/>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88B"/>
    <w:rsid w:val="00D0639D"/>
    <w:rsid w:val="00D066CB"/>
    <w:rsid w:val="00D074AA"/>
    <w:rsid w:val="00D079D0"/>
    <w:rsid w:val="00D07F6C"/>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7D"/>
    <w:rsid w:val="00D33A01"/>
    <w:rsid w:val="00D33A50"/>
    <w:rsid w:val="00D33D44"/>
    <w:rsid w:val="00D34245"/>
    <w:rsid w:val="00D35402"/>
    <w:rsid w:val="00D356A7"/>
    <w:rsid w:val="00D356EE"/>
    <w:rsid w:val="00D36C4E"/>
    <w:rsid w:val="00D36F4B"/>
    <w:rsid w:val="00D37CCB"/>
    <w:rsid w:val="00D37E5A"/>
    <w:rsid w:val="00D401EA"/>
    <w:rsid w:val="00D40272"/>
    <w:rsid w:val="00D41A0F"/>
    <w:rsid w:val="00D42452"/>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3A36"/>
    <w:rsid w:val="00D741A2"/>
    <w:rsid w:val="00D744B8"/>
    <w:rsid w:val="00D74FC6"/>
    <w:rsid w:val="00D75A5F"/>
    <w:rsid w:val="00D76315"/>
    <w:rsid w:val="00D76A4B"/>
    <w:rsid w:val="00D77BA1"/>
    <w:rsid w:val="00D8117A"/>
    <w:rsid w:val="00D815F3"/>
    <w:rsid w:val="00D81A21"/>
    <w:rsid w:val="00D81C77"/>
    <w:rsid w:val="00D827AD"/>
    <w:rsid w:val="00D829F7"/>
    <w:rsid w:val="00D82A4F"/>
    <w:rsid w:val="00D83A72"/>
    <w:rsid w:val="00D83D61"/>
    <w:rsid w:val="00D85937"/>
    <w:rsid w:val="00D85D2F"/>
    <w:rsid w:val="00D86361"/>
    <w:rsid w:val="00D863D0"/>
    <w:rsid w:val="00D8697B"/>
    <w:rsid w:val="00D86C4E"/>
    <w:rsid w:val="00D905F6"/>
    <w:rsid w:val="00D90C52"/>
    <w:rsid w:val="00D9122A"/>
    <w:rsid w:val="00D91A78"/>
    <w:rsid w:val="00D930E2"/>
    <w:rsid w:val="00D93185"/>
    <w:rsid w:val="00D934E0"/>
    <w:rsid w:val="00D9395C"/>
    <w:rsid w:val="00D94A92"/>
    <w:rsid w:val="00D96B23"/>
    <w:rsid w:val="00D976BE"/>
    <w:rsid w:val="00D97971"/>
    <w:rsid w:val="00D97DC9"/>
    <w:rsid w:val="00DA043A"/>
    <w:rsid w:val="00DA10A9"/>
    <w:rsid w:val="00DA16E2"/>
    <w:rsid w:val="00DA1B8C"/>
    <w:rsid w:val="00DA2189"/>
    <w:rsid w:val="00DA2225"/>
    <w:rsid w:val="00DA23B9"/>
    <w:rsid w:val="00DA2437"/>
    <w:rsid w:val="00DA50A5"/>
    <w:rsid w:val="00DA52F3"/>
    <w:rsid w:val="00DA584C"/>
    <w:rsid w:val="00DA659E"/>
    <w:rsid w:val="00DA7361"/>
    <w:rsid w:val="00DB08A4"/>
    <w:rsid w:val="00DB12B0"/>
    <w:rsid w:val="00DB1BF5"/>
    <w:rsid w:val="00DB1EA0"/>
    <w:rsid w:val="00DB513E"/>
    <w:rsid w:val="00DB518D"/>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934"/>
    <w:rsid w:val="00DE61A9"/>
    <w:rsid w:val="00DE6797"/>
    <w:rsid w:val="00DF069F"/>
    <w:rsid w:val="00DF07D9"/>
    <w:rsid w:val="00DF08BB"/>
    <w:rsid w:val="00DF0CD6"/>
    <w:rsid w:val="00DF0E9E"/>
    <w:rsid w:val="00DF1170"/>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6906"/>
    <w:rsid w:val="00E26D75"/>
    <w:rsid w:val="00E26E86"/>
    <w:rsid w:val="00E27170"/>
    <w:rsid w:val="00E3047D"/>
    <w:rsid w:val="00E3250F"/>
    <w:rsid w:val="00E32902"/>
    <w:rsid w:val="00E3316D"/>
    <w:rsid w:val="00E33305"/>
    <w:rsid w:val="00E33CF3"/>
    <w:rsid w:val="00E33D0A"/>
    <w:rsid w:val="00E35467"/>
    <w:rsid w:val="00E36971"/>
    <w:rsid w:val="00E36DA2"/>
    <w:rsid w:val="00E37A20"/>
    <w:rsid w:val="00E40496"/>
    <w:rsid w:val="00E40A1B"/>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810"/>
    <w:rsid w:val="00E67E12"/>
    <w:rsid w:val="00E67E22"/>
    <w:rsid w:val="00E703A3"/>
    <w:rsid w:val="00E703FA"/>
    <w:rsid w:val="00E717C4"/>
    <w:rsid w:val="00E7181F"/>
    <w:rsid w:val="00E71FBA"/>
    <w:rsid w:val="00E739C1"/>
    <w:rsid w:val="00E73D03"/>
    <w:rsid w:val="00E74142"/>
    <w:rsid w:val="00E74239"/>
    <w:rsid w:val="00E746D3"/>
    <w:rsid w:val="00E7537C"/>
    <w:rsid w:val="00E75916"/>
    <w:rsid w:val="00E75D8C"/>
    <w:rsid w:val="00E76BED"/>
    <w:rsid w:val="00E76DC8"/>
    <w:rsid w:val="00E771BC"/>
    <w:rsid w:val="00E77A27"/>
    <w:rsid w:val="00E803EE"/>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FC3"/>
    <w:rsid w:val="00EB1A8B"/>
    <w:rsid w:val="00EB1D0B"/>
    <w:rsid w:val="00EB2AB5"/>
    <w:rsid w:val="00EB33DC"/>
    <w:rsid w:val="00EB3A61"/>
    <w:rsid w:val="00EB3B81"/>
    <w:rsid w:val="00EB3C71"/>
    <w:rsid w:val="00EB4031"/>
    <w:rsid w:val="00EB68BC"/>
    <w:rsid w:val="00EC0337"/>
    <w:rsid w:val="00EC061A"/>
    <w:rsid w:val="00EC09B6"/>
    <w:rsid w:val="00EC0BD4"/>
    <w:rsid w:val="00EC0D9A"/>
    <w:rsid w:val="00EC10F9"/>
    <w:rsid w:val="00EC1C74"/>
    <w:rsid w:val="00EC2869"/>
    <w:rsid w:val="00EC3209"/>
    <w:rsid w:val="00EC3441"/>
    <w:rsid w:val="00EC3A95"/>
    <w:rsid w:val="00EC5493"/>
    <w:rsid w:val="00EC584D"/>
    <w:rsid w:val="00EC624B"/>
    <w:rsid w:val="00EC6FD6"/>
    <w:rsid w:val="00EC79BF"/>
    <w:rsid w:val="00ED00A3"/>
    <w:rsid w:val="00ED041A"/>
    <w:rsid w:val="00ED06AF"/>
    <w:rsid w:val="00ED11A8"/>
    <w:rsid w:val="00ED1784"/>
    <w:rsid w:val="00ED1ABF"/>
    <w:rsid w:val="00ED2201"/>
    <w:rsid w:val="00ED236D"/>
    <w:rsid w:val="00ED27C8"/>
    <w:rsid w:val="00ED29F5"/>
    <w:rsid w:val="00ED2EB2"/>
    <w:rsid w:val="00ED45C3"/>
    <w:rsid w:val="00ED4E4C"/>
    <w:rsid w:val="00ED5962"/>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3D58"/>
    <w:rsid w:val="00EF44F5"/>
    <w:rsid w:val="00EF486F"/>
    <w:rsid w:val="00EF6192"/>
    <w:rsid w:val="00EF619B"/>
    <w:rsid w:val="00EF62D8"/>
    <w:rsid w:val="00EF683B"/>
    <w:rsid w:val="00EF725D"/>
    <w:rsid w:val="00EF74F7"/>
    <w:rsid w:val="00EF7803"/>
    <w:rsid w:val="00F01520"/>
    <w:rsid w:val="00F02406"/>
    <w:rsid w:val="00F02AD0"/>
    <w:rsid w:val="00F0362F"/>
    <w:rsid w:val="00F03854"/>
    <w:rsid w:val="00F0476A"/>
    <w:rsid w:val="00F04E3A"/>
    <w:rsid w:val="00F0549F"/>
    <w:rsid w:val="00F067DF"/>
    <w:rsid w:val="00F07BDC"/>
    <w:rsid w:val="00F07E51"/>
    <w:rsid w:val="00F07ED4"/>
    <w:rsid w:val="00F1086E"/>
    <w:rsid w:val="00F10A95"/>
    <w:rsid w:val="00F1102A"/>
    <w:rsid w:val="00F11247"/>
    <w:rsid w:val="00F11651"/>
    <w:rsid w:val="00F123E3"/>
    <w:rsid w:val="00F1285B"/>
    <w:rsid w:val="00F12AA5"/>
    <w:rsid w:val="00F12E12"/>
    <w:rsid w:val="00F13AAD"/>
    <w:rsid w:val="00F20C40"/>
    <w:rsid w:val="00F2148E"/>
    <w:rsid w:val="00F214B1"/>
    <w:rsid w:val="00F2217E"/>
    <w:rsid w:val="00F22BC6"/>
    <w:rsid w:val="00F25476"/>
    <w:rsid w:val="00F255DA"/>
    <w:rsid w:val="00F25AE6"/>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A5C"/>
    <w:rsid w:val="00F3747F"/>
    <w:rsid w:val="00F40F8E"/>
    <w:rsid w:val="00F41DC3"/>
    <w:rsid w:val="00F4493D"/>
    <w:rsid w:val="00F44DBB"/>
    <w:rsid w:val="00F45756"/>
    <w:rsid w:val="00F45B74"/>
    <w:rsid w:val="00F46053"/>
    <w:rsid w:val="00F46AEB"/>
    <w:rsid w:val="00F46BAB"/>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3B0"/>
    <w:rsid w:val="00F64485"/>
    <w:rsid w:val="00F64D38"/>
    <w:rsid w:val="00F65CCD"/>
    <w:rsid w:val="00F666BC"/>
    <w:rsid w:val="00F6799F"/>
    <w:rsid w:val="00F70490"/>
    <w:rsid w:val="00F70783"/>
    <w:rsid w:val="00F715A8"/>
    <w:rsid w:val="00F71825"/>
    <w:rsid w:val="00F720E6"/>
    <w:rsid w:val="00F722B9"/>
    <w:rsid w:val="00F723CE"/>
    <w:rsid w:val="00F73C5E"/>
    <w:rsid w:val="00F761E2"/>
    <w:rsid w:val="00F765DF"/>
    <w:rsid w:val="00F76968"/>
    <w:rsid w:val="00F76AFF"/>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9CE"/>
    <w:rsid w:val="00F93F69"/>
    <w:rsid w:val="00F94367"/>
    <w:rsid w:val="00F9507D"/>
    <w:rsid w:val="00F9608D"/>
    <w:rsid w:val="00F9618C"/>
    <w:rsid w:val="00F96F7A"/>
    <w:rsid w:val="00FA001D"/>
    <w:rsid w:val="00FA06D2"/>
    <w:rsid w:val="00FA1599"/>
    <w:rsid w:val="00FA1909"/>
    <w:rsid w:val="00FA1BFB"/>
    <w:rsid w:val="00FA2414"/>
    <w:rsid w:val="00FA27B8"/>
    <w:rsid w:val="00FA2AE3"/>
    <w:rsid w:val="00FA3D39"/>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8B2"/>
    <w:rsid w:val="00FD7342"/>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B02E4"/>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9bb0e48409aceec12cd9770209d2fd0d02e901c1" TargetMode="External"/><Relationship Id="rId47" Type="http://schemas.openxmlformats.org/officeDocument/2006/relationships/hyperlink" Target="https://github.com/SilasDerProfi/weeping-snake/commit/198156a9de1f44396d75eb93922a88d880af80fa" TargetMode="External"/><Relationship Id="rId63" Type="http://schemas.openxmlformats.org/officeDocument/2006/relationships/hyperlink" Target="https://github.com/SilasDerProfi/weeping-snake/commit/201ae9e7854cf6202c3b8d933f4d2c12c522b5cf" TargetMode="External"/><Relationship Id="rId68" Type="http://schemas.openxmlformats.org/officeDocument/2006/relationships/image" Target="media/image25.png"/><Relationship Id="rId16" Type="http://schemas.openxmlformats.org/officeDocument/2006/relationships/image" Target="media/image7.svg"/><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github.com/SilasDerProfi/weeping-snake/commit/f3748cf0bbb7eaa122d103d885bf2c0e42f202f2" TargetMode="External"/><Relationship Id="rId40" Type="http://schemas.openxmlformats.org/officeDocument/2006/relationships/hyperlink" Target="https://github.com/SilasDerProfi/weeping-snake/commit/37f57e94fdb68995d0bf3871571adc1aef01cc68" TargetMode="External"/><Relationship Id="rId45" Type="http://schemas.openxmlformats.org/officeDocument/2006/relationships/image" Target="media/image22.png"/><Relationship Id="rId53" Type="http://schemas.openxmlformats.org/officeDocument/2006/relationships/hyperlink" Target="https://github.com/SilasDerProfi/weeping-snake/commit/bb31c6842bc3a1e40abb6938f75ef7924b6e820e" TargetMode="External"/><Relationship Id="rId58" Type="http://schemas.openxmlformats.org/officeDocument/2006/relationships/hyperlink" Target="https://github.com/SilasDerProfi/weeping-snake/commit/0bc044348b22f943a83ce6b2756812041e3ea841" TargetMode="External"/><Relationship Id="rId66" Type="http://schemas.openxmlformats.org/officeDocument/2006/relationships/hyperlink" Target="https://github.com/SilasDerProfi/weeping-snake/commit/655f2c320e24540c137841c2a1f1d28df9dfeac6" TargetMode="External"/><Relationship Id="rId74" Type="http://schemas.openxmlformats.org/officeDocument/2006/relationships/header" Target="header2.xml"/><Relationship Id="rId5" Type="http://schemas.openxmlformats.org/officeDocument/2006/relationships/styles" Target="styles.xml"/><Relationship Id="rId61" Type="http://schemas.openxmlformats.org/officeDocument/2006/relationships/hyperlink" Target="https://github.com/SilasDerProfi/weeping-snake/commit/f8f05cee1764d3f4182fc04d90ef288b096c9c49" TargetMode="External"/><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hyperlink" Target="https://github.com/SilasDerProfi/weeping-snake/commit/a2e14b6dfdb7a158e34ccab802baeeca0c18f8eb" TargetMode="External"/><Relationship Id="rId35" Type="http://schemas.openxmlformats.org/officeDocument/2006/relationships/hyperlink" Target="https://github.com/SilasDerProfi/weeping-snake/commit/73a3bb46d376317719253bc31d1f7b900f7381b6" TargetMode="Externa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yperlink" Target="https://github.com/SilasDerProfi/weeping-snake/commit/a14e1e7c287fca0e8ad6dac76ce3ca6958c030b9" TargetMode="External"/><Relationship Id="rId64" Type="http://schemas.openxmlformats.org/officeDocument/2006/relationships/hyperlink" Target="https://github.com/SilasDerProfi/weeping-snake/commit/18e714cde27bdaa7a751dd146ad4cc2de42a5bd5" TargetMode="External"/><Relationship Id="rId69" Type="http://schemas.openxmlformats.org/officeDocument/2006/relationships/hyperlink" Target="https://github.com/SilasDerProfi/weeping-snake/blob/main/src/tests/WeepingSnake.Game.Tests/Geometry/GameDistanceTests.cs"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github.com/SilasDerProfi/weeping-snake/commit/d4ecd136a899ae5a0f55dff8f0de925b62347c6b" TargetMode="External"/><Relationship Id="rId72"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hyperlink" Target="https://github.com/SilasDerProfi/weeping-snake/commit/fcd0705570598ca92c61670481b1c5f636aac04e" TargetMode="External"/><Relationship Id="rId46" Type="http://schemas.openxmlformats.org/officeDocument/2006/relationships/image" Target="media/image23.png"/><Relationship Id="rId59" Type="http://schemas.openxmlformats.org/officeDocument/2006/relationships/hyperlink" Target="https://github.com/SilasDerProfi/weeping-snake/commit/1fa0fa912445c598d4a1ac635ac747f1ff2d868d" TargetMode="External"/><Relationship Id="rId67" Type="http://schemas.openxmlformats.org/officeDocument/2006/relationships/hyperlink" Target="https://github.com/SilasDerProfi/weeping-snake/commit/b6abb25a686e2dab5aa407c6c3107aec056d9994" TargetMode="External"/><Relationship Id="rId20" Type="http://schemas.openxmlformats.org/officeDocument/2006/relationships/image" Target="media/image11.png"/><Relationship Id="rId41" Type="http://schemas.openxmlformats.org/officeDocument/2006/relationships/hyperlink" Target="https://github.com/SilasDerProfi/weeping-snake/commit/06c8851d6f948675f4367153e81275225686bf80" TargetMode="External"/><Relationship Id="rId54" Type="http://schemas.openxmlformats.org/officeDocument/2006/relationships/hyperlink" Target="https://github.com/SilasDerProfi/weeping-snake/commit/bd1f07dc810572febe3d17b52f888bafbad1814c" TargetMode="External"/><Relationship Id="rId62" Type="http://schemas.openxmlformats.org/officeDocument/2006/relationships/hyperlink" Target="https://github.com/SilasDerProfi/weeping-snake/commit/c3fec833193deccf261565c7b311c8650b6ad584" TargetMode="External"/><Relationship Id="rId70" Type="http://schemas.openxmlformats.org/officeDocument/2006/relationships/hyperlink" Target="https://github.com/SilasDerProfi/weeping-snake/blob/main/src/tests/WeepingSnake.Game.Tests/Player/ComputerPlayer/CreateComputerPlayerTests.cs"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commit/2c8242f1e48e880d0dc09979f62273fedac269a1" TargetMode="External"/><Relationship Id="rId36" Type="http://schemas.openxmlformats.org/officeDocument/2006/relationships/hyperlink" Target="https://github.com/SilasDerProfi/weeping-snake/commit/809b2eff3eec3bf2df85cd5b44c5955cbd4c5847" TargetMode="External"/><Relationship Id="rId49" Type="http://schemas.openxmlformats.org/officeDocument/2006/relationships/hyperlink" Target="https://github.com/SilasDerProfi/weeping-snake/commit/72962a0eec432195a20e72a94ae313e5537999e9" TargetMode="External"/><Relationship Id="rId57" Type="http://schemas.openxmlformats.org/officeDocument/2006/relationships/hyperlink" Target="https://github.com/SilasDerProfi/weeping-snake/commit/5a3736bb48316c1c981776f2537adc3373ac4aa4"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1.png"/><Relationship Id="rId52" Type="http://schemas.openxmlformats.org/officeDocument/2006/relationships/hyperlink" Target="https://github.com/SilasDerProfi/weeping-snake/commit/a274b330d91d1a4099bab7820538a4cdfb3a8920" TargetMode="External"/><Relationship Id="rId60" Type="http://schemas.openxmlformats.org/officeDocument/2006/relationships/hyperlink" Target="https://github.com/SilasDerProfi/weeping-snake/commit/150db9f01019476fb942b030663e1dcd71020602" TargetMode="External"/><Relationship Id="rId65" Type="http://schemas.openxmlformats.org/officeDocument/2006/relationships/hyperlink" Target="https://github.com/SilasDerProfi/weeping-snake/commit/58fb81ad84c875805c20a13b6b26694e07fb9991" TargetMode="External"/><Relationship Id="rId73" Type="http://schemas.openxmlformats.org/officeDocument/2006/relationships/hyperlink" Target="https://github.com/SilasDerProfi/weeping-snake/tree/main/src/tests/WeepingSnake.Game.Test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19.png"/><Relationship Id="rId34" Type="http://schemas.openxmlformats.org/officeDocument/2006/relationships/hyperlink" Target="https://github.com/SilasDerProfi/weeping-snake/commit/06c8851d6f948675f4367153e81275225686bf80" TargetMode="External"/><Relationship Id="rId50" Type="http://schemas.openxmlformats.org/officeDocument/2006/relationships/hyperlink" Target="https://github.com/SilasDerProfi/weeping-snake/commit/dd2298e4b866489ce17c2bcf6937820c65b7bda8" TargetMode="External"/><Relationship Id="rId55" Type="http://schemas.openxmlformats.org/officeDocument/2006/relationships/hyperlink" Target="https://github.com/SilasDerProfi/weeping-snake/commit/f9eb1c533640128b8e92d431fc1a242225323397" TargetMode="External"/><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46</Pages>
  <Words>6617</Words>
  <Characters>37721</Characters>
  <Application>Microsoft Office Word</Application>
  <DocSecurity>0</DocSecurity>
  <Lines>314</Lines>
  <Paragraphs>88</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44250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2021-05-27T17:01:00Z</dcterms:modified>
</cp:coreProperties>
</file>